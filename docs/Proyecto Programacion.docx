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087190" w:rsidRPr="00253E43" w14:paraId="6F648896" w14:textId="77777777" w:rsidTr="00724990">
        <w:trPr>
          <w:trHeight w:val="1148"/>
        </w:trPr>
        <w:tc>
          <w:tcPr>
            <w:tcW w:w="5309" w:type="dxa"/>
            <w:tcBorders>
              <w:top w:val="nil"/>
              <w:left w:val="nil"/>
              <w:bottom w:val="nil"/>
              <w:right w:val="nil"/>
            </w:tcBorders>
          </w:tcPr>
          <w:p w14:paraId="355094AD" w14:textId="4A01032E" w:rsidR="00087190" w:rsidRPr="00253E43" w:rsidRDefault="00087190" w:rsidP="00EF476A"/>
        </w:tc>
      </w:tr>
      <w:tr w:rsidR="00087190" w:rsidRPr="00253E43" w14:paraId="423A6B2D" w14:textId="77777777" w:rsidTr="00FF225E">
        <w:trPr>
          <w:trHeight w:val="6352"/>
        </w:trPr>
        <w:tc>
          <w:tcPr>
            <w:tcW w:w="5309" w:type="dxa"/>
            <w:tcBorders>
              <w:top w:val="nil"/>
              <w:left w:val="nil"/>
              <w:bottom w:val="nil"/>
              <w:right w:val="nil"/>
            </w:tcBorders>
          </w:tcPr>
          <w:p w14:paraId="7ED8D73A" w14:textId="77777777" w:rsidR="00087190" w:rsidRPr="00253E43" w:rsidRDefault="00087190" w:rsidP="00EF476A">
            <w:pPr>
              <w:rPr>
                <w:rFonts w:asciiTheme="majorHAnsi" w:eastAsiaTheme="majorEastAsia" w:hAnsiTheme="majorHAnsi" w:cstheme="majorBidi"/>
                <w:bCs/>
                <w:sz w:val="72"/>
                <w:szCs w:val="52"/>
                <w:lang w:bidi="es-ES"/>
              </w:rPr>
            </w:pPr>
          </w:p>
          <w:p w14:paraId="5FC5CC45" w14:textId="77777777" w:rsidR="00FF225E" w:rsidRPr="00253E43" w:rsidRDefault="00FF225E" w:rsidP="00EF476A">
            <w:r w:rsidRPr="00253E43">
              <w:rPr>
                <w:noProof/>
                <w:lang w:eastAsia="es-ES"/>
              </w:rPr>
              <mc:AlternateContent>
                <mc:Choice Requires="wps">
                  <w:drawing>
                    <wp:inline distT="0" distB="0" distL="0" distR="0" wp14:anchorId="1EF28BE4" wp14:editId="59ED7E6C">
                      <wp:extent cx="3528695" cy="2352675"/>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2352675"/>
                              </a:xfrm>
                              <a:prstGeom prst="rect">
                                <a:avLst/>
                              </a:prstGeom>
                              <a:noFill/>
                              <a:ln w="6350">
                                <a:noFill/>
                              </a:ln>
                            </wps:spPr>
                            <wps:txbx>
                              <w:txbxContent>
                                <w:p w14:paraId="5CA8ADB2" w14:textId="35B38A29" w:rsidR="004E75F7" w:rsidRPr="00F16AB9" w:rsidRDefault="004E75F7" w:rsidP="00FF225E">
                                  <w:pPr>
                                    <w:pStyle w:val="Ttulo"/>
                                    <w:jc w:val="left"/>
                                    <w:rPr>
                                      <w:color w:val="FF0000"/>
                                    </w:rPr>
                                  </w:pPr>
                                  <w:r w:rsidRPr="00F16AB9">
                                    <w:rPr>
                                      <w:color w:val="FF0000"/>
                                      <w:lang w:bidi="es-ES"/>
                                    </w:rPr>
                                    <w:t xml:space="preserve">Aplicación para la </w:t>
                                  </w:r>
                                  <w:r w:rsidR="001E5C34" w:rsidRPr="00F16AB9">
                                    <w:rPr>
                                      <w:color w:val="FF0000"/>
                                      <w:lang w:bidi="es-ES"/>
                                    </w:rPr>
                                    <w:t>gestión del préstamo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F28BE4" id="_x0000_t202" coordsize="21600,21600" o:spt="202" path="m,l,21600r21600,l21600,xe">
                      <v:stroke joinstyle="miter"/>
                      <v:path gradientshapeok="t" o:connecttype="rect"/>
                    </v:shapetype>
                    <v:shape id="Cuadro de texto 8" o:spid="_x0000_s1026" type="#_x0000_t202" style="width:277.8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14:paraId="5CA8ADB2" w14:textId="35B38A29" w:rsidR="004E75F7" w:rsidRPr="00F16AB9" w:rsidRDefault="004E75F7" w:rsidP="00FF225E">
                            <w:pPr>
                              <w:pStyle w:val="Ttulo"/>
                              <w:jc w:val="left"/>
                              <w:rPr>
                                <w:color w:val="FF0000"/>
                              </w:rPr>
                            </w:pPr>
                            <w:r w:rsidRPr="00F16AB9">
                              <w:rPr>
                                <w:color w:val="FF0000"/>
                                <w:lang w:bidi="es-ES"/>
                              </w:rPr>
                              <w:t xml:space="preserve">Aplicación para la </w:t>
                            </w:r>
                            <w:r w:rsidR="001E5C34" w:rsidRPr="00F16AB9">
                              <w:rPr>
                                <w:color w:val="FF0000"/>
                                <w:lang w:bidi="es-ES"/>
                              </w:rPr>
                              <w:t>gestión del préstamo de libros</w:t>
                            </w:r>
                          </w:p>
                        </w:txbxContent>
                      </v:textbox>
                      <w10:anchorlock/>
                    </v:shape>
                  </w:pict>
                </mc:Fallback>
              </mc:AlternateContent>
            </w:r>
          </w:p>
        </w:tc>
      </w:tr>
      <w:tr w:rsidR="00087190" w:rsidRPr="00253E43" w14:paraId="5736B930" w14:textId="77777777" w:rsidTr="00724990">
        <w:trPr>
          <w:trHeight w:val="1477"/>
        </w:trPr>
        <w:tc>
          <w:tcPr>
            <w:tcW w:w="5309" w:type="dxa"/>
            <w:tcBorders>
              <w:top w:val="nil"/>
              <w:left w:val="nil"/>
              <w:bottom w:val="nil"/>
              <w:right w:val="nil"/>
            </w:tcBorders>
          </w:tcPr>
          <w:sdt>
            <w:sdtPr>
              <w:id w:val="1080870105"/>
              <w:placeholder>
                <w:docPart w:val="D45E1B5457BB45CE87203C8964FA7903"/>
              </w:placeholder>
              <w15:appearance w15:val="hidden"/>
            </w:sdtPr>
            <w:sdtContent>
              <w:p w14:paraId="562E7DB4" w14:textId="39E10C22" w:rsidR="00087190" w:rsidRDefault="00714CDC" w:rsidP="00E653CD">
                <w:pPr>
                  <w:jc w:val="left"/>
                  <w:rPr>
                    <w:rStyle w:val="SubttuloCar"/>
                    <w:b/>
                    <w:lang w:bidi="es-ES"/>
                  </w:rPr>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w:t>
                </w:r>
                <w:r w:rsidR="00F24E59">
                  <w:rPr>
                    <w:rStyle w:val="SubttuloCar"/>
                    <w:b/>
                    <w:lang w:bidi="es-ES"/>
                  </w:rPr>
                  <w:t>–</w:t>
                </w:r>
                <w:r w:rsidR="001358A2">
                  <w:rPr>
                    <w:rStyle w:val="SubttuloCar"/>
                    <w:b/>
                    <w:lang w:bidi="es-ES"/>
                  </w:rPr>
                  <w:t xml:space="preserve"> 202</w:t>
                </w:r>
                <w:r w:rsidR="001E5C34">
                  <w:rPr>
                    <w:rStyle w:val="SubttuloCar"/>
                    <w:b/>
                    <w:lang w:bidi="es-ES"/>
                  </w:rPr>
                  <w:t>4</w:t>
                </w:r>
              </w:p>
              <w:p w14:paraId="6B87516A" w14:textId="77FA21A3" w:rsidR="00F24E59" w:rsidRPr="00253E43" w:rsidRDefault="00F24E59" w:rsidP="00E653CD">
                <w:pPr>
                  <w:jc w:val="left"/>
                </w:pPr>
                <w:r>
                  <w:rPr>
                    <w:rStyle w:val="SubttuloCar"/>
                    <w:b/>
                    <w:lang w:bidi="es-ES"/>
                  </w:rPr>
                  <w:t>ANDY MODORAN GEORGIAN</w:t>
                </w:r>
              </w:p>
            </w:sdtContent>
          </w:sdt>
          <w:p w14:paraId="509952DB" w14:textId="77777777" w:rsidR="00087190" w:rsidRPr="00253E43" w:rsidRDefault="00087190" w:rsidP="00E653CD">
            <w:pPr>
              <w:jc w:val="left"/>
            </w:pPr>
            <w:r w:rsidRPr="00253E43">
              <w:rPr>
                <w:noProof/>
                <w:lang w:eastAsia="es-ES"/>
              </w:rPr>
              <mc:AlternateContent>
                <mc:Choice Requires="wps">
                  <w:drawing>
                    <wp:inline distT="0" distB="0" distL="0" distR="0" wp14:anchorId="0717D1D9" wp14:editId="37DA38CA">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F85509"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50C8E0D" w14:textId="77777777" w:rsidR="00087190" w:rsidRPr="00F16AB9" w:rsidRDefault="00087190" w:rsidP="00E653CD">
            <w:pPr>
              <w:jc w:val="left"/>
              <w:rPr>
                <w:color w:val="FF0000"/>
              </w:rPr>
            </w:pPr>
          </w:p>
          <w:p w14:paraId="6DB2512D" w14:textId="65701D96" w:rsidR="00087190" w:rsidRPr="00253E43" w:rsidRDefault="00000000" w:rsidP="00E653CD">
            <w:pPr>
              <w:jc w:val="left"/>
              <w:rPr>
                <w:sz w:val="28"/>
                <w:szCs w:val="28"/>
              </w:rPr>
            </w:pPr>
            <w:sdt>
              <w:sdtPr>
                <w:id w:val="-1740469667"/>
                <w:placeholder>
                  <w:docPart w:val="A1416B8091134912B76ED011CB759EB3"/>
                </w:placeholder>
                <w15:appearance w15:val="hidden"/>
              </w:sdtPr>
              <w:sdtEndPr>
                <w:rPr>
                  <w:sz w:val="28"/>
                  <w:szCs w:val="28"/>
                </w:rPr>
              </w:sdtEndPr>
              <w:sdtContent>
                <w:r w:rsidR="00CC024F" w:rsidRPr="00253E43">
                  <w:rPr>
                    <w:sz w:val="28"/>
                    <w:szCs w:val="28"/>
                  </w:rPr>
                  <w:t>IES</w:t>
                </w:r>
                <w:r w:rsidR="00087190" w:rsidRPr="00253E43">
                  <w:rPr>
                    <w:sz w:val="28"/>
                    <w:szCs w:val="28"/>
                  </w:rPr>
                  <w:t>. Arcipreste de Hita</w:t>
                </w:r>
              </w:sdtContent>
            </w:sdt>
          </w:p>
          <w:p w14:paraId="6CE11DFC" w14:textId="77777777"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15:appearance w15:val="hidden"/>
                <w:text w:multiLine="1"/>
              </w:sdtPr>
              <w:sdtContent>
                <w:r w:rsidRPr="00253E43">
                  <w:rPr>
                    <w:sz w:val="28"/>
                    <w:szCs w:val="28"/>
                  </w:rPr>
                  <w:t>César San Juan Pastor</w:t>
                </w:r>
              </w:sdtContent>
            </w:sdt>
          </w:p>
          <w:p w14:paraId="13484975" w14:textId="77777777" w:rsidR="00087190" w:rsidRPr="00253E43" w:rsidRDefault="00087190" w:rsidP="00EF476A"/>
        </w:tc>
      </w:tr>
    </w:tbl>
    <w:p w14:paraId="696B3C4E" w14:textId="77777777"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14:anchorId="49C177BF" wp14:editId="1E1BB67A">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a:extLst>
                        <a:ext uri="{28A0092B-C50C-407E-A947-70E740481C1C}">
                          <a14:useLocalDpi xmlns:a14="http://schemas.microsoft.com/office/drawing/2010/main" val="0"/>
                        </a:ext>
                      </a:extLst>
                    </a:blip>
                    <a:stretch>
                      <a:fillRect/>
                    </a:stretch>
                  </pic:blipFill>
                  <pic:spPr>
                    <a:xfrm>
                      <a:off x="0" y="0"/>
                      <a:ext cx="7760970" cy="5676900"/>
                    </a:xfrm>
                    <a:prstGeom prst="rect">
                      <a:avLst/>
                    </a:prstGeom>
                  </pic:spPr>
                </pic:pic>
              </a:graphicData>
            </a:graphic>
            <wp14:sizeRelH relativeFrom="margin">
              <wp14:pctWidth>0</wp14:pctWidth>
            </wp14:sizeRelH>
            <wp14:sizeRelV relativeFrom="margin">
              <wp14:pctHeight>0</wp14:pctHeight>
            </wp14:sizeRelV>
          </wp:anchor>
        </w:drawing>
      </w:r>
      <w:r w:rsidRPr="00253E43">
        <w:rPr>
          <w:noProof/>
          <w:lang w:eastAsia="es-ES"/>
        </w:rPr>
        <mc:AlternateContent>
          <mc:Choice Requires="wps">
            <w:drawing>
              <wp:anchor distT="0" distB="0" distL="114300" distR="114300" simplePos="0" relativeHeight="251662336" behindDoc="1" locked="0" layoutInCell="1" allowOverlap="1" wp14:anchorId="283422DD" wp14:editId="732A4921">
                <wp:simplePos x="0" y="0"/>
                <wp:positionH relativeFrom="column">
                  <wp:posOffset>-203835</wp:posOffset>
                </wp:positionH>
                <wp:positionV relativeFrom="page">
                  <wp:posOffset>990600</wp:posOffset>
                </wp:positionV>
                <wp:extent cx="3938905" cy="5676900"/>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5676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3D217" id="Rectángulo 3" o:spid="_x0000_s1026" alt="rectángulo blanco para texto en portada" style="position:absolute;margin-left:-16.05pt;margin-top:78pt;width:310.15pt;height:44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" fillcolor="white [3212]" stroked="f" strokeweight="2pt">
                <w10:wrap anchory="page"/>
              </v:rect>
            </w:pict>
          </mc:Fallback>
        </mc:AlternateContent>
      </w:r>
      <w:r w:rsidRPr="00253E43">
        <w:rPr>
          <w:noProof/>
          <w:lang w:eastAsia="es-ES"/>
        </w:rPr>
        <mc:AlternateContent>
          <mc:Choice Requires="wps">
            <w:drawing>
              <wp:anchor distT="0" distB="0" distL="114300" distR="114300" simplePos="0" relativeHeight="251657215" behindDoc="1" locked="0" layoutInCell="1" allowOverlap="1" wp14:anchorId="384476D1" wp14:editId="358F0545">
                <wp:simplePos x="0" y="0"/>
                <wp:positionH relativeFrom="column">
                  <wp:posOffset>-746760</wp:posOffset>
                </wp:positionH>
                <wp:positionV relativeFrom="page">
                  <wp:posOffset>19050</wp:posOffset>
                </wp:positionV>
                <wp:extent cx="7760970" cy="1066800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10668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354F0F" id="Rectángulo 2" o:spid="_x0000_s1026" alt="rectángulo de color" style="position:absolute;margin-left:-58.8pt;margin-top:1.5pt;width:611.1pt;height:840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" fillcolor="#34aba2 [3206]" stroked="f" strokeweight="2pt">
                <w10:wrap anchory="page"/>
              </v:rect>
            </w:pict>
          </mc:Fallback>
        </mc:AlternateContent>
      </w:r>
    </w:p>
    <w:p w14:paraId="51F55C51" w14:textId="77777777" w:rsidR="00D077E9" w:rsidRPr="00253E43" w:rsidRDefault="00AB02A7" w:rsidP="00EF476A">
      <w:r w:rsidRPr="00253E43">
        <w:rPr>
          <w:noProof/>
          <w:lang w:eastAsia="es-ES"/>
        </w:rPr>
        <w:drawing>
          <wp:anchor distT="0" distB="0" distL="114300" distR="114300" simplePos="0" relativeHeight="251661312" behindDoc="0" locked="0" layoutInCell="1" allowOverlap="1" wp14:anchorId="4AC9FDA2" wp14:editId="42141A53">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1803303" cy="500338"/>
                    </a:xfrm>
                    <a:prstGeom prst="rect">
                      <a:avLst/>
                    </a:prstGeom>
                  </pic:spPr>
                </pic:pic>
              </a:graphicData>
            </a:graphic>
            <wp14:sizeRelH relativeFrom="margin">
              <wp14:pctWidth>0</wp14:pctWidth>
            </wp14:sizeRelH>
            <wp14:sizeRelV relativeFrom="margin">
              <wp14:pctHeight>0</wp14:pctHeight>
            </wp14:sizeRelV>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Content>
        <w:p w14:paraId="4CE3836A" w14:textId="77777777" w:rsidR="001720B0" w:rsidRPr="00253E43" w:rsidRDefault="001720B0" w:rsidP="00EF476A">
          <w:pPr>
            <w:pStyle w:val="TtuloTDC"/>
            <w:rPr>
              <w:color w:val="auto"/>
            </w:rPr>
          </w:pPr>
          <w:r w:rsidRPr="00253E43">
            <w:rPr>
              <w:color w:val="auto"/>
            </w:rPr>
            <w:t>Contenido</w:t>
          </w:r>
        </w:p>
        <w:p w14:paraId="24F45E10" w14:textId="206C34CE" w:rsidR="001C65DE" w:rsidRDefault="001720B0">
          <w:pPr>
            <w:pStyle w:val="TDC1"/>
            <w:rPr>
              <w:noProof/>
              <w:kern w:val="2"/>
              <w:lang w:eastAsia="es-ES"/>
              <w14:ligatures w14:val="standardContextual"/>
            </w:rPr>
          </w:pPr>
          <w:r w:rsidRPr="00253E43">
            <w:rPr>
              <w:b/>
              <w:bCs/>
            </w:rPr>
            <w:fldChar w:fldCharType="begin"/>
          </w:r>
          <w:r w:rsidRPr="00253E43">
            <w:rPr>
              <w:b/>
              <w:bCs/>
            </w:rPr>
            <w:instrText xml:space="preserve"> TOC \o "1-3" \h \z \u </w:instrText>
          </w:r>
          <w:r w:rsidRPr="00253E43">
            <w:rPr>
              <w:b/>
              <w:bCs/>
            </w:rPr>
            <w:fldChar w:fldCharType="separate"/>
          </w:r>
          <w:hyperlink w:anchor="_Toc199101976" w:history="1">
            <w:r w:rsidR="001C65DE" w:rsidRPr="00102590">
              <w:rPr>
                <w:rStyle w:val="Hipervnculo"/>
                <w:noProof/>
                <w:lang w:bidi="es-ES"/>
              </w:rPr>
              <w:t>Estudio inicial de la aplicación</w:t>
            </w:r>
            <w:r w:rsidR="001C65DE">
              <w:rPr>
                <w:noProof/>
                <w:webHidden/>
              </w:rPr>
              <w:tab/>
            </w:r>
            <w:r w:rsidR="001C65DE">
              <w:rPr>
                <w:noProof/>
                <w:webHidden/>
              </w:rPr>
              <w:fldChar w:fldCharType="begin"/>
            </w:r>
            <w:r w:rsidR="001C65DE">
              <w:rPr>
                <w:noProof/>
                <w:webHidden/>
              </w:rPr>
              <w:instrText xml:space="preserve"> PAGEREF _Toc199101976 \h </w:instrText>
            </w:r>
            <w:r w:rsidR="001C65DE">
              <w:rPr>
                <w:noProof/>
                <w:webHidden/>
              </w:rPr>
            </w:r>
            <w:r w:rsidR="001C65DE">
              <w:rPr>
                <w:noProof/>
                <w:webHidden/>
              </w:rPr>
              <w:fldChar w:fldCharType="separate"/>
            </w:r>
            <w:r w:rsidR="001C65DE">
              <w:rPr>
                <w:noProof/>
                <w:webHidden/>
              </w:rPr>
              <w:t>5</w:t>
            </w:r>
            <w:r w:rsidR="001C65DE">
              <w:rPr>
                <w:noProof/>
                <w:webHidden/>
              </w:rPr>
              <w:fldChar w:fldCharType="end"/>
            </w:r>
          </w:hyperlink>
        </w:p>
        <w:p w14:paraId="4DC9431C" w14:textId="498425D0" w:rsidR="001C65DE" w:rsidRDefault="001C65DE">
          <w:pPr>
            <w:pStyle w:val="TDC2"/>
            <w:rPr>
              <w:noProof/>
              <w:kern w:val="2"/>
              <w:lang w:eastAsia="es-ES"/>
              <w14:ligatures w14:val="standardContextual"/>
            </w:rPr>
          </w:pPr>
          <w:hyperlink w:anchor="_Toc199101977" w:history="1">
            <w:r w:rsidRPr="00102590">
              <w:rPr>
                <w:rStyle w:val="Hipervnculo"/>
                <w:noProof/>
              </w:rPr>
              <w:t>Introducción</w:t>
            </w:r>
            <w:r>
              <w:rPr>
                <w:noProof/>
                <w:webHidden/>
              </w:rPr>
              <w:tab/>
            </w:r>
            <w:r>
              <w:rPr>
                <w:noProof/>
                <w:webHidden/>
              </w:rPr>
              <w:fldChar w:fldCharType="begin"/>
            </w:r>
            <w:r>
              <w:rPr>
                <w:noProof/>
                <w:webHidden/>
              </w:rPr>
              <w:instrText xml:space="preserve"> PAGEREF _Toc199101977 \h </w:instrText>
            </w:r>
            <w:r>
              <w:rPr>
                <w:noProof/>
                <w:webHidden/>
              </w:rPr>
            </w:r>
            <w:r>
              <w:rPr>
                <w:noProof/>
                <w:webHidden/>
              </w:rPr>
              <w:fldChar w:fldCharType="separate"/>
            </w:r>
            <w:r>
              <w:rPr>
                <w:noProof/>
                <w:webHidden/>
              </w:rPr>
              <w:t>6</w:t>
            </w:r>
            <w:r>
              <w:rPr>
                <w:noProof/>
                <w:webHidden/>
              </w:rPr>
              <w:fldChar w:fldCharType="end"/>
            </w:r>
          </w:hyperlink>
        </w:p>
        <w:p w14:paraId="3D2064F6" w14:textId="1EFC55D5" w:rsidR="001C65DE" w:rsidRDefault="001C65DE">
          <w:pPr>
            <w:pStyle w:val="TDC2"/>
            <w:rPr>
              <w:noProof/>
              <w:kern w:val="2"/>
              <w:lang w:eastAsia="es-ES"/>
              <w14:ligatures w14:val="standardContextual"/>
            </w:rPr>
          </w:pPr>
          <w:hyperlink w:anchor="_Toc199101978" w:history="1">
            <w:r w:rsidRPr="00102590">
              <w:rPr>
                <w:rStyle w:val="Hipervnculo"/>
                <w:noProof/>
              </w:rPr>
              <w:t>Análisis de posibilidades</w:t>
            </w:r>
            <w:r>
              <w:rPr>
                <w:noProof/>
                <w:webHidden/>
              </w:rPr>
              <w:tab/>
            </w:r>
            <w:r>
              <w:rPr>
                <w:noProof/>
                <w:webHidden/>
              </w:rPr>
              <w:fldChar w:fldCharType="begin"/>
            </w:r>
            <w:r>
              <w:rPr>
                <w:noProof/>
                <w:webHidden/>
              </w:rPr>
              <w:instrText xml:space="preserve"> PAGEREF _Toc199101978 \h </w:instrText>
            </w:r>
            <w:r>
              <w:rPr>
                <w:noProof/>
                <w:webHidden/>
              </w:rPr>
            </w:r>
            <w:r>
              <w:rPr>
                <w:noProof/>
                <w:webHidden/>
              </w:rPr>
              <w:fldChar w:fldCharType="separate"/>
            </w:r>
            <w:r>
              <w:rPr>
                <w:noProof/>
                <w:webHidden/>
              </w:rPr>
              <w:t>6</w:t>
            </w:r>
            <w:r>
              <w:rPr>
                <w:noProof/>
                <w:webHidden/>
              </w:rPr>
              <w:fldChar w:fldCharType="end"/>
            </w:r>
          </w:hyperlink>
        </w:p>
        <w:p w14:paraId="1ECDF867" w14:textId="4CD16CB2" w:rsidR="001C65DE" w:rsidRDefault="001C65DE">
          <w:pPr>
            <w:pStyle w:val="TDC3"/>
            <w:rPr>
              <w:noProof/>
              <w:kern w:val="2"/>
              <w:lang w:eastAsia="es-ES"/>
              <w14:ligatures w14:val="standardContextual"/>
            </w:rPr>
          </w:pPr>
          <w:hyperlink w:anchor="_Toc199101979" w:history="1">
            <w:r w:rsidRPr="00102590">
              <w:rPr>
                <w:rStyle w:val="Hipervnculo"/>
                <w:noProof/>
              </w:rPr>
              <w:t>Uso de una hoja Excel / manual</w:t>
            </w:r>
            <w:r>
              <w:rPr>
                <w:noProof/>
                <w:webHidden/>
              </w:rPr>
              <w:tab/>
            </w:r>
            <w:r>
              <w:rPr>
                <w:noProof/>
                <w:webHidden/>
              </w:rPr>
              <w:fldChar w:fldCharType="begin"/>
            </w:r>
            <w:r>
              <w:rPr>
                <w:noProof/>
                <w:webHidden/>
              </w:rPr>
              <w:instrText xml:space="preserve"> PAGEREF _Toc199101979 \h </w:instrText>
            </w:r>
            <w:r>
              <w:rPr>
                <w:noProof/>
                <w:webHidden/>
              </w:rPr>
            </w:r>
            <w:r>
              <w:rPr>
                <w:noProof/>
                <w:webHidden/>
              </w:rPr>
              <w:fldChar w:fldCharType="separate"/>
            </w:r>
            <w:r>
              <w:rPr>
                <w:noProof/>
                <w:webHidden/>
              </w:rPr>
              <w:t>6</w:t>
            </w:r>
            <w:r>
              <w:rPr>
                <w:noProof/>
                <w:webHidden/>
              </w:rPr>
              <w:fldChar w:fldCharType="end"/>
            </w:r>
          </w:hyperlink>
        </w:p>
        <w:p w14:paraId="5EBF4263" w14:textId="5D7C116A" w:rsidR="001C65DE" w:rsidRDefault="001C65DE">
          <w:pPr>
            <w:pStyle w:val="TDC3"/>
            <w:rPr>
              <w:noProof/>
              <w:kern w:val="2"/>
              <w:lang w:eastAsia="es-ES"/>
              <w14:ligatures w14:val="standardContextual"/>
            </w:rPr>
          </w:pPr>
          <w:hyperlink w:anchor="_Toc199101980" w:history="1">
            <w:r w:rsidRPr="00102590">
              <w:rPr>
                <w:rStyle w:val="Hipervnculo"/>
                <w:noProof/>
              </w:rPr>
              <w:t>Uso de una Base de datos y programación de la misma (Access)</w:t>
            </w:r>
            <w:r>
              <w:rPr>
                <w:noProof/>
                <w:webHidden/>
              </w:rPr>
              <w:tab/>
            </w:r>
            <w:r>
              <w:rPr>
                <w:noProof/>
                <w:webHidden/>
              </w:rPr>
              <w:fldChar w:fldCharType="begin"/>
            </w:r>
            <w:r>
              <w:rPr>
                <w:noProof/>
                <w:webHidden/>
              </w:rPr>
              <w:instrText xml:space="preserve"> PAGEREF _Toc199101980 \h </w:instrText>
            </w:r>
            <w:r>
              <w:rPr>
                <w:noProof/>
                <w:webHidden/>
              </w:rPr>
            </w:r>
            <w:r>
              <w:rPr>
                <w:noProof/>
                <w:webHidden/>
              </w:rPr>
              <w:fldChar w:fldCharType="separate"/>
            </w:r>
            <w:r>
              <w:rPr>
                <w:noProof/>
                <w:webHidden/>
              </w:rPr>
              <w:t>6</w:t>
            </w:r>
            <w:r>
              <w:rPr>
                <w:noProof/>
                <w:webHidden/>
              </w:rPr>
              <w:fldChar w:fldCharType="end"/>
            </w:r>
          </w:hyperlink>
        </w:p>
        <w:p w14:paraId="6A62A7EE" w14:textId="32216509" w:rsidR="001C65DE" w:rsidRDefault="001C65DE">
          <w:pPr>
            <w:pStyle w:val="TDC3"/>
            <w:rPr>
              <w:noProof/>
              <w:kern w:val="2"/>
              <w:lang w:eastAsia="es-ES"/>
              <w14:ligatures w14:val="standardContextual"/>
            </w:rPr>
          </w:pPr>
          <w:hyperlink w:anchor="_Toc199101981" w:history="1">
            <w:r w:rsidRPr="00102590">
              <w:rPr>
                <w:rStyle w:val="Hipervnculo"/>
                <w:noProof/>
              </w:rPr>
              <w:t>Creación de una aplicación propia</w:t>
            </w:r>
            <w:r>
              <w:rPr>
                <w:noProof/>
                <w:webHidden/>
              </w:rPr>
              <w:tab/>
            </w:r>
            <w:r>
              <w:rPr>
                <w:noProof/>
                <w:webHidden/>
              </w:rPr>
              <w:fldChar w:fldCharType="begin"/>
            </w:r>
            <w:r>
              <w:rPr>
                <w:noProof/>
                <w:webHidden/>
              </w:rPr>
              <w:instrText xml:space="preserve"> PAGEREF _Toc199101981 \h </w:instrText>
            </w:r>
            <w:r>
              <w:rPr>
                <w:noProof/>
                <w:webHidden/>
              </w:rPr>
            </w:r>
            <w:r>
              <w:rPr>
                <w:noProof/>
                <w:webHidden/>
              </w:rPr>
              <w:fldChar w:fldCharType="separate"/>
            </w:r>
            <w:r>
              <w:rPr>
                <w:noProof/>
                <w:webHidden/>
              </w:rPr>
              <w:t>6</w:t>
            </w:r>
            <w:r>
              <w:rPr>
                <w:noProof/>
                <w:webHidden/>
              </w:rPr>
              <w:fldChar w:fldCharType="end"/>
            </w:r>
          </w:hyperlink>
        </w:p>
        <w:p w14:paraId="65D138BD" w14:textId="732B82A4" w:rsidR="001C65DE" w:rsidRDefault="001C65DE">
          <w:pPr>
            <w:pStyle w:val="TDC2"/>
            <w:rPr>
              <w:noProof/>
              <w:kern w:val="2"/>
              <w:lang w:eastAsia="es-ES"/>
              <w14:ligatures w14:val="standardContextual"/>
            </w:rPr>
          </w:pPr>
          <w:hyperlink w:anchor="_Toc199101982" w:history="1">
            <w:r w:rsidRPr="00102590">
              <w:rPr>
                <w:rStyle w:val="Hipervnculo"/>
                <w:noProof/>
              </w:rPr>
              <w:t>Objetivo</w:t>
            </w:r>
            <w:r>
              <w:rPr>
                <w:noProof/>
                <w:webHidden/>
              </w:rPr>
              <w:tab/>
            </w:r>
            <w:r>
              <w:rPr>
                <w:noProof/>
                <w:webHidden/>
              </w:rPr>
              <w:fldChar w:fldCharType="begin"/>
            </w:r>
            <w:r>
              <w:rPr>
                <w:noProof/>
                <w:webHidden/>
              </w:rPr>
              <w:instrText xml:space="preserve"> PAGEREF _Toc199101982 \h </w:instrText>
            </w:r>
            <w:r>
              <w:rPr>
                <w:noProof/>
                <w:webHidden/>
              </w:rPr>
            </w:r>
            <w:r>
              <w:rPr>
                <w:noProof/>
                <w:webHidden/>
              </w:rPr>
              <w:fldChar w:fldCharType="separate"/>
            </w:r>
            <w:r>
              <w:rPr>
                <w:noProof/>
                <w:webHidden/>
              </w:rPr>
              <w:t>6</w:t>
            </w:r>
            <w:r>
              <w:rPr>
                <w:noProof/>
                <w:webHidden/>
              </w:rPr>
              <w:fldChar w:fldCharType="end"/>
            </w:r>
          </w:hyperlink>
        </w:p>
        <w:p w14:paraId="267A9E5A" w14:textId="4CF8D0B5" w:rsidR="001C65DE" w:rsidRDefault="001C65DE">
          <w:pPr>
            <w:pStyle w:val="TDC2"/>
            <w:rPr>
              <w:noProof/>
              <w:kern w:val="2"/>
              <w:lang w:eastAsia="es-ES"/>
              <w14:ligatures w14:val="standardContextual"/>
            </w:rPr>
          </w:pPr>
          <w:hyperlink w:anchor="_Toc199101983" w:history="1">
            <w:r w:rsidRPr="00102590">
              <w:rPr>
                <w:rStyle w:val="Hipervnculo"/>
                <w:noProof/>
              </w:rPr>
              <w:t>Requerimientos de la aplicación</w:t>
            </w:r>
            <w:r>
              <w:rPr>
                <w:noProof/>
                <w:webHidden/>
              </w:rPr>
              <w:tab/>
            </w:r>
            <w:r>
              <w:rPr>
                <w:noProof/>
                <w:webHidden/>
              </w:rPr>
              <w:fldChar w:fldCharType="begin"/>
            </w:r>
            <w:r>
              <w:rPr>
                <w:noProof/>
                <w:webHidden/>
              </w:rPr>
              <w:instrText xml:space="preserve"> PAGEREF _Toc199101983 \h </w:instrText>
            </w:r>
            <w:r>
              <w:rPr>
                <w:noProof/>
                <w:webHidden/>
              </w:rPr>
            </w:r>
            <w:r>
              <w:rPr>
                <w:noProof/>
                <w:webHidden/>
              </w:rPr>
              <w:fldChar w:fldCharType="separate"/>
            </w:r>
            <w:r>
              <w:rPr>
                <w:noProof/>
                <w:webHidden/>
              </w:rPr>
              <w:t>6</w:t>
            </w:r>
            <w:r>
              <w:rPr>
                <w:noProof/>
                <w:webHidden/>
              </w:rPr>
              <w:fldChar w:fldCharType="end"/>
            </w:r>
          </w:hyperlink>
        </w:p>
        <w:p w14:paraId="4919A78E" w14:textId="199A51E1" w:rsidR="001C65DE" w:rsidRDefault="001C65DE">
          <w:pPr>
            <w:pStyle w:val="TDC2"/>
            <w:rPr>
              <w:noProof/>
              <w:kern w:val="2"/>
              <w:lang w:eastAsia="es-ES"/>
              <w14:ligatures w14:val="standardContextual"/>
            </w:rPr>
          </w:pPr>
          <w:hyperlink w:anchor="_Toc199101984" w:history="1">
            <w:r w:rsidRPr="00102590">
              <w:rPr>
                <w:rStyle w:val="Hipervnculo"/>
                <w:noProof/>
              </w:rPr>
              <w:t>Requerimientos software y hardware</w:t>
            </w:r>
            <w:r>
              <w:rPr>
                <w:noProof/>
                <w:webHidden/>
              </w:rPr>
              <w:tab/>
            </w:r>
            <w:r>
              <w:rPr>
                <w:noProof/>
                <w:webHidden/>
              </w:rPr>
              <w:fldChar w:fldCharType="begin"/>
            </w:r>
            <w:r>
              <w:rPr>
                <w:noProof/>
                <w:webHidden/>
              </w:rPr>
              <w:instrText xml:space="preserve"> PAGEREF _Toc199101984 \h </w:instrText>
            </w:r>
            <w:r>
              <w:rPr>
                <w:noProof/>
                <w:webHidden/>
              </w:rPr>
            </w:r>
            <w:r>
              <w:rPr>
                <w:noProof/>
                <w:webHidden/>
              </w:rPr>
              <w:fldChar w:fldCharType="separate"/>
            </w:r>
            <w:r>
              <w:rPr>
                <w:noProof/>
                <w:webHidden/>
              </w:rPr>
              <w:t>8</w:t>
            </w:r>
            <w:r>
              <w:rPr>
                <w:noProof/>
                <w:webHidden/>
              </w:rPr>
              <w:fldChar w:fldCharType="end"/>
            </w:r>
          </w:hyperlink>
        </w:p>
        <w:p w14:paraId="783DC9A6" w14:textId="0CF5AE8F" w:rsidR="001C65DE" w:rsidRDefault="001C65DE">
          <w:pPr>
            <w:pStyle w:val="TDC2"/>
            <w:rPr>
              <w:noProof/>
              <w:kern w:val="2"/>
              <w:lang w:eastAsia="es-ES"/>
              <w14:ligatures w14:val="standardContextual"/>
            </w:rPr>
          </w:pPr>
          <w:hyperlink w:anchor="_Toc199101985" w:history="1">
            <w:r w:rsidRPr="00102590">
              <w:rPr>
                <w:rStyle w:val="Hipervnculo"/>
                <w:noProof/>
              </w:rPr>
              <w:t>Estudio de viabilidad</w:t>
            </w:r>
            <w:r>
              <w:rPr>
                <w:noProof/>
                <w:webHidden/>
              </w:rPr>
              <w:tab/>
            </w:r>
            <w:r>
              <w:rPr>
                <w:noProof/>
                <w:webHidden/>
              </w:rPr>
              <w:fldChar w:fldCharType="begin"/>
            </w:r>
            <w:r>
              <w:rPr>
                <w:noProof/>
                <w:webHidden/>
              </w:rPr>
              <w:instrText xml:space="preserve"> PAGEREF _Toc199101985 \h </w:instrText>
            </w:r>
            <w:r>
              <w:rPr>
                <w:noProof/>
                <w:webHidden/>
              </w:rPr>
            </w:r>
            <w:r>
              <w:rPr>
                <w:noProof/>
                <w:webHidden/>
              </w:rPr>
              <w:fldChar w:fldCharType="separate"/>
            </w:r>
            <w:r>
              <w:rPr>
                <w:noProof/>
                <w:webHidden/>
              </w:rPr>
              <w:t>8</w:t>
            </w:r>
            <w:r>
              <w:rPr>
                <w:noProof/>
                <w:webHidden/>
              </w:rPr>
              <w:fldChar w:fldCharType="end"/>
            </w:r>
          </w:hyperlink>
        </w:p>
        <w:p w14:paraId="756DE80D" w14:textId="5E8D26EA" w:rsidR="001C65DE" w:rsidRDefault="001C65DE">
          <w:pPr>
            <w:pStyle w:val="TDC3"/>
            <w:rPr>
              <w:noProof/>
              <w:kern w:val="2"/>
              <w:lang w:eastAsia="es-ES"/>
              <w14:ligatures w14:val="standardContextual"/>
            </w:rPr>
          </w:pPr>
          <w:hyperlink w:anchor="_Toc199101986" w:history="1">
            <w:r w:rsidRPr="00102590">
              <w:rPr>
                <w:rStyle w:val="Hipervnculo"/>
                <w:noProof/>
              </w:rPr>
              <w:t>Técnica</w:t>
            </w:r>
            <w:r>
              <w:rPr>
                <w:noProof/>
                <w:webHidden/>
              </w:rPr>
              <w:tab/>
            </w:r>
            <w:r>
              <w:rPr>
                <w:noProof/>
                <w:webHidden/>
              </w:rPr>
              <w:fldChar w:fldCharType="begin"/>
            </w:r>
            <w:r>
              <w:rPr>
                <w:noProof/>
                <w:webHidden/>
              </w:rPr>
              <w:instrText xml:space="preserve"> PAGEREF _Toc199101986 \h </w:instrText>
            </w:r>
            <w:r>
              <w:rPr>
                <w:noProof/>
                <w:webHidden/>
              </w:rPr>
            </w:r>
            <w:r>
              <w:rPr>
                <w:noProof/>
                <w:webHidden/>
              </w:rPr>
              <w:fldChar w:fldCharType="separate"/>
            </w:r>
            <w:r>
              <w:rPr>
                <w:noProof/>
                <w:webHidden/>
              </w:rPr>
              <w:t>8</w:t>
            </w:r>
            <w:r>
              <w:rPr>
                <w:noProof/>
                <w:webHidden/>
              </w:rPr>
              <w:fldChar w:fldCharType="end"/>
            </w:r>
          </w:hyperlink>
        </w:p>
        <w:p w14:paraId="146C3994" w14:textId="6FA66D7B" w:rsidR="001C65DE" w:rsidRDefault="001C65DE">
          <w:pPr>
            <w:pStyle w:val="TDC3"/>
            <w:rPr>
              <w:noProof/>
              <w:kern w:val="2"/>
              <w:lang w:eastAsia="es-ES"/>
              <w14:ligatures w14:val="standardContextual"/>
            </w:rPr>
          </w:pPr>
          <w:hyperlink w:anchor="_Toc199101987" w:history="1">
            <w:r w:rsidRPr="00102590">
              <w:rPr>
                <w:rStyle w:val="Hipervnculo"/>
                <w:noProof/>
              </w:rPr>
              <w:t>Económica</w:t>
            </w:r>
            <w:r>
              <w:rPr>
                <w:noProof/>
                <w:webHidden/>
              </w:rPr>
              <w:tab/>
            </w:r>
            <w:r>
              <w:rPr>
                <w:noProof/>
                <w:webHidden/>
              </w:rPr>
              <w:fldChar w:fldCharType="begin"/>
            </w:r>
            <w:r>
              <w:rPr>
                <w:noProof/>
                <w:webHidden/>
              </w:rPr>
              <w:instrText xml:space="preserve"> PAGEREF _Toc199101987 \h </w:instrText>
            </w:r>
            <w:r>
              <w:rPr>
                <w:noProof/>
                <w:webHidden/>
              </w:rPr>
            </w:r>
            <w:r>
              <w:rPr>
                <w:noProof/>
                <w:webHidden/>
              </w:rPr>
              <w:fldChar w:fldCharType="separate"/>
            </w:r>
            <w:r>
              <w:rPr>
                <w:noProof/>
                <w:webHidden/>
              </w:rPr>
              <w:t>8</w:t>
            </w:r>
            <w:r>
              <w:rPr>
                <w:noProof/>
                <w:webHidden/>
              </w:rPr>
              <w:fldChar w:fldCharType="end"/>
            </w:r>
          </w:hyperlink>
        </w:p>
        <w:p w14:paraId="16E9AA2D" w14:textId="09634DE4" w:rsidR="001C65DE" w:rsidRDefault="001C65DE">
          <w:pPr>
            <w:pStyle w:val="TDC3"/>
            <w:rPr>
              <w:noProof/>
              <w:kern w:val="2"/>
              <w:lang w:eastAsia="es-ES"/>
              <w14:ligatures w14:val="standardContextual"/>
            </w:rPr>
          </w:pPr>
          <w:hyperlink w:anchor="_Toc199101988" w:history="1">
            <w:r w:rsidRPr="00102590">
              <w:rPr>
                <w:rStyle w:val="Hipervnculo"/>
                <w:noProof/>
              </w:rPr>
              <w:t>Operativa</w:t>
            </w:r>
            <w:r>
              <w:rPr>
                <w:noProof/>
                <w:webHidden/>
              </w:rPr>
              <w:tab/>
            </w:r>
            <w:r>
              <w:rPr>
                <w:noProof/>
                <w:webHidden/>
              </w:rPr>
              <w:fldChar w:fldCharType="begin"/>
            </w:r>
            <w:r>
              <w:rPr>
                <w:noProof/>
                <w:webHidden/>
              </w:rPr>
              <w:instrText xml:space="preserve"> PAGEREF _Toc199101988 \h </w:instrText>
            </w:r>
            <w:r>
              <w:rPr>
                <w:noProof/>
                <w:webHidden/>
              </w:rPr>
            </w:r>
            <w:r>
              <w:rPr>
                <w:noProof/>
                <w:webHidden/>
              </w:rPr>
              <w:fldChar w:fldCharType="separate"/>
            </w:r>
            <w:r>
              <w:rPr>
                <w:noProof/>
                <w:webHidden/>
              </w:rPr>
              <w:t>8</w:t>
            </w:r>
            <w:r>
              <w:rPr>
                <w:noProof/>
                <w:webHidden/>
              </w:rPr>
              <w:fldChar w:fldCharType="end"/>
            </w:r>
          </w:hyperlink>
        </w:p>
        <w:p w14:paraId="1D3237CC" w14:textId="2A751321" w:rsidR="001C65DE" w:rsidRDefault="001C65DE">
          <w:pPr>
            <w:pStyle w:val="TDC3"/>
            <w:rPr>
              <w:noProof/>
              <w:kern w:val="2"/>
              <w:lang w:eastAsia="es-ES"/>
              <w14:ligatures w14:val="standardContextual"/>
            </w:rPr>
          </w:pPr>
          <w:hyperlink w:anchor="_Toc199101989" w:history="1">
            <w:r w:rsidRPr="00102590">
              <w:rPr>
                <w:rStyle w:val="Hipervnculo"/>
                <w:noProof/>
              </w:rPr>
              <w:t>Legal</w:t>
            </w:r>
            <w:r>
              <w:rPr>
                <w:noProof/>
                <w:webHidden/>
              </w:rPr>
              <w:tab/>
            </w:r>
            <w:r>
              <w:rPr>
                <w:noProof/>
                <w:webHidden/>
              </w:rPr>
              <w:fldChar w:fldCharType="begin"/>
            </w:r>
            <w:r>
              <w:rPr>
                <w:noProof/>
                <w:webHidden/>
              </w:rPr>
              <w:instrText xml:space="preserve"> PAGEREF _Toc199101989 \h </w:instrText>
            </w:r>
            <w:r>
              <w:rPr>
                <w:noProof/>
                <w:webHidden/>
              </w:rPr>
            </w:r>
            <w:r>
              <w:rPr>
                <w:noProof/>
                <w:webHidden/>
              </w:rPr>
              <w:fldChar w:fldCharType="separate"/>
            </w:r>
            <w:r>
              <w:rPr>
                <w:noProof/>
                <w:webHidden/>
              </w:rPr>
              <w:t>9</w:t>
            </w:r>
            <w:r>
              <w:rPr>
                <w:noProof/>
                <w:webHidden/>
              </w:rPr>
              <w:fldChar w:fldCharType="end"/>
            </w:r>
          </w:hyperlink>
        </w:p>
        <w:p w14:paraId="2A935079" w14:textId="5A8A7843" w:rsidR="001C65DE" w:rsidRDefault="001C65DE">
          <w:pPr>
            <w:pStyle w:val="TDC2"/>
            <w:rPr>
              <w:noProof/>
              <w:kern w:val="2"/>
              <w:lang w:eastAsia="es-ES"/>
              <w14:ligatures w14:val="standardContextual"/>
            </w:rPr>
          </w:pPr>
          <w:hyperlink w:anchor="_Toc199101990" w:history="1">
            <w:r w:rsidRPr="00102590">
              <w:rPr>
                <w:rStyle w:val="Hipervnculo"/>
                <w:noProof/>
              </w:rPr>
              <w:t>Planificación del Proyecto</w:t>
            </w:r>
            <w:r>
              <w:rPr>
                <w:noProof/>
                <w:webHidden/>
              </w:rPr>
              <w:tab/>
            </w:r>
            <w:r>
              <w:rPr>
                <w:noProof/>
                <w:webHidden/>
              </w:rPr>
              <w:fldChar w:fldCharType="begin"/>
            </w:r>
            <w:r>
              <w:rPr>
                <w:noProof/>
                <w:webHidden/>
              </w:rPr>
              <w:instrText xml:space="preserve"> PAGEREF _Toc199101990 \h </w:instrText>
            </w:r>
            <w:r>
              <w:rPr>
                <w:noProof/>
                <w:webHidden/>
              </w:rPr>
            </w:r>
            <w:r>
              <w:rPr>
                <w:noProof/>
                <w:webHidden/>
              </w:rPr>
              <w:fldChar w:fldCharType="separate"/>
            </w:r>
            <w:r>
              <w:rPr>
                <w:noProof/>
                <w:webHidden/>
              </w:rPr>
              <w:t>9</w:t>
            </w:r>
            <w:r>
              <w:rPr>
                <w:noProof/>
                <w:webHidden/>
              </w:rPr>
              <w:fldChar w:fldCharType="end"/>
            </w:r>
          </w:hyperlink>
        </w:p>
        <w:p w14:paraId="7082F0BF" w14:textId="47C14105" w:rsidR="001C65DE" w:rsidRDefault="001C65DE">
          <w:pPr>
            <w:pStyle w:val="TDC3"/>
            <w:rPr>
              <w:noProof/>
              <w:kern w:val="2"/>
              <w:lang w:eastAsia="es-ES"/>
              <w14:ligatures w14:val="standardContextual"/>
            </w:rPr>
          </w:pPr>
          <w:hyperlink w:anchor="_Toc199101991" w:history="1">
            <w:r w:rsidRPr="00102590">
              <w:rPr>
                <w:rStyle w:val="Hipervnculo"/>
                <w:noProof/>
              </w:rPr>
              <w:t>Secuenciación de las fases del proyecto</w:t>
            </w:r>
            <w:r>
              <w:rPr>
                <w:noProof/>
                <w:webHidden/>
              </w:rPr>
              <w:tab/>
            </w:r>
            <w:r>
              <w:rPr>
                <w:noProof/>
                <w:webHidden/>
              </w:rPr>
              <w:fldChar w:fldCharType="begin"/>
            </w:r>
            <w:r>
              <w:rPr>
                <w:noProof/>
                <w:webHidden/>
              </w:rPr>
              <w:instrText xml:space="preserve"> PAGEREF _Toc199101991 \h </w:instrText>
            </w:r>
            <w:r>
              <w:rPr>
                <w:noProof/>
                <w:webHidden/>
              </w:rPr>
            </w:r>
            <w:r>
              <w:rPr>
                <w:noProof/>
                <w:webHidden/>
              </w:rPr>
              <w:fldChar w:fldCharType="separate"/>
            </w:r>
            <w:r>
              <w:rPr>
                <w:noProof/>
                <w:webHidden/>
              </w:rPr>
              <w:t>9</w:t>
            </w:r>
            <w:r>
              <w:rPr>
                <w:noProof/>
                <w:webHidden/>
              </w:rPr>
              <w:fldChar w:fldCharType="end"/>
            </w:r>
          </w:hyperlink>
        </w:p>
        <w:p w14:paraId="6A5AB177" w14:textId="261A7321" w:rsidR="001C65DE" w:rsidRDefault="001C65DE">
          <w:pPr>
            <w:pStyle w:val="TDC3"/>
            <w:rPr>
              <w:noProof/>
              <w:kern w:val="2"/>
              <w:lang w:eastAsia="es-ES"/>
              <w14:ligatures w14:val="standardContextual"/>
            </w:rPr>
          </w:pPr>
          <w:hyperlink w:anchor="_Toc199101992" w:history="1">
            <w:r w:rsidRPr="00102590">
              <w:rPr>
                <w:rStyle w:val="Hipervnculo"/>
                <w:noProof/>
              </w:rPr>
              <w:t>Planificación de recursos y tiempos</w:t>
            </w:r>
            <w:r>
              <w:rPr>
                <w:noProof/>
                <w:webHidden/>
              </w:rPr>
              <w:tab/>
            </w:r>
            <w:r>
              <w:rPr>
                <w:noProof/>
                <w:webHidden/>
              </w:rPr>
              <w:fldChar w:fldCharType="begin"/>
            </w:r>
            <w:r>
              <w:rPr>
                <w:noProof/>
                <w:webHidden/>
              </w:rPr>
              <w:instrText xml:space="preserve"> PAGEREF _Toc199101992 \h </w:instrText>
            </w:r>
            <w:r>
              <w:rPr>
                <w:noProof/>
                <w:webHidden/>
              </w:rPr>
            </w:r>
            <w:r>
              <w:rPr>
                <w:noProof/>
                <w:webHidden/>
              </w:rPr>
              <w:fldChar w:fldCharType="separate"/>
            </w:r>
            <w:r>
              <w:rPr>
                <w:noProof/>
                <w:webHidden/>
              </w:rPr>
              <w:t>9</w:t>
            </w:r>
            <w:r>
              <w:rPr>
                <w:noProof/>
                <w:webHidden/>
              </w:rPr>
              <w:fldChar w:fldCharType="end"/>
            </w:r>
          </w:hyperlink>
        </w:p>
        <w:p w14:paraId="34571998" w14:textId="03E6A3E2" w:rsidR="001C65DE" w:rsidRDefault="001C65DE">
          <w:pPr>
            <w:pStyle w:val="TDC1"/>
            <w:rPr>
              <w:noProof/>
              <w:kern w:val="2"/>
              <w:lang w:eastAsia="es-ES"/>
              <w14:ligatures w14:val="standardContextual"/>
            </w:rPr>
          </w:pPr>
          <w:hyperlink w:anchor="_Toc199101993" w:history="1">
            <w:r w:rsidRPr="00102590">
              <w:rPr>
                <w:rStyle w:val="Hipervnculo"/>
                <w:noProof/>
                <w:lang w:bidi="es-ES"/>
              </w:rPr>
              <w:t>Análisis</w:t>
            </w:r>
            <w:r>
              <w:rPr>
                <w:noProof/>
                <w:webHidden/>
              </w:rPr>
              <w:tab/>
            </w:r>
            <w:r>
              <w:rPr>
                <w:noProof/>
                <w:webHidden/>
              </w:rPr>
              <w:fldChar w:fldCharType="begin"/>
            </w:r>
            <w:r>
              <w:rPr>
                <w:noProof/>
                <w:webHidden/>
              </w:rPr>
              <w:instrText xml:space="preserve"> PAGEREF _Toc199101993 \h </w:instrText>
            </w:r>
            <w:r>
              <w:rPr>
                <w:noProof/>
                <w:webHidden/>
              </w:rPr>
            </w:r>
            <w:r>
              <w:rPr>
                <w:noProof/>
                <w:webHidden/>
              </w:rPr>
              <w:fldChar w:fldCharType="separate"/>
            </w:r>
            <w:r>
              <w:rPr>
                <w:noProof/>
                <w:webHidden/>
              </w:rPr>
              <w:t>10</w:t>
            </w:r>
            <w:r>
              <w:rPr>
                <w:noProof/>
                <w:webHidden/>
              </w:rPr>
              <w:fldChar w:fldCharType="end"/>
            </w:r>
          </w:hyperlink>
        </w:p>
        <w:p w14:paraId="0C7D9D43" w14:textId="7367FCD5" w:rsidR="001C65DE" w:rsidRDefault="001C65DE">
          <w:pPr>
            <w:pStyle w:val="TDC2"/>
            <w:rPr>
              <w:noProof/>
              <w:kern w:val="2"/>
              <w:lang w:eastAsia="es-ES"/>
              <w14:ligatures w14:val="standardContextual"/>
            </w:rPr>
          </w:pPr>
          <w:hyperlink w:anchor="_Toc199101994" w:history="1">
            <w:r w:rsidRPr="00102590">
              <w:rPr>
                <w:rStyle w:val="Hipervnculo"/>
                <w:noProof/>
              </w:rPr>
              <w:t>Casos de uso</w:t>
            </w:r>
            <w:r>
              <w:rPr>
                <w:noProof/>
                <w:webHidden/>
              </w:rPr>
              <w:tab/>
            </w:r>
            <w:r>
              <w:rPr>
                <w:noProof/>
                <w:webHidden/>
              </w:rPr>
              <w:fldChar w:fldCharType="begin"/>
            </w:r>
            <w:r>
              <w:rPr>
                <w:noProof/>
                <w:webHidden/>
              </w:rPr>
              <w:instrText xml:space="preserve"> PAGEREF _Toc199101994 \h </w:instrText>
            </w:r>
            <w:r>
              <w:rPr>
                <w:noProof/>
                <w:webHidden/>
              </w:rPr>
            </w:r>
            <w:r>
              <w:rPr>
                <w:noProof/>
                <w:webHidden/>
              </w:rPr>
              <w:fldChar w:fldCharType="separate"/>
            </w:r>
            <w:r>
              <w:rPr>
                <w:noProof/>
                <w:webHidden/>
              </w:rPr>
              <w:t>11</w:t>
            </w:r>
            <w:r>
              <w:rPr>
                <w:noProof/>
                <w:webHidden/>
              </w:rPr>
              <w:fldChar w:fldCharType="end"/>
            </w:r>
          </w:hyperlink>
        </w:p>
        <w:p w14:paraId="4A06B9ED" w14:textId="6E743395" w:rsidR="001C65DE" w:rsidRDefault="001C65DE">
          <w:pPr>
            <w:pStyle w:val="TDC3"/>
            <w:rPr>
              <w:noProof/>
              <w:kern w:val="2"/>
              <w:lang w:eastAsia="es-ES"/>
              <w14:ligatures w14:val="standardContextual"/>
            </w:rPr>
          </w:pPr>
          <w:hyperlink w:anchor="_Toc199101995" w:history="1">
            <w:r w:rsidRPr="00102590">
              <w:rPr>
                <w:rStyle w:val="Hipervnculo"/>
                <w:noProof/>
              </w:rPr>
              <w:t>Carga de datos (RF1 RF2)</w:t>
            </w:r>
            <w:r>
              <w:rPr>
                <w:noProof/>
                <w:webHidden/>
              </w:rPr>
              <w:tab/>
            </w:r>
            <w:r>
              <w:rPr>
                <w:noProof/>
                <w:webHidden/>
              </w:rPr>
              <w:fldChar w:fldCharType="begin"/>
            </w:r>
            <w:r>
              <w:rPr>
                <w:noProof/>
                <w:webHidden/>
              </w:rPr>
              <w:instrText xml:space="preserve"> PAGEREF _Toc199101995 \h </w:instrText>
            </w:r>
            <w:r>
              <w:rPr>
                <w:noProof/>
                <w:webHidden/>
              </w:rPr>
            </w:r>
            <w:r>
              <w:rPr>
                <w:noProof/>
                <w:webHidden/>
              </w:rPr>
              <w:fldChar w:fldCharType="separate"/>
            </w:r>
            <w:r>
              <w:rPr>
                <w:noProof/>
                <w:webHidden/>
              </w:rPr>
              <w:t>11</w:t>
            </w:r>
            <w:r>
              <w:rPr>
                <w:noProof/>
                <w:webHidden/>
              </w:rPr>
              <w:fldChar w:fldCharType="end"/>
            </w:r>
          </w:hyperlink>
        </w:p>
        <w:p w14:paraId="7F17A7D7" w14:textId="0CB94F62" w:rsidR="001C65DE" w:rsidRDefault="001C65DE">
          <w:pPr>
            <w:pStyle w:val="TDC3"/>
            <w:rPr>
              <w:noProof/>
              <w:kern w:val="2"/>
              <w:lang w:eastAsia="es-ES"/>
              <w14:ligatures w14:val="standardContextual"/>
            </w:rPr>
          </w:pPr>
          <w:hyperlink w:anchor="_Toc199101996" w:history="1">
            <w:r w:rsidRPr="00102590">
              <w:rPr>
                <w:rStyle w:val="Hipervnculo"/>
                <w:noProof/>
              </w:rPr>
              <w:t>Gestión alumnos (RF3)</w:t>
            </w:r>
            <w:r>
              <w:rPr>
                <w:noProof/>
                <w:webHidden/>
              </w:rPr>
              <w:tab/>
            </w:r>
            <w:r>
              <w:rPr>
                <w:noProof/>
                <w:webHidden/>
              </w:rPr>
              <w:fldChar w:fldCharType="begin"/>
            </w:r>
            <w:r>
              <w:rPr>
                <w:noProof/>
                <w:webHidden/>
              </w:rPr>
              <w:instrText xml:space="preserve"> PAGEREF _Toc199101996 \h </w:instrText>
            </w:r>
            <w:r>
              <w:rPr>
                <w:noProof/>
                <w:webHidden/>
              </w:rPr>
            </w:r>
            <w:r>
              <w:rPr>
                <w:noProof/>
                <w:webHidden/>
              </w:rPr>
              <w:fldChar w:fldCharType="separate"/>
            </w:r>
            <w:r>
              <w:rPr>
                <w:noProof/>
                <w:webHidden/>
              </w:rPr>
              <w:t>11</w:t>
            </w:r>
            <w:r>
              <w:rPr>
                <w:noProof/>
                <w:webHidden/>
              </w:rPr>
              <w:fldChar w:fldCharType="end"/>
            </w:r>
          </w:hyperlink>
        </w:p>
        <w:p w14:paraId="498ECEC7" w14:textId="14FB53E3" w:rsidR="001C65DE" w:rsidRDefault="001C65DE">
          <w:pPr>
            <w:pStyle w:val="TDC3"/>
            <w:rPr>
              <w:noProof/>
              <w:kern w:val="2"/>
              <w:lang w:eastAsia="es-ES"/>
              <w14:ligatures w14:val="standardContextual"/>
            </w:rPr>
          </w:pPr>
          <w:hyperlink w:anchor="_Toc199101997" w:history="1">
            <w:r w:rsidRPr="00102590">
              <w:rPr>
                <w:rStyle w:val="Hipervnculo"/>
                <w:noProof/>
              </w:rPr>
              <w:t>Gestión prestamos (RF4 RF6)</w:t>
            </w:r>
            <w:r>
              <w:rPr>
                <w:noProof/>
                <w:webHidden/>
              </w:rPr>
              <w:tab/>
            </w:r>
            <w:r>
              <w:rPr>
                <w:noProof/>
                <w:webHidden/>
              </w:rPr>
              <w:fldChar w:fldCharType="begin"/>
            </w:r>
            <w:r>
              <w:rPr>
                <w:noProof/>
                <w:webHidden/>
              </w:rPr>
              <w:instrText xml:space="preserve"> PAGEREF _Toc199101997 \h </w:instrText>
            </w:r>
            <w:r>
              <w:rPr>
                <w:noProof/>
                <w:webHidden/>
              </w:rPr>
            </w:r>
            <w:r>
              <w:rPr>
                <w:noProof/>
                <w:webHidden/>
              </w:rPr>
              <w:fldChar w:fldCharType="separate"/>
            </w:r>
            <w:r>
              <w:rPr>
                <w:noProof/>
                <w:webHidden/>
              </w:rPr>
              <w:t>11</w:t>
            </w:r>
            <w:r>
              <w:rPr>
                <w:noProof/>
                <w:webHidden/>
              </w:rPr>
              <w:fldChar w:fldCharType="end"/>
            </w:r>
          </w:hyperlink>
        </w:p>
        <w:p w14:paraId="069F82E3" w14:textId="66CA3A8B" w:rsidR="001C65DE" w:rsidRDefault="001C65DE">
          <w:pPr>
            <w:pStyle w:val="TDC3"/>
            <w:rPr>
              <w:noProof/>
              <w:kern w:val="2"/>
              <w:lang w:eastAsia="es-ES"/>
              <w14:ligatures w14:val="standardContextual"/>
            </w:rPr>
          </w:pPr>
          <w:hyperlink w:anchor="_Toc199101998" w:history="1">
            <w:r w:rsidRPr="00102590">
              <w:rPr>
                <w:rStyle w:val="Hipervnculo"/>
                <w:noProof/>
              </w:rPr>
              <w:t>Gestión listados (RF7 RF8)</w:t>
            </w:r>
            <w:r>
              <w:rPr>
                <w:noProof/>
                <w:webHidden/>
              </w:rPr>
              <w:tab/>
            </w:r>
            <w:r>
              <w:rPr>
                <w:noProof/>
                <w:webHidden/>
              </w:rPr>
              <w:fldChar w:fldCharType="begin"/>
            </w:r>
            <w:r>
              <w:rPr>
                <w:noProof/>
                <w:webHidden/>
              </w:rPr>
              <w:instrText xml:space="preserve"> PAGEREF _Toc199101998 \h </w:instrText>
            </w:r>
            <w:r>
              <w:rPr>
                <w:noProof/>
                <w:webHidden/>
              </w:rPr>
            </w:r>
            <w:r>
              <w:rPr>
                <w:noProof/>
                <w:webHidden/>
              </w:rPr>
              <w:fldChar w:fldCharType="separate"/>
            </w:r>
            <w:r>
              <w:rPr>
                <w:noProof/>
                <w:webHidden/>
              </w:rPr>
              <w:t>12</w:t>
            </w:r>
            <w:r>
              <w:rPr>
                <w:noProof/>
                <w:webHidden/>
              </w:rPr>
              <w:fldChar w:fldCharType="end"/>
            </w:r>
          </w:hyperlink>
        </w:p>
        <w:p w14:paraId="306CE2BB" w14:textId="4AB4ECA1" w:rsidR="001C65DE" w:rsidRDefault="001C65DE">
          <w:pPr>
            <w:pStyle w:val="TDC3"/>
            <w:rPr>
              <w:noProof/>
              <w:kern w:val="2"/>
              <w:lang w:eastAsia="es-ES"/>
              <w14:ligatures w14:val="standardContextual"/>
            </w:rPr>
          </w:pPr>
          <w:hyperlink w:anchor="_Toc199101999" w:history="1">
            <w:r w:rsidRPr="00102590">
              <w:rPr>
                <w:rStyle w:val="Hipervnculo"/>
                <w:noProof/>
              </w:rPr>
              <w:t>Preservar los datos (RF9 RF10)</w:t>
            </w:r>
            <w:r>
              <w:rPr>
                <w:noProof/>
                <w:webHidden/>
              </w:rPr>
              <w:tab/>
            </w:r>
            <w:r>
              <w:rPr>
                <w:noProof/>
                <w:webHidden/>
              </w:rPr>
              <w:fldChar w:fldCharType="begin"/>
            </w:r>
            <w:r>
              <w:rPr>
                <w:noProof/>
                <w:webHidden/>
              </w:rPr>
              <w:instrText xml:space="preserve"> PAGEREF _Toc199101999 \h </w:instrText>
            </w:r>
            <w:r>
              <w:rPr>
                <w:noProof/>
                <w:webHidden/>
              </w:rPr>
            </w:r>
            <w:r>
              <w:rPr>
                <w:noProof/>
                <w:webHidden/>
              </w:rPr>
              <w:fldChar w:fldCharType="separate"/>
            </w:r>
            <w:r>
              <w:rPr>
                <w:noProof/>
                <w:webHidden/>
              </w:rPr>
              <w:t>12</w:t>
            </w:r>
            <w:r>
              <w:rPr>
                <w:noProof/>
                <w:webHidden/>
              </w:rPr>
              <w:fldChar w:fldCharType="end"/>
            </w:r>
          </w:hyperlink>
        </w:p>
        <w:p w14:paraId="5C42F679" w14:textId="72604A4E" w:rsidR="001C65DE" w:rsidRDefault="001C65DE">
          <w:pPr>
            <w:pStyle w:val="TDC2"/>
            <w:rPr>
              <w:noProof/>
              <w:kern w:val="2"/>
              <w:lang w:eastAsia="es-ES"/>
              <w14:ligatures w14:val="standardContextual"/>
            </w:rPr>
          </w:pPr>
          <w:hyperlink w:anchor="_Toc199102000" w:history="1">
            <w:r w:rsidRPr="00102590">
              <w:rPr>
                <w:rStyle w:val="Hipervnculo"/>
                <w:noProof/>
              </w:rPr>
              <w:t>Descripción de los casos de uso</w:t>
            </w:r>
            <w:r>
              <w:rPr>
                <w:noProof/>
                <w:webHidden/>
              </w:rPr>
              <w:tab/>
            </w:r>
            <w:r>
              <w:rPr>
                <w:noProof/>
                <w:webHidden/>
              </w:rPr>
              <w:fldChar w:fldCharType="begin"/>
            </w:r>
            <w:r>
              <w:rPr>
                <w:noProof/>
                <w:webHidden/>
              </w:rPr>
              <w:instrText xml:space="preserve"> PAGEREF _Toc199102000 \h </w:instrText>
            </w:r>
            <w:r>
              <w:rPr>
                <w:noProof/>
                <w:webHidden/>
              </w:rPr>
            </w:r>
            <w:r>
              <w:rPr>
                <w:noProof/>
                <w:webHidden/>
              </w:rPr>
              <w:fldChar w:fldCharType="separate"/>
            </w:r>
            <w:r>
              <w:rPr>
                <w:noProof/>
                <w:webHidden/>
              </w:rPr>
              <w:t>13</w:t>
            </w:r>
            <w:r>
              <w:rPr>
                <w:noProof/>
                <w:webHidden/>
              </w:rPr>
              <w:fldChar w:fldCharType="end"/>
            </w:r>
          </w:hyperlink>
        </w:p>
        <w:p w14:paraId="0FF6784C" w14:textId="5501DF8A" w:rsidR="001C65DE" w:rsidRDefault="001C65DE">
          <w:pPr>
            <w:pStyle w:val="TDC3"/>
            <w:rPr>
              <w:noProof/>
              <w:kern w:val="2"/>
              <w:lang w:eastAsia="es-ES"/>
              <w14:ligatures w14:val="standardContextual"/>
            </w:rPr>
          </w:pPr>
          <w:hyperlink w:anchor="_Toc199102001" w:history="1">
            <w:r w:rsidRPr="00102590">
              <w:rPr>
                <w:rStyle w:val="Hipervnculo"/>
                <w:noProof/>
              </w:rPr>
              <w:t>Carga de datos</w:t>
            </w:r>
            <w:r>
              <w:rPr>
                <w:noProof/>
                <w:webHidden/>
              </w:rPr>
              <w:tab/>
            </w:r>
            <w:r>
              <w:rPr>
                <w:noProof/>
                <w:webHidden/>
              </w:rPr>
              <w:fldChar w:fldCharType="begin"/>
            </w:r>
            <w:r>
              <w:rPr>
                <w:noProof/>
                <w:webHidden/>
              </w:rPr>
              <w:instrText xml:space="preserve"> PAGEREF _Toc199102001 \h </w:instrText>
            </w:r>
            <w:r>
              <w:rPr>
                <w:noProof/>
                <w:webHidden/>
              </w:rPr>
            </w:r>
            <w:r>
              <w:rPr>
                <w:noProof/>
                <w:webHidden/>
              </w:rPr>
              <w:fldChar w:fldCharType="separate"/>
            </w:r>
            <w:r>
              <w:rPr>
                <w:noProof/>
                <w:webHidden/>
              </w:rPr>
              <w:t>13</w:t>
            </w:r>
            <w:r>
              <w:rPr>
                <w:noProof/>
                <w:webHidden/>
              </w:rPr>
              <w:fldChar w:fldCharType="end"/>
            </w:r>
          </w:hyperlink>
        </w:p>
        <w:p w14:paraId="7D71A424" w14:textId="7D01360C" w:rsidR="001C65DE" w:rsidRDefault="001C65DE">
          <w:pPr>
            <w:pStyle w:val="TDC3"/>
            <w:rPr>
              <w:noProof/>
              <w:kern w:val="2"/>
              <w:lang w:eastAsia="es-ES"/>
              <w14:ligatures w14:val="standardContextual"/>
            </w:rPr>
          </w:pPr>
          <w:hyperlink w:anchor="_Toc199102002" w:history="1">
            <w:r w:rsidRPr="00102590">
              <w:rPr>
                <w:rStyle w:val="Hipervnculo"/>
                <w:noProof/>
              </w:rPr>
              <w:t>Gestión de alumnos</w:t>
            </w:r>
            <w:r>
              <w:rPr>
                <w:noProof/>
                <w:webHidden/>
              </w:rPr>
              <w:tab/>
            </w:r>
            <w:r>
              <w:rPr>
                <w:noProof/>
                <w:webHidden/>
              </w:rPr>
              <w:fldChar w:fldCharType="begin"/>
            </w:r>
            <w:r>
              <w:rPr>
                <w:noProof/>
                <w:webHidden/>
              </w:rPr>
              <w:instrText xml:space="preserve"> PAGEREF _Toc199102002 \h </w:instrText>
            </w:r>
            <w:r>
              <w:rPr>
                <w:noProof/>
                <w:webHidden/>
              </w:rPr>
            </w:r>
            <w:r>
              <w:rPr>
                <w:noProof/>
                <w:webHidden/>
              </w:rPr>
              <w:fldChar w:fldCharType="separate"/>
            </w:r>
            <w:r>
              <w:rPr>
                <w:noProof/>
                <w:webHidden/>
              </w:rPr>
              <w:t>13</w:t>
            </w:r>
            <w:r>
              <w:rPr>
                <w:noProof/>
                <w:webHidden/>
              </w:rPr>
              <w:fldChar w:fldCharType="end"/>
            </w:r>
          </w:hyperlink>
        </w:p>
        <w:p w14:paraId="0BB3038D" w14:textId="5FA4DC20" w:rsidR="001C65DE" w:rsidRDefault="001C65DE">
          <w:pPr>
            <w:pStyle w:val="TDC3"/>
            <w:rPr>
              <w:noProof/>
              <w:kern w:val="2"/>
              <w:lang w:eastAsia="es-ES"/>
              <w14:ligatures w14:val="standardContextual"/>
            </w:rPr>
          </w:pPr>
          <w:hyperlink w:anchor="_Toc199102003" w:history="1">
            <w:r w:rsidRPr="00102590">
              <w:rPr>
                <w:rStyle w:val="Hipervnculo"/>
                <w:noProof/>
              </w:rPr>
              <w:t>Gestión de prestamos</w:t>
            </w:r>
            <w:r>
              <w:rPr>
                <w:noProof/>
                <w:webHidden/>
              </w:rPr>
              <w:tab/>
            </w:r>
            <w:r>
              <w:rPr>
                <w:noProof/>
                <w:webHidden/>
              </w:rPr>
              <w:fldChar w:fldCharType="begin"/>
            </w:r>
            <w:r>
              <w:rPr>
                <w:noProof/>
                <w:webHidden/>
              </w:rPr>
              <w:instrText xml:space="preserve"> PAGEREF _Toc199102003 \h </w:instrText>
            </w:r>
            <w:r>
              <w:rPr>
                <w:noProof/>
                <w:webHidden/>
              </w:rPr>
            </w:r>
            <w:r>
              <w:rPr>
                <w:noProof/>
                <w:webHidden/>
              </w:rPr>
              <w:fldChar w:fldCharType="separate"/>
            </w:r>
            <w:r>
              <w:rPr>
                <w:noProof/>
                <w:webHidden/>
              </w:rPr>
              <w:t>14</w:t>
            </w:r>
            <w:r>
              <w:rPr>
                <w:noProof/>
                <w:webHidden/>
              </w:rPr>
              <w:fldChar w:fldCharType="end"/>
            </w:r>
          </w:hyperlink>
        </w:p>
        <w:p w14:paraId="6D9BDF1C" w14:textId="6C3C12A0" w:rsidR="001C65DE" w:rsidRDefault="001C65DE">
          <w:pPr>
            <w:pStyle w:val="TDC3"/>
            <w:rPr>
              <w:noProof/>
              <w:kern w:val="2"/>
              <w:lang w:eastAsia="es-ES"/>
              <w14:ligatures w14:val="standardContextual"/>
            </w:rPr>
          </w:pPr>
          <w:hyperlink w:anchor="_Toc199102004" w:history="1">
            <w:r w:rsidRPr="00102590">
              <w:rPr>
                <w:rStyle w:val="Hipervnculo"/>
                <w:noProof/>
              </w:rPr>
              <w:t>Gestión de listados</w:t>
            </w:r>
            <w:r>
              <w:rPr>
                <w:noProof/>
                <w:webHidden/>
              </w:rPr>
              <w:tab/>
            </w:r>
            <w:r>
              <w:rPr>
                <w:noProof/>
                <w:webHidden/>
              </w:rPr>
              <w:fldChar w:fldCharType="begin"/>
            </w:r>
            <w:r>
              <w:rPr>
                <w:noProof/>
                <w:webHidden/>
              </w:rPr>
              <w:instrText xml:space="preserve"> PAGEREF _Toc199102004 \h </w:instrText>
            </w:r>
            <w:r>
              <w:rPr>
                <w:noProof/>
                <w:webHidden/>
              </w:rPr>
            </w:r>
            <w:r>
              <w:rPr>
                <w:noProof/>
                <w:webHidden/>
              </w:rPr>
              <w:fldChar w:fldCharType="separate"/>
            </w:r>
            <w:r>
              <w:rPr>
                <w:noProof/>
                <w:webHidden/>
              </w:rPr>
              <w:t>15</w:t>
            </w:r>
            <w:r>
              <w:rPr>
                <w:noProof/>
                <w:webHidden/>
              </w:rPr>
              <w:fldChar w:fldCharType="end"/>
            </w:r>
          </w:hyperlink>
        </w:p>
        <w:p w14:paraId="0FCB196E" w14:textId="0DD80F56" w:rsidR="001C65DE" w:rsidRDefault="001C65DE">
          <w:pPr>
            <w:pStyle w:val="TDC3"/>
            <w:rPr>
              <w:noProof/>
              <w:kern w:val="2"/>
              <w:lang w:eastAsia="es-ES"/>
              <w14:ligatures w14:val="standardContextual"/>
            </w:rPr>
          </w:pPr>
          <w:hyperlink w:anchor="_Toc199102005" w:history="1">
            <w:r w:rsidRPr="00102590">
              <w:rPr>
                <w:rStyle w:val="Hipervnculo"/>
                <w:noProof/>
              </w:rPr>
              <w:t>Preservar los datos</w:t>
            </w:r>
            <w:r>
              <w:rPr>
                <w:noProof/>
                <w:webHidden/>
              </w:rPr>
              <w:tab/>
            </w:r>
            <w:r>
              <w:rPr>
                <w:noProof/>
                <w:webHidden/>
              </w:rPr>
              <w:fldChar w:fldCharType="begin"/>
            </w:r>
            <w:r>
              <w:rPr>
                <w:noProof/>
                <w:webHidden/>
              </w:rPr>
              <w:instrText xml:space="preserve"> PAGEREF _Toc199102005 \h </w:instrText>
            </w:r>
            <w:r>
              <w:rPr>
                <w:noProof/>
                <w:webHidden/>
              </w:rPr>
            </w:r>
            <w:r>
              <w:rPr>
                <w:noProof/>
                <w:webHidden/>
              </w:rPr>
              <w:fldChar w:fldCharType="separate"/>
            </w:r>
            <w:r>
              <w:rPr>
                <w:noProof/>
                <w:webHidden/>
              </w:rPr>
              <w:t>15</w:t>
            </w:r>
            <w:r>
              <w:rPr>
                <w:noProof/>
                <w:webHidden/>
              </w:rPr>
              <w:fldChar w:fldCharType="end"/>
            </w:r>
          </w:hyperlink>
        </w:p>
        <w:p w14:paraId="7D9B45EF" w14:textId="72903BDF" w:rsidR="001C65DE" w:rsidRDefault="001C65DE">
          <w:pPr>
            <w:pStyle w:val="TDC2"/>
            <w:rPr>
              <w:noProof/>
              <w:kern w:val="2"/>
              <w:lang w:eastAsia="es-ES"/>
              <w14:ligatures w14:val="standardContextual"/>
            </w:rPr>
          </w:pPr>
          <w:hyperlink w:anchor="_Toc199102006" w:history="1">
            <w:r w:rsidRPr="00102590">
              <w:rPr>
                <w:rStyle w:val="Hipervnculo"/>
                <w:noProof/>
              </w:rPr>
              <w:t>Diagrama Conceptual</w:t>
            </w:r>
            <w:r>
              <w:rPr>
                <w:noProof/>
                <w:webHidden/>
              </w:rPr>
              <w:tab/>
            </w:r>
            <w:r>
              <w:rPr>
                <w:noProof/>
                <w:webHidden/>
              </w:rPr>
              <w:fldChar w:fldCharType="begin"/>
            </w:r>
            <w:r>
              <w:rPr>
                <w:noProof/>
                <w:webHidden/>
              </w:rPr>
              <w:instrText xml:space="preserve"> PAGEREF _Toc199102006 \h </w:instrText>
            </w:r>
            <w:r>
              <w:rPr>
                <w:noProof/>
                <w:webHidden/>
              </w:rPr>
            </w:r>
            <w:r>
              <w:rPr>
                <w:noProof/>
                <w:webHidden/>
              </w:rPr>
              <w:fldChar w:fldCharType="separate"/>
            </w:r>
            <w:r>
              <w:rPr>
                <w:noProof/>
                <w:webHidden/>
              </w:rPr>
              <w:t>16</w:t>
            </w:r>
            <w:r>
              <w:rPr>
                <w:noProof/>
                <w:webHidden/>
              </w:rPr>
              <w:fldChar w:fldCharType="end"/>
            </w:r>
          </w:hyperlink>
        </w:p>
        <w:p w14:paraId="48D6CBC6" w14:textId="23832B67" w:rsidR="001C65DE" w:rsidRDefault="001C65DE">
          <w:pPr>
            <w:pStyle w:val="TDC2"/>
            <w:rPr>
              <w:noProof/>
              <w:kern w:val="2"/>
              <w:lang w:eastAsia="es-ES"/>
              <w14:ligatures w14:val="standardContextual"/>
            </w:rPr>
          </w:pPr>
          <w:hyperlink w:anchor="_Toc199102007" w:history="1">
            <w:r w:rsidRPr="00102590">
              <w:rPr>
                <w:rStyle w:val="Hipervnculo"/>
                <w:noProof/>
              </w:rPr>
              <w:t>Diagrama de clases (diccionario de datos)</w:t>
            </w:r>
            <w:r>
              <w:rPr>
                <w:noProof/>
                <w:webHidden/>
              </w:rPr>
              <w:tab/>
            </w:r>
            <w:r>
              <w:rPr>
                <w:noProof/>
                <w:webHidden/>
              </w:rPr>
              <w:fldChar w:fldCharType="begin"/>
            </w:r>
            <w:r>
              <w:rPr>
                <w:noProof/>
                <w:webHidden/>
              </w:rPr>
              <w:instrText xml:space="preserve"> PAGEREF _Toc199102007 \h </w:instrText>
            </w:r>
            <w:r>
              <w:rPr>
                <w:noProof/>
                <w:webHidden/>
              </w:rPr>
            </w:r>
            <w:r>
              <w:rPr>
                <w:noProof/>
                <w:webHidden/>
              </w:rPr>
              <w:fldChar w:fldCharType="separate"/>
            </w:r>
            <w:r>
              <w:rPr>
                <w:noProof/>
                <w:webHidden/>
              </w:rPr>
              <w:t>17</w:t>
            </w:r>
            <w:r>
              <w:rPr>
                <w:noProof/>
                <w:webHidden/>
              </w:rPr>
              <w:fldChar w:fldCharType="end"/>
            </w:r>
          </w:hyperlink>
        </w:p>
        <w:p w14:paraId="73543EC6" w14:textId="66DA3EB6" w:rsidR="001C65DE" w:rsidRDefault="001C65DE">
          <w:pPr>
            <w:pStyle w:val="TDC2"/>
            <w:rPr>
              <w:noProof/>
              <w:kern w:val="2"/>
              <w:lang w:eastAsia="es-ES"/>
              <w14:ligatures w14:val="standardContextual"/>
            </w:rPr>
          </w:pPr>
          <w:hyperlink w:anchor="_Toc199102008" w:history="1">
            <w:r w:rsidRPr="00102590">
              <w:rPr>
                <w:rStyle w:val="Hipervnculo"/>
                <w:noProof/>
              </w:rPr>
              <w:t>Diagrama de actividades</w:t>
            </w:r>
            <w:r>
              <w:rPr>
                <w:noProof/>
                <w:webHidden/>
              </w:rPr>
              <w:tab/>
            </w:r>
            <w:r>
              <w:rPr>
                <w:noProof/>
                <w:webHidden/>
              </w:rPr>
              <w:fldChar w:fldCharType="begin"/>
            </w:r>
            <w:r>
              <w:rPr>
                <w:noProof/>
                <w:webHidden/>
              </w:rPr>
              <w:instrText xml:space="preserve"> PAGEREF _Toc199102008 \h </w:instrText>
            </w:r>
            <w:r>
              <w:rPr>
                <w:noProof/>
                <w:webHidden/>
              </w:rPr>
            </w:r>
            <w:r>
              <w:rPr>
                <w:noProof/>
                <w:webHidden/>
              </w:rPr>
              <w:fldChar w:fldCharType="separate"/>
            </w:r>
            <w:r>
              <w:rPr>
                <w:noProof/>
                <w:webHidden/>
              </w:rPr>
              <w:t>18</w:t>
            </w:r>
            <w:r>
              <w:rPr>
                <w:noProof/>
                <w:webHidden/>
              </w:rPr>
              <w:fldChar w:fldCharType="end"/>
            </w:r>
          </w:hyperlink>
        </w:p>
        <w:p w14:paraId="01F91597" w14:textId="1706343E" w:rsidR="001C65DE" w:rsidRDefault="001C65DE">
          <w:pPr>
            <w:pStyle w:val="TDC3"/>
            <w:rPr>
              <w:noProof/>
              <w:kern w:val="2"/>
              <w:lang w:eastAsia="es-ES"/>
              <w14:ligatures w14:val="standardContextual"/>
            </w:rPr>
          </w:pPr>
          <w:hyperlink w:anchor="_Toc199102009" w:history="1">
            <w:r w:rsidRPr="00102590">
              <w:rPr>
                <w:rStyle w:val="Hipervnculo"/>
                <w:noProof/>
              </w:rPr>
              <w:t>Generales</w:t>
            </w:r>
            <w:r>
              <w:rPr>
                <w:noProof/>
                <w:webHidden/>
              </w:rPr>
              <w:tab/>
            </w:r>
            <w:r>
              <w:rPr>
                <w:noProof/>
                <w:webHidden/>
              </w:rPr>
              <w:fldChar w:fldCharType="begin"/>
            </w:r>
            <w:r>
              <w:rPr>
                <w:noProof/>
                <w:webHidden/>
              </w:rPr>
              <w:instrText xml:space="preserve"> PAGEREF _Toc199102009 \h </w:instrText>
            </w:r>
            <w:r>
              <w:rPr>
                <w:noProof/>
                <w:webHidden/>
              </w:rPr>
            </w:r>
            <w:r>
              <w:rPr>
                <w:noProof/>
                <w:webHidden/>
              </w:rPr>
              <w:fldChar w:fldCharType="separate"/>
            </w:r>
            <w:r>
              <w:rPr>
                <w:noProof/>
                <w:webHidden/>
              </w:rPr>
              <w:t>18</w:t>
            </w:r>
            <w:r>
              <w:rPr>
                <w:noProof/>
                <w:webHidden/>
              </w:rPr>
              <w:fldChar w:fldCharType="end"/>
            </w:r>
          </w:hyperlink>
        </w:p>
        <w:p w14:paraId="4BBDE572" w14:textId="13C03ED6" w:rsidR="001C65DE" w:rsidRDefault="001C65DE">
          <w:pPr>
            <w:pStyle w:val="TDC3"/>
            <w:rPr>
              <w:noProof/>
              <w:kern w:val="2"/>
              <w:lang w:eastAsia="es-ES"/>
              <w14:ligatures w14:val="standardContextual"/>
            </w:rPr>
          </w:pPr>
          <w:hyperlink w:anchor="_Toc199102010" w:history="1">
            <w:r w:rsidRPr="00102590">
              <w:rPr>
                <w:rStyle w:val="Hipervnculo"/>
                <w:noProof/>
              </w:rPr>
              <w:t>Carga de datos</w:t>
            </w:r>
            <w:r>
              <w:rPr>
                <w:noProof/>
                <w:webHidden/>
              </w:rPr>
              <w:tab/>
            </w:r>
            <w:r>
              <w:rPr>
                <w:noProof/>
                <w:webHidden/>
              </w:rPr>
              <w:fldChar w:fldCharType="begin"/>
            </w:r>
            <w:r>
              <w:rPr>
                <w:noProof/>
                <w:webHidden/>
              </w:rPr>
              <w:instrText xml:space="preserve"> PAGEREF _Toc199102010 \h </w:instrText>
            </w:r>
            <w:r>
              <w:rPr>
                <w:noProof/>
                <w:webHidden/>
              </w:rPr>
            </w:r>
            <w:r>
              <w:rPr>
                <w:noProof/>
                <w:webHidden/>
              </w:rPr>
              <w:fldChar w:fldCharType="separate"/>
            </w:r>
            <w:r>
              <w:rPr>
                <w:noProof/>
                <w:webHidden/>
              </w:rPr>
              <w:t>19</w:t>
            </w:r>
            <w:r>
              <w:rPr>
                <w:noProof/>
                <w:webHidden/>
              </w:rPr>
              <w:fldChar w:fldCharType="end"/>
            </w:r>
          </w:hyperlink>
        </w:p>
        <w:p w14:paraId="4F182AF8" w14:textId="33044E92" w:rsidR="001C65DE" w:rsidRDefault="001C65DE">
          <w:pPr>
            <w:pStyle w:val="TDC3"/>
            <w:rPr>
              <w:noProof/>
              <w:kern w:val="2"/>
              <w:lang w:eastAsia="es-ES"/>
              <w14:ligatures w14:val="standardContextual"/>
            </w:rPr>
          </w:pPr>
          <w:hyperlink w:anchor="_Toc199102011" w:history="1">
            <w:r w:rsidRPr="00102590">
              <w:rPr>
                <w:rStyle w:val="Hipervnculo"/>
                <w:noProof/>
              </w:rPr>
              <w:t>Gestión de alumnos</w:t>
            </w:r>
            <w:r>
              <w:rPr>
                <w:noProof/>
                <w:webHidden/>
              </w:rPr>
              <w:tab/>
            </w:r>
            <w:r>
              <w:rPr>
                <w:noProof/>
                <w:webHidden/>
              </w:rPr>
              <w:fldChar w:fldCharType="begin"/>
            </w:r>
            <w:r>
              <w:rPr>
                <w:noProof/>
                <w:webHidden/>
              </w:rPr>
              <w:instrText xml:space="preserve"> PAGEREF _Toc199102011 \h </w:instrText>
            </w:r>
            <w:r>
              <w:rPr>
                <w:noProof/>
                <w:webHidden/>
              </w:rPr>
            </w:r>
            <w:r>
              <w:rPr>
                <w:noProof/>
                <w:webHidden/>
              </w:rPr>
              <w:fldChar w:fldCharType="separate"/>
            </w:r>
            <w:r>
              <w:rPr>
                <w:noProof/>
                <w:webHidden/>
              </w:rPr>
              <w:t>20</w:t>
            </w:r>
            <w:r>
              <w:rPr>
                <w:noProof/>
                <w:webHidden/>
              </w:rPr>
              <w:fldChar w:fldCharType="end"/>
            </w:r>
          </w:hyperlink>
        </w:p>
        <w:p w14:paraId="6D3553CB" w14:textId="2FF70311" w:rsidR="001C65DE" w:rsidRDefault="001C65DE">
          <w:pPr>
            <w:pStyle w:val="TDC3"/>
            <w:rPr>
              <w:noProof/>
              <w:kern w:val="2"/>
              <w:lang w:eastAsia="es-ES"/>
              <w14:ligatures w14:val="standardContextual"/>
            </w:rPr>
          </w:pPr>
          <w:hyperlink w:anchor="_Toc199102012" w:history="1">
            <w:r w:rsidRPr="00102590">
              <w:rPr>
                <w:rStyle w:val="Hipervnculo"/>
                <w:noProof/>
              </w:rPr>
              <w:t>Gestión de préstamos</w:t>
            </w:r>
            <w:r>
              <w:rPr>
                <w:noProof/>
                <w:webHidden/>
              </w:rPr>
              <w:tab/>
            </w:r>
            <w:r>
              <w:rPr>
                <w:noProof/>
                <w:webHidden/>
              </w:rPr>
              <w:fldChar w:fldCharType="begin"/>
            </w:r>
            <w:r>
              <w:rPr>
                <w:noProof/>
                <w:webHidden/>
              </w:rPr>
              <w:instrText xml:space="preserve"> PAGEREF _Toc199102012 \h </w:instrText>
            </w:r>
            <w:r>
              <w:rPr>
                <w:noProof/>
                <w:webHidden/>
              </w:rPr>
            </w:r>
            <w:r>
              <w:rPr>
                <w:noProof/>
                <w:webHidden/>
              </w:rPr>
              <w:fldChar w:fldCharType="separate"/>
            </w:r>
            <w:r>
              <w:rPr>
                <w:noProof/>
                <w:webHidden/>
              </w:rPr>
              <w:t>21</w:t>
            </w:r>
            <w:r>
              <w:rPr>
                <w:noProof/>
                <w:webHidden/>
              </w:rPr>
              <w:fldChar w:fldCharType="end"/>
            </w:r>
          </w:hyperlink>
        </w:p>
        <w:p w14:paraId="31DC7B92" w14:textId="211626B4" w:rsidR="001C65DE" w:rsidRDefault="001C65DE">
          <w:pPr>
            <w:pStyle w:val="TDC3"/>
            <w:rPr>
              <w:noProof/>
              <w:kern w:val="2"/>
              <w:lang w:eastAsia="es-ES"/>
              <w14:ligatures w14:val="standardContextual"/>
            </w:rPr>
          </w:pPr>
          <w:hyperlink w:anchor="_Toc199102013" w:history="1">
            <w:r w:rsidRPr="00102590">
              <w:rPr>
                <w:rStyle w:val="Hipervnculo"/>
                <w:noProof/>
              </w:rPr>
              <w:t>Gestión de listados</w:t>
            </w:r>
            <w:r>
              <w:rPr>
                <w:noProof/>
                <w:webHidden/>
              </w:rPr>
              <w:tab/>
            </w:r>
            <w:r>
              <w:rPr>
                <w:noProof/>
                <w:webHidden/>
              </w:rPr>
              <w:fldChar w:fldCharType="begin"/>
            </w:r>
            <w:r>
              <w:rPr>
                <w:noProof/>
                <w:webHidden/>
              </w:rPr>
              <w:instrText xml:space="preserve"> PAGEREF _Toc199102013 \h </w:instrText>
            </w:r>
            <w:r>
              <w:rPr>
                <w:noProof/>
                <w:webHidden/>
              </w:rPr>
            </w:r>
            <w:r>
              <w:rPr>
                <w:noProof/>
                <w:webHidden/>
              </w:rPr>
              <w:fldChar w:fldCharType="separate"/>
            </w:r>
            <w:r>
              <w:rPr>
                <w:noProof/>
                <w:webHidden/>
              </w:rPr>
              <w:t>22</w:t>
            </w:r>
            <w:r>
              <w:rPr>
                <w:noProof/>
                <w:webHidden/>
              </w:rPr>
              <w:fldChar w:fldCharType="end"/>
            </w:r>
          </w:hyperlink>
        </w:p>
        <w:p w14:paraId="727D6E5F" w14:textId="3E507477" w:rsidR="001C65DE" w:rsidRDefault="001C65DE">
          <w:pPr>
            <w:pStyle w:val="TDC3"/>
            <w:rPr>
              <w:noProof/>
              <w:kern w:val="2"/>
              <w:lang w:eastAsia="es-ES"/>
              <w14:ligatures w14:val="standardContextual"/>
            </w:rPr>
          </w:pPr>
          <w:hyperlink w:anchor="_Toc199102014" w:history="1">
            <w:r w:rsidRPr="00102590">
              <w:rPr>
                <w:rStyle w:val="Hipervnculo"/>
                <w:noProof/>
              </w:rPr>
              <w:t>Preservar datos</w:t>
            </w:r>
            <w:r>
              <w:rPr>
                <w:noProof/>
                <w:webHidden/>
              </w:rPr>
              <w:tab/>
            </w:r>
            <w:r>
              <w:rPr>
                <w:noProof/>
                <w:webHidden/>
              </w:rPr>
              <w:fldChar w:fldCharType="begin"/>
            </w:r>
            <w:r>
              <w:rPr>
                <w:noProof/>
                <w:webHidden/>
              </w:rPr>
              <w:instrText xml:space="preserve"> PAGEREF _Toc199102014 \h </w:instrText>
            </w:r>
            <w:r>
              <w:rPr>
                <w:noProof/>
                <w:webHidden/>
              </w:rPr>
            </w:r>
            <w:r>
              <w:rPr>
                <w:noProof/>
                <w:webHidden/>
              </w:rPr>
              <w:fldChar w:fldCharType="separate"/>
            </w:r>
            <w:r>
              <w:rPr>
                <w:noProof/>
                <w:webHidden/>
              </w:rPr>
              <w:t>23</w:t>
            </w:r>
            <w:r>
              <w:rPr>
                <w:noProof/>
                <w:webHidden/>
              </w:rPr>
              <w:fldChar w:fldCharType="end"/>
            </w:r>
          </w:hyperlink>
        </w:p>
        <w:p w14:paraId="510026A6" w14:textId="301D595C" w:rsidR="001C65DE" w:rsidRDefault="001C65DE">
          <w:pPr>
            <w:pStyle w:val="TDC2"/>
            <w:rPr>
              <w:noProof/>
              <w:kern w:val="2"/>
              <w:lang w:eastAsia="es-ES"/>
              <w14:ligatures w14:val="standardContextual"/>
            </w:rPr>
          </w:pPr>
          <w:hyperlink w:anchor="_Toc199102015" w:history="1">
            <w:r w:rsidRPr="00102590">
              <w:rPr>
                <w:rStyle w:val="Hipervnculo"/>
                <w:noProof/>
              </w:rPr>
              <w:t>Esquema Entidad / Relación</w:t>
            </w:r>
            <w:r>
              <w:rPr>
                <w:noProof/>
                <w:webHidden/>
              </w:rPr>
              <w:tab/>
            </w:r>
            <w:r>
              <w:rPr>
                <w:noProof/>
                <w:webHidden/>
              </w:rPr>
              <w:fldChar w:fldCharType="begin"/>
            </w:r>
            <w:r>
              <w:rPr>
                <w:noProof/>
                <w:webHidden/>
              </w:rPr>
              <w:instrText xml:space="preserve"> PAGEREF _Toc199102015 \h </w:instrText>
            </w:r>
            <w:r>
              <w:rPr>
                <w:noProof/>
                <w:webHidden/>
              </w:rPr>
            </w:r>
            <w:r>
              <w:rPr>
                <w:noProof/>
                <w:webHidden/>
              </w:rPr>
              <w:fldChar w:fldCharType="separate"/>
            </w:r>
            <w:r>
              <w:rPr>
                <w:noProof/>
                <w:webHidden/>
              </w:rPr>
              <w:t>24</w:t>
            </w:r>
            <w:r>
              <w:rPr>
                <w:noProof/>
                <w:webHidden/>
              </w:rPr>
              <w:fldChar w:fldCharType="end"/>
            </w:r>
          </w:hyperlink>
        </w:p>
        <w:p w14:paraId="0DD79D21" w14:textId="3AF85261" w:rsidR="001C65DE" w:rsidRDefault="001C65DE">
          <w:pPr>
            <w:pStyle w:val="TDC2"/>
            <w:rPr>
              <w:noProof/>
              <w:kern w:val="2"/>
              <w:lang w:eastAsia="es-ES"/>
              <w14:ligatures w14:val="standardContextual"/>
            </w:rPr>
          </w:pPr>
          <w:hyperlink w:anchor="_Toc199102016" w:history="1">
            <w:r w:rsidRPr="00102590">
              <w:rPr>
                <w:rStyle w:val="Hipervnculo"/>
                <w:noProof/>
              </w:rPr>
              <w:t>Modelo relacional y normalización</w:t>
            </w:r>
            <w:r>
              <w:rPr>
                <w:noProof/>
                <w:webHidden/>
              </w:rPr>
              <w:tab/>
            </w:r>
            <w:r>
              <w:rPr>
                <w:noProof/>
                <w:webHidden/>
              </w:rPr>
              <w:fldChar w:fldCharType="begin"/>
            </w:r>
            <w:r>
              <w:rPr>
                <w:noProof/>
                <w:webHidden/>
              </w:rPr>
              <w:instrText xml:space="preserve"> PAGEREF _Toc199102016 \h </w:instrText>
            </w:r>
            <w:r>
              <w:rPr>
                <w:noProof/>
                <w:webHidden/>
              </w:rPr>
            </w:r>
            <w:r>
              <w:rPr>
                <w:noProof/>
                <w:webHidden/>
              </w:rPr>
              <w:fldChar w:fldCharType="separate"/>
            </w:r>
            <w:r>
              <w:rPr>
                <w:noProof/>
                <w:webHidden/>
              </w:rPr>
              <w:t>25</w:t>
            </w:r>
            <w:r>
              <w:rPr>
                <w:noProof/>
                <w:webHidden/>
              </w:rPr>
              <w:fldChar w:fldCharType="end"/>
            </w:r>
          </w:hyperlink>
        </w:p>
        <w:p w14:paraId="23B3A0E7" w14:textId="47D670EF" w:rsidR="001C65DE" w:rsidRDefault="001C65DE">
          <w:pPr>
            <w:pStyle w:val="TDC1"/>
            <w:rPr>
              <w:noProof/>
              <w:kern w:val="2"/>
              <w:lang w:eastAsia="es-ES"/>
              <w14:ligatures w14:val="standardContextual"/>
            </w:rPr>
          </w:pPr>
          <w:hyperlink w:anchor="_Toc199102017" w:history="1">
            <w:r w:rsidRPr="00102590">
              <w:rPr>
                <w:rStyle w:val="Hipervnculo"/>
                <w:noProof/>
              </w:rPr>
              <w:t>Diseño del Proyecto</w:t>
            </w:r>
            <w:r>
              <w:rPr>
                <w:noProof/>
                <w:webHidden/>
              </w:rPr>
              <w:tab/>
            </w:r>
            <w:r>
              <w:rPr>
                <w:noProof/>
                <w:webHidden/>
              </w:rPr>
              <w:fldChar w:fldCharType="begin"/>
            </w:r>
            <w:r>
              <w:rPr>
                <w:noProof/>
                <w:webHidden/>
              </w:rPr>
              <w:instrText xml:space="preserve"> PAGEREF _Toc199102017 \h </w:instrText>
            </w:r>
            <w:r>
              <w:rPr>
                <w:noProof/>
                <w:webHidden/>
              </w:rPr>
            </w:r>
            <w:r>
              <w:rPr>
                <w:noProof/>
                <w:webHidden/>
              </w:rPr>
              <w:fldChar w:fldCharType="separate"/>
            </w:r>
            <w:r>
              <w:rPr>
                <w:noProof/>
                <w:webHidden/>
              </w:rPr>
              <w:t>26</w:t>
            </w:r>
            <w:r>
              <w:rPr>
                <w:noProof/>
                <w:webHidden/>
              </w:rPr>
              <w:fldChar w:fldCharType="end"/>
            </w:r>
          </w:hyperlink>
        </w:p>
        <w:p w14:paraId="3D309450" w14:textId="415E921B" w:rsidR="001C65DE" w:rsidRDefault="001C65DE">
          <w:pPr>
            <w:pStyle w:val="TDC2"/>
            <w:rPr>
              <w:noProof/>
              <w:kern w:val="2"/>
              <w:lang w:eastAsia="es-ES"/>
              <w14:ligatures w14:val="standardContextual"/>
            </w:rPr>
          </w:pPr>
          <w:hyperlink w:anchor="_Toc199102018" w:history="1">
            <w:r w:rsidRPr="00102590">
              <w:rPr>
                <w:rStyle w:val="Hipervnculo"/>
                <w:noProof/>
              </w:rPr>
              <w:t>Diseño físico de la Base de Datos</w:t>
            </w:r>
            <w:r>
              <w:rPr>
                <w:noProof/>
                <w:webHidden/>
              </w:rPr>
              <w:tab/>
            </w:r>
            <w:r>
              <w:rPr>
                <w:noProof/>
                <w:webHidden/>
              </w:rPr>
              <w:fldChar w:fldCharType="begin"/>
            </w:r>
            <w:r>
              <w:rPr>
                <w:noProof/>
                <w:webHidden/>
              </w:rPr>
              <w:instrText xml:space="preserve"> PAGEREF _Toc199102018 \h </w:instrText>
            </w:r>
            <w:r>
              <w:rPr>
                <w:noProof/>
                <w:webHidden/>
              </w:rPr>
            </w:r>
            <w:r>
              <w:rPr>
                <w:noProof/>
                <w:webHidden/>
              </w:rPr>
              <w:fldChar w:fldCharType="separate"/>
            </w:r>
            <w:r>
              <w:rPr>
                <w:noProof/>
                <w:webHidden/>
              </w:rPr>
              <w:t>27</w:t>
            </w:r>
            <w:r>
              <w:rPr>
                <w:noProof/>
                <w:webHidden/>
              </w:rPr>
              <w:fldChar w:fldCharType="end"/>
            </w:r>
          </w:hyperlink>
        </w:p>
        <w:p w14:paraId="0BB6851A" w14:textId="7A3F6BCC" w:rsidR="001C65DE" w:rsidRDefault="001C65DE">
          <w:pPr>
            <w:pStyle w:val="TDC2"/>
            <w:rPr>
              <w:noProof/>
              <w:kern w:val="2"/>
              <w:lang w:eastAsia="es-ES"/>
              <w14:ligatures w14:val="standardContextual"/>
            </w:rPr>
          </w:pPr>
          <w:hyperlink w:anchor="_Toc199102019" w:history="1">
            <w:r w:rsidRPr="00102590">
              <w:rPr>
                <w:rStyle w:val="Hipervnculo"/>
                <w:noProof/>
              </w:rPr>
              <w:t>Estructura de almacenamiento</w:t>
            </w:r>
            <w:r>
              <w:rPr>
                <w:noProof/>
                <w:webHidden/>
              </w:rPr>
              <w:tab/>
            </w:r>
            <w:r>
              <w:rPr>
                <w:noProof/>
                <w:webHidden/>
              </w:rPr>
              <w:fldChar w:fldCharType="begin"/>
            </w:r>
            <w:r>
              <w:rPr>
                <w:noProof/>
                <w:webHidden/>
              </w:rPr>
              <w:instrText xml:space="preserve"> PAGEREF _Toc199102019 \h </w:instrText>
            </w:r>
            <w:r>
              <w:rPr>
                <w:noProof/>
                <w:webHidden/>
              </w:rPr>
            </w:r>
            <w:r>
              <w:rPr>
                <w:noProof/>
                <w:webHidden/>
              </w:rPr>
              <w:fldChar w:fldCharType="separate"/>
            </w:r>
            <w:r>
              <w:rPr>
                <w:noProof/>
                <w:webHidden/>
              </w:rPr>
              <w:t>27</w:t>
            </w:r>
            <w:r>
              <w:rPr>
                <w:noProof/>
                <w:webHidden/>
              </w:rPr>
              <w:fldChar w:fldCharType="end"/>
            </w:r>
          </w:hyperlink>
        </w:p>
        <w:p w14:paraId="741CE739" w14:textId="2A04C56B" w:rsidR="001C65DE" w:rsidRDefault="001C65DE">
          <w:pPr>
            <w:pStyle w:val="TDC2"/>
            <w:rPr>
              <w:noProof/>
              <w:kern w:val="2"/>
              <w:lang w:eastAsia="es-ES"/>
              <w14:ligatures w14:val="standardContextual"/>
            </w:rPr>
          </w:pPr>
          <w:hyperlink w:anchor="_Toc199102020" w:history="1">
            <w:r w:rsidRPr="00102590">
              <w:rPr>
                <w:rStyle w:val="Hipervnculo"/>
                <w:noProof/>
              </w:rPr>
              <w:t>Diseño de procedimientos especiales</w:t>
            </w:r>
            <w:r>
              <w:rPr>
                <w:noProof/>
                <w:webHidden/>
              </w:rPr>
              <w:tab/>
            </w:r>
            <w:r>
              <w:rPr>
                <w:noProof/>
                <w:webHidden/>
              </w:rPr>
              <w:fldChar w:fldCharType="begin"/>
            </w:r>
            <w:r>
              <w:rPr>
                <w:noProof/>
                <w:webHidden/>
              </w:rPr>
              <w:instrText xml:space="preserve"> PAGEREF _Toc199102020 \h </w:instrText>
            </w:r>
            <w:r>
              <w:rPr>
                <w:noProof/>
                <w:webHidden/>
              </w:rPr>
            </w:r>
            <w:r>
              <w:rPr>
                <w:noProof/>
                <w:webHidden/>
              </w:rPr>
              <w:fldChar w:fldCharType="separate"/>
            </w:r>
            <w:r>
              <w:rPr>
                <w:noProof/>
                <w:webHidden/>
              </w:rPr>
              <w:t>28</w:t>
            </w:r>
            <w:r>
              <w:rPr>
                <w:noProof/>
                <w:webHidden/>
              </w:rPr>
              <w:fldChar w:fldCharType="end"/>
            </w:r>
          </w:hyperlink>
        </w:p>
        <w:p w14:paraId="13DF5911" w14:textId="78196431" w:rsidR="001C65DE" w:rsidRDefault="001C65DE">
          <w:pPr>
            <w:pStyle w:val="TDC3"/>
            <w:rPr>
              <w:noProof/>
              <w:kern w:val="2"/>
              <w:lang w:eastAsia="es-ES"/>
              <w14:ligatures w14:val="standardContextual"/>
            </w:rPr>
          </w:pPr>
          <w:hyperlink w:anchor="_Toc199102021" w:history="1">
            <w:r w:rsidRPr="00102590">
              <w:rPr>
                <w:rStyle w:val="Hipervnculo"/>
                <w:noProof/>
              </w:rPr>
              <w:t>Configuración de la aplicación.</w:t>
            </w:r>
            <w:r>
              <w:rPr>
                <w:noProof/>
                <w:webHidden/>
              </w:rPr>
              <w:tab/>
            </w:r>
            <w:r>
              <w:rPr>
                <w:noProof/>
                <w:webHidden/>
              </w:rPr>
              <w:fldChar w:fldCharType="begin"/>
            </w:r>
            <w:r>
              <w:rPr>
                <w:noProof/>
                <w:webHidden/>
              </w:rPr>
              <w:instrText xml:space="preserve"> PAGEREF _Toc199102021 \h </w:instrText>
            </w:r>
            <w:r>
              <w:rPr>
                <w:noProof/>
                <w:webHidden/>
              </w:rPr>
            </w:r>
            <w:r>
              <w:rPr>
                <w:noProof/>
                <w:webHidden/>
              </w:rPr>
              <w:fldChar w:fldCharType="separate"/>
            </w:r>
            <w:r>
              <w:rPr>
                <w:noProof/>
                <w:webHidden/>
              </w:rPr>
              <w:t>28</w:t>
            </w:r>
            <w:r>
              <w:rPr>
                <w:noProof/>
                <w:webHidden/>
              </w:rPr>
              <w:fldChar w:fldCharType="end"/>
            </w:r>
          </w:hyperlink>
        </w:p>
        <w:p w14:paraId="7A688F41" w14:textId="21A43696" w:rsidR="001C65DE" w:rsidRDefault="001C65DE">
          <w:pPr>
            <w:pStyle w:val="TDC3"/>
            <w:rPr>
              <w:noProof/>
              <w:kern w:val="2"/>
              <w:lang w:eastAsia="es-ES"/>
              <w14:ligatures w14:val="standardContextual"/>
            </w:rPr>
          </w:pPr>
          <w:hyperlink w:anchor="_Toc199102022" w:history="1">
            <w:r w:rsidRPr="00102590">
              <w:rPr>
                <w:rStyle w:val="Hipervnculo"/>
                <w:noProof/>
              </w:rPr>
              <w:t>Estructura del fichero de datos</w:t>
            </w:r>
            <w:r>
              <w:rPr>
                <w:noProof/>
                <w:webHidden/>
              </w:rPr>
              <w:tab/>
            </w:r>
            <w:r>
              <w:rPr>
                <w:noProof/>
                <w:webHidden/>
              </w:rPr>
              <w:fldChar w:fldCharType="begin"/>
            </w:r>
            <w:r>
              <w:rPr>
                <w:noProof/>
                <w:webHidden/>
              </w:rPr>
              <w:instrText xml:space="preserve"> PAGEREF _Toc199102022 \h </w:instrText>
            </w:r>
            <w:r>
              <w:rPr>
                <w:noProof/>
                <w:webHidden/>
              </w:rPr>
            </w:r>
            <w:r>
              <w:rPr>
                <w:noProof/>
                <w:webHidden/>
              </w:rPr>
              <w:fldChar w:fldCharType="separate"/>
            </w:r>
            <w:r>
              <w:rPr>
                <w:noProof/>
                <w:webHidden/>
              </w:rPr>
              <w:t>28</w:t>
            </w:r>
            <w:r>
              <w:rPr>
                <w:noProof/>
                <w:webHidden/>
              </w:rPr>
              <w:fldChar w:fldCharType="end"/>
            </w:r>
          </w:hyperlink>
        </w:p>
        <w:p w14:paraId="184CA5A7" w14:textId="2F32C41A" w:rsidR="001C65DE" w:rsidRDefault="001C65DE">
          <w:pPr>
            <w:pStyle w:val="TDC2"/>
            <w:rPr>
              <w:noProof/>
              <w:kern w:val="2"/>
              <w:lang w:eastAsia="es-ES"/>
              <w14:ligatures w14:val="standardContextual"/>
            </w:rPr>
          </w:pPr>
          <w:hyperlink w:anchor="_Toc199102023" w:history="1">
            <w:r w:rsidRPr="00102590">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_Toc199102023 \h </w:instrText>
            </w:r>
            <w:r>
              <w:rPr>
                <w:noProof/>
                <w:webHidden/>
              </w:rPr>
            </w:r>
            <w:r>
              <w:rPr>
                <w:noProof/>
                <w:webHidden/>
              </w:rPr>
              <w:fldChar w:fldCharType="separate"/>
            </w:r>
            <w:r>
              <w:rPr>
                <w:noProof/>
                <w:webHidden/>
              </w:rPr>
              <w:t>29</w:t>
            </w:r>
            <w:r>
              <w:rPr>
                <w:noProof/>
                <w:webHidden/>
              </w:rPr>
              <w:fldChar w:fldCharType="end"/>
            </w:r>
          </w:hyperlink>
        </w:p>
        <w:p w14:paraId="4F7BC704" w14:textId="1FC118A2" w:rsidR="001C65DE" w:rsidRDefault="001C65DE">
          <w:pPr>
            <w:pStyle w:val="TDC2"/>
            <w:rPr>
              <w:noProof/>
              <w:kern w:val="2"/>
              <w:lang w:eastAsia="es-ES"/>
              <w14:ligatures w14:val="standardContextual"/>
            </w:rPr>
          </w:pPr>
          <w:hyperlink w:anchor="_Toc199102024" w:history="1">
            <w:r w:rsidRPr="00102590">
              <w:rPr>
                <w:rStyle w:val="Hipervnculo"/>
                <w:noProof/>
              </w:rPr>
              <w:t>Diseño de la interfaz gráfica</w:t>
            </w:r>
            <w:r>
              <w:rPr>
                <w:noProof/>
                <w:webHidden/>
              </w:rPr>
              <w:tab/>
            </w:r>
            <w:r>
              <w:rPr>
                <w:noProof/>
                <w:webHidden/>
              </w:rPr>
              <w:fldChar w:fldCharType="begin"/>
            </w:r>
            <w:r>
              <w:rPr>
                <w:noProof/>
                <w:webHidden/>
              </w:rPr>
              <w:instrText xml:space="preserve"> PAGEREF _Toc199102024 \h </w:instrText>
            </w:r>
            <w:r>
              <w:rPr>
                <w:noProof/>
                <w:webHidden/>
              </w:rPr>
            </w:r>
            <w:r>
              <w:rPr>
                <w:noProof/>
                <w:webHidden/>
              </w:rPr>
              <w:fldChar w:fldCharType="separate"/>
            </w:r>
            <w:r>
              <w:rPr>
                <w:noProof/>
                <w:webHidden/>
              </w:rPr>
              <w:t>30</w:t>
            </w:r>
            <w:r>
              <w:rPr>
                <w:noProof/>
                <w:webHidden/>
              </w:rPr>
              <w:fldChar w:fldCharType="end"/>
            </w:r>
          </w:hyperlink>
        </w:p>
        <w:p w14:paraId="5A8ECC01" w14:textId="4FC71BC5" w:rsidR="001C65DE" w:rsidRDefault="001C65DE">
          <w:pPr>
            <w:pStyle w:val="TDC3"/>
            <w:rPr>
              <w:noProof/>
              <w:kern w:val="2"/>
              <w:lang w:eastAsia="es-ES"/>
              <w14:ligatures w14:val="standardContextual"/>
            </w:rPr>
          </w:pPr>
          <w:hyperlink w:anchor="_Toc199102025" w:history="1">
            <w:r w:rsidRPr="00102590">
              <w:rPr>
                <w:rStyle w:val="Hipervnculo"/>
                <w:noProof/>
              </w:rPr>
              <w:t>Diseño de movimiento de ventanas</w:t>
            </w:r>
            <w:r>
              <w:rPr>
                <w:noProof/>
                <w:webHidden/>
              </w:rPr>
              <w:tab/>
            </w:r>
            <w:r>
              <w:rPr>
                <w:noProof/>
                <w:webHidden/>
              </w:rPr>
              <w:fldChar w:fldCharType="begin"/>
            </w:r>
            <w:r>
              <w:rPr>
                <w:noProof/>
                <w:webHidden/>
              </w:rPr>
              <w:instrText xml:space="preserve"> PAGEREF _Toc199102025 \h </w:instrText>
            </w:r>
            <w:r>
              <w:rPr>
                <w:noProof/>
                <w:webHidden/>
              </w:rPr>
            </w:r>
            <w:r>
              <w:rPr>
                <w:noProof/>
                <w:webHidden/>
              </w:rPr>
              <w:fldChar w:fldCharType="separate"/>
            </w:r>
            <w:r>
              <w:rPr>
                <w:noProof/>
                <w:webHidden/>
              </w:rPr>
              <w:t>30</w:t>
            </w:r>
            <w:r>
              <w:rPr>
                <w:noProof/>
                <w:webHidden/>
              </w:rPr>
              <w:fldChar w:fldCharType="end"/>
            </w:r>
          </w:hyperlink>
        </w:p>
        <w:p w14:paraId="33351D41" w14:textId="3331822D" w:rsidR="001C65DE" w:rsidRDefault="001C65DE">
          <w:pPr>
            <w:pStyle w:val="TDC1"/>
            <w:rPr>
              <w:noProof/>
              <w:kern w:val="2"/>
              <w:lang w:eastAsia="es-ES"/>
              <w14:ligatures w14:val="standardContextual"/>
            </w:rPr>
          </w:pPr>
          <w:hyperlink w:anchor="_Toc199102026" w:history="1">
            <w:r w:rsidRPr="00102590">
              <w:rPr>
                <w:rStyle w:val="Hipervnculo"/>
                <w:noProof/>
              </w:rPr>
              <w:t>Implementar el proyecto</w:t>
            </w:r>
            <w:r>
              <w:rPr>
                <w:noProof/>
                <w:webHidden/>
              </w:rPr>
              <w:tab/>
            </w:r>
            <w:r>
              <w:rPr>
                <w:noProof/>
                <w:webHidden/>
              </w:rPr>
              <w:fldChar w:fldCharType="begin"/>
            </w:r>
            <w:r>
              <w:rPr>
                <w:noProof/>
                <w:webHidden/>
              </w:rPr>
              <w:instrText xml:space="preserve"> PAGEREF _Toc199102026 \h </w:instrText>
            </w:r>
            <w:r>
              <w:rPr>
                <w:noProof/>
                <w:webHidden/>
              </w:rPr>
            </w:r>
            <w:r>
              <w:rPr>
                <w:noProof/>
                <w:webHidden/>
              </w:rPr>
              <w:fldChar w:fldCharType="separate"/>
            </w:r>
            <w:r>
              <w:rPr>
                <w:noProof/>
                <w:webHidden/>
              </w:rPr>
              <w:t>32</w:t>
            </w:r>
            <w:r>
              <w:rPr>
                <w:noProof/>
                <w:webHidden/>
              </w:rPr>
              <w:fldChar w:fldCharType="end"/>
            </w:r>
          </w:hyperlink>
        </w:p>
        <w:p w14:paraId="17B006C1" w14:textId="6EDBD3B6" w:rsidR="001C65DE" w:rsidRDefault="001C65DE">
          <w:pPr>
            <w:pStyle w:val="TDC3"/>
            <w:rPr>
              <w:noProof/>
              <w:kern w:val="2"/>
              <w:lang w:eastAsia="es-ES"/>
              <w14:ligatures w14:val="standardContextual"/>
            </w:rPr>
          </w:pPr>
          <w:hyperlink w:anchor="_Toc199102027" w:history="1">
            <w:r w:rsidRPr="00102590">
              <w:rPr>
                <w:rStyle w:val="Hipervnculo"/>
                <w:noProof/>
              </w:rPr>
              <w:t>Sql de creación (MySQL)</w:t>
            </w:r>
            <w:r>
              <w:rPr>
                <w:noProof/>
                <w:webHidden/>
              </w:rPr>
              <w:tab/>
            </w:r>
            <w:r>
              <w:rPr>
                <w:noProof/>
                <w:webHidden/>
              </w:rPr>
              <w:fldChar w:fldCharType="begin"/>
            </w:r>
            <w:r>
              <w:rPr>
                <w:noProof/>
                <w:webHidden/>
              </w:rPr>
              <w:instrText xml:space="preserve"> PAGEREF _Toc199102027 \h </w:instrText>
            </w:r>
            <w:r>
              <w:rPr>
                <w:noProof/>
                <w:webHidden/>
              </w:rPr>
            </w:r>
            <w:r>
              <w:rPr>
                <w:noProof/>
                <w:webHidden/>
              </w:rPr>
              <w:fldChar w:fldCharType="separate"/>
            </w:r>
            <w:r>
              <w:rPr>
                <w:noProof/>
                <w:webHidden/>
              </w:rPr>
              <w:t>33</w:t>
            </w:r>
            <w:r>
              <w:rPr>
                <w:noProof/>
                <w:webHidden/>
              </w:rPr>
              <w:fldChar w:fldCharType="end"/>
            </w:r>
          </w:hyperlink>
        </w:p>
        <w:p w14:paraId="56FFE02C" w14:textId="5D9FE2BA" w:rsidR="001C65DE" w:rsidRDefault="001C65DE">
          <w:pPr>
            <w:pStyle w:val="TDC2"/>
            <w:rPr>
              <w:noProof/>
              <w:kern w:val="2"/>
              <w:lang w:eastAsia="es-ES"/>
              <w14:ligatures w14:val="standardContextual"/>
            </w:rPr>
          </w:pPr>
          <w:hyperlink w:anchor="_Toc199102028" w:history="1">
            <w:r w:rsidRPr="00102590">
              <w:rPr>
                <w:rStyle w:val="Hipervnculo"/>
                <w:noProof/>
              </w:rPr>
              <w:t>Indicadores de calidad</w:t>
            </w:r>
            <w:r>
              <w:rPr>
                <w:noProof/>
                <w:webHidden/>
              </w:rPr>
              <w:tab/>
            </w:r>
            <w:r>
              <w:rPr>
                <w:noProof/>
                <w:webHidden/>
              </w:rPr>
              <w:fldChar w:fldCharType="begin"/>
            </w:r>
            <w:r>
              <w:rPr>
                <w:noProof/>
                <w:webHidden/>
              </w:rPr>
              <w:instrText xml:space="preserve"> PAGEREF _Toc199102028 \h </w:instrText>
            </w:r>
            <w:r>
              <w:rPr>
                <w:noProof/>
                <w:webHidden/>
              </w:rPr>
            </w:r>
            <w:r>
              <w:rPr>
                <w:noProof/>
                <w:webHidden/>
              </w:rPr>
              <w:fldChar w:fldCharType="separate"/>
            </w:r>
            <w:r>
              <w:rPr>
                <w:noProof/>
                <w:webHidden/>
              </w:rPr>
              <w:t>37</w:t>
            </w:r>
            <w:r>
              <w:rPr>
                <w:noProof/>
                <w:webHidden/>
              </w:rPr>
              <w:fldChar w:fldCharType="end"/>
            </w:r>
          </w:hyperlink>
        </w:p>
        <w:p w14:paraId="3147CB75" w14:textId="47819068" w:rsidR="001C65DE" w:rsidRDefault="001C65DE">
          <w:pPr>
            <w:pStyle w:val="TDC2"/>
            <w:rPr>
              <w:noProof/>
              <w:kern w:val="2"/>
              <w:lang w:eastAsia="es-ES"/>
              <w14:ligatures w14:val="standardContextual"/>
            </w:rPr>
          </w:pPr>
          <w:hyperlink w:anchor="_Toc199102029" w:history="1">
            <w:r w:rsidRPr="00102590">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_Toc199102029 \h </w:instrText>
            </w:r>
            <w:r>
              <w:rPr>
                <w:noProof/>
                <w:webHidden/>
              </w:rPr>
            </w:r>
            <w:r>
              <w:rPr>
                <w:noProof/>
                <w:webHidden/>
              </w:rPr>
              <w:fldChar w:fldCharType="separate"/>
            </w:r>
            <w:r>
              <w:rPr>
                <w:noProof/>
                <w:webHidden/>
              </w:rPr>
              <w:t>38</w:t>
            </w:r>
            <w:r>
              <w:rPr>
                <w:noProof/>
                <w:webHidden/>
              </w:rPr>
              <w:fldChar w:fldCharType="end"/>
            </w:r>
          </w:hyperlink>
        </w:p>
        <w:p w14:paraId="2A550852" w14:textId="2F10740D" w:rsidR="001C65DE" w:rsidRDefault="001C65DE">
          <w:pPr>
            <w:pStyle w:val="TDC1"/>
            <w:rPr>
              <w:noProof/>
              <w:kern w:val="2"/>
              <w:lang w:eastAsia="es-ES"/>
              <w14:ligatures w14:val="standardContextual"/>
            </w:rPr>
          </w:pPr>
          <w:hyperlink w:anchor="_Toc199102030" w:history="1">
            <w:r w:rsidRPr="00102590">
              <w:rPr>
                <w:rStyle w:val="Hipervnculo"/>
                <w:noProof/>
              </w:rPr>
              <w:t>Implantación del Proyecto</w:t>
            </w:r>
            <w:r>
              <w:rPr>
                <w:noProof/>
                <w:webHidden/>
              </w:rPr>
              <w:tab/>
            </w:r>
            <w:r>
              <w:rPr>
                <w:noProof/>
                <w:webHidden/>
              </w:rPr>
              <w:fldChar w:fldCharType="begin"/>
            </w:r>
            <w:r>
              <w:rPr>
                <w:noProof/>
                <w:webHidden/>
              </w:rPr>
              <w:instrText xml:space="preserve"> PAGEREF _Toc199102030 \h </w:instrText>
            </w:r>
            <w:r>
              <w:rPr>
                <w:noProof/>
                <w:webHidden/>
              </w:rPr>
            </w:r>
            <w:r>
              <w:rPr>
                <w:noProof/>
                <w:webHidden/>
              </w:rPr>
              <w:fldChar w:fldCharType="separate"/>
            </w:r>
            <w:r>
              <w:rPr>
                <w:noProof/>
                <w:webHidden/>
              </w:rPr>
              <w:t>41</w:t>
            </w:r>
            <w:r>
              <w:rPr>
                <w:noProof/>
                <w:webHidden/>
              </w:rPr>
              <w:fldChar w:fldCharType="end"/>
            </w:r>
          </w:hyperlink>
        </w:p>
        <w:p w14:paraId="1B2CE9D7" w14:textId="0C14829C" w:rsidR="001C65DE" w:rsidRDefault="001C65DE">
          <w:pPr>
            <w:pStyle w:val="TDC2"/>
            <w:rPr>
              <w:noProof/>
              <w:kern w:val="2"/>
              <w:lang w:eastAsia="es-ES"/>
              <w14:ligatures w14:val="standardContextual"/>
            </w:rPr>
          </w:pPr>
          <w:hyperlink w:anchor="_Toc199102031" w:history="1">
            <w:r w:rsidRPr="00102590">
              <w:rPr>
                <w:rStyle w:val="Hipervnculo"/>
                <w:noProof/>
              </w:rPr>
              <w:t>Plan de implantación</w:t>
            </w:r>
            <w:r>
              <w:rPr>
                <w:noProof/>
                <w:webHidden/>
              </w:rPr>
              <w:tab/>
            </w:r>
            <w:r>
              <w:rPr>
                <w:noProof/>
                <w:webHidden/>
              </w:rPr>
              <w:fldChar w:fldCharType="begin"/>
            </w:r>
            <w:r>
              <w:rPr>
                <w:noProof/>
                <w:webHidden/>
              </w:rPr>
              <w:instrText xml:space="preserve"> PAGEREF _Toc199102031 \h </w:instrText>
            </w:r>
            <w:r>
              <w:rPr>
                <w:noProof/>
                <w:webHidden/>
              </w:rPr>
            </w:r>
            <w:r>
              <w:rPr>
                <w:noProof/>
                <w:webHidden/>
              </w:rPr>
              <w:fldChar w:fldCharType="separate"/>
            </w:r>
            <w:r>
              <w:rPr>
                <w:noProof/>
                <w:webHidden/>
              </w:rPr>
              <w:t>42</w:t>
            </w:r>
            <w:r>
              <w:rPr>
                <w:noProof/>
                <w:webHidden/>
              </w:rPr>
              <w:fldChar w:fldCharType="end"/>
            </w:r>
          </w:hyperlink>
        </w:p>
        <w:p w14:paraId="25138B7D" w14:textId="5CA67906" w:rsidR="001C65DE" w:rsidRDefault="001C65DE">
          <w:pPr>
            <w:pStyle w:val="TDC2"/>
            <w:rPr>
              <w:noProof/>
              <w:kern w:val="2"/>
              <w:lang w:eastAsia="es-ES"/>
              <w14:ligatures w14:val="standardContextual"/>
            </w:rPr>
          </w:pPr>
          <w:hyperlink w:anchor="_Toc199102032" w:history="1">
            <w:r w:rsidRPr="00102590">
              <w:rPr>
                <w:rStyle w:val="Hipervnculo"/>
                <w:noProof/>
              </w:rPr>
              <w:t>Manual de instalación</w:t>
            </w:r>
            <w:r>
              <w:rPr>
                <w:noProof/>
                <w:webHidden/>
              </w:rPr>
              <w:tab/>
            </w:r>
            <w:r>
              <w:rPr>
                <w:noProof/>
                <w:webHidden/>
              </w:rPr>
              <w:fldChar w:fldCharType="begin"/>
            </w:r>
            <w:r>
              <w:rPr>
                <w:noProof/>
                <w:webHidden/>
              </w:rPr>
              <w:instrText xml:space="preserve"> PAGEREF _Toc199102032 \h </w:instrText>
            </w:r>
            <w:r>
              <w:rPr>
                <w:noProof/>
                <w:webHidden/>
              </w:rPr>
            </w:r>
            <w:r>
              <w:rPr>
                <w:noProof/>
                <w:webHidden/>
              </w:rPr>
              <w:fldChar w:fldCharType="separate"/>
            </w:r>
            <w:r>
              <w:rPr>
                <w:noProof/>
                <w:webHidden/>
              </w:rPr>
              <w:t>42</w:t>
            </w:r>
            <w:r>
              <w:rPr>
                <w:noProof/>
                <w:webHidden/>
              </w:rPr>
              <w:fldChar w:fldCharType="end"/>
            </w:r>
          </w:hyperlink>
        </w:p>
        <w:p w14:paraId="79DAFE97" w14:textId="590F3735" w:rsidR="001C65DE" w:rsidRDefault="001C65DE">
          <w:pPr>
            <w:pStyle w:val="TDC3"/>
            <w:rPr>
              <w:noProof/>
              <w:kern w:val="2"/>
              <w:lang w:eastAsia="es-ES"/>
              <w14:ligatures w14:val="standardContextual"/>
            </w:rPr>
          </w:pPr>
          <w:hyperlink w:anchor="_Toc199102033" w:history="1">
            <w:r w:rsidRPr="00102590">
              <w:rPr>
                <w:rStyle w:val="Hipervnculo"/>
                <w:noProof/>
              </w:rPr>
              <w:t>Instalación de la aplicación</w:t>
            </w:r>
            <w:r>
              <w:rPr>
                <w:noProof/>
                <w:webHidden/>
              </w:rPr>
              <w:tab/>
            </w:r>
            <w:r>
              <w:rPr>
                <w:noProof/>
                <w:webHidden/>
              </w:rPr>
              <w:fldChar w:fldCharType="begin"/>
            </w:r>
            <w:r>
              <w:rPr>
                <w:noProof/>
                <w:webHidden/>
              </w:rPr>
              <w:instrText xml:space="preserve"> PAGEREF _Toc199102033 \h </w:instrText>
            </w:r>
            <w:r>
              <w:rPr>
                <w:noProof/>
                <w:webHidden/>
              </w:rPr>
            </w:r>
            <w:r>
              <w:rPr>
                <w:noProof/>
                <w:webHidden/>
              </w:rPr>
              <w:fldChar w:fldCharType="separate"/>
            </w:r>
            <w:r>
              <w:rPr>
                <w:noProof/>
                <w:webHidden/>
              </w:rPr>
              <w:t>42</w:t>
            </w:r>
            <w:r>
              <w:rPr>
                <w:noProof/>
                <w:webHidden/>
              </w:rPr>
              <w:fldChar w:fldCharType="end"/>
            </w:r>
          </w:hyperlink>
        </w:p>
        <w:p w14:paraId="6165F24C" w14:textId="7069EAB7" w:rsidR="001C65DE" w:rsidRDefault="001C65DE">
          <w:pPr>
            <w:pStyle w:val="TDC2"/>
            <w:rPr>
              <w:noProof/>
              <w:kern w:val="2"/>
              <w:lang w:eastAsia="es-ES"/>
              <w14:ligatures w14:val="standardContextual"/>
            </w:rPr>
          </w:pPr>
          <w:hyperlink w:anchor="_Toc199102034" w:history="1">
            <w:r w:rsidRPr="00102590">
              <w:rPr>
                <w:rStyle w:val="Hipervnculo"/>
                <w:noProof/>
              </w:rPr>
              <w:t>Mejoras posibles</w:t>
            </w:r>
            <w:r>
              <w:rPr>
                <w:noProof/>
                <w:webHidden/>
              </w:rPr>
              <w:tab/>
            </w:r>
            <w:r>
              <w:rPr>
                <w:noProof/>
                <w:webHidden/>
              </w:rPr>
              <w:fldChar w:fldCharType="begin"/>
            </w:r>
            <w:r>
              <w:rPr>
                <w:noProof/>
                <w:webHidden/>
              </w:rPr>
              <w:instrText xml:space="preserve"> PAGEREF _Toc199102034 \h </w:instrText>
            </w:r>
            <w:r>
              <w:rPr>
                <w:noProof/>
                <w:webHidden/>
              </w:rPr>
            </w:r>
            <w:r>
              <w:rPr>
                <w:noProof/>
                <w:webHidden/>
              </w:rPr>
              <w:fldChar w:fldCharType="separate"/>
            </w:r>
            <w:r>
              <w:rPr>
                <w:noProof/>
                <w:webHidden/>
              </w:rPr>
              <w:t>42</w:t>
            </w:r>
            <w:r>
              <w:rPr>
                <w:noProof/>
                <w:webHidden/>
              </w:rPr>
              <w:fldChar w:fldCharType="end"/>
            </w:r>
          </w:hyperlink>
        </w:p>
        <w:p w14:paraId="1F0D28CD" w14:textId="070CDB03" w:rsidR="001C65DE" w:rsidRDefault="001C65DE">
          <w:pPr>
            <w:pStyle w:val="TDC2"/>
            <w:rPr>
              <w:noProof/>
              <w:kern w:val="2"/>
              <w:lang w:eastAsia="es-ES"/>
              <w14:ligatures w14:val="standardContextual"/>
            </w:rPr>
          </w:pPr>
          <w:hyperlink w:anchor="_Toc199102035" w:history="1">
            <w:r w:rsidRPr="00102590">
              <w:rPr>
                <w:rStyle w:val="Hipervnculo"/>
                <w:noProof/>
              </w:rPr>
              <w:t>Manual de usuario</w:t>
            </w:r>
            <w:r>
              <w:rPr>
                <w:noProof/>
                <w:webHidden/>
              </w:rPr>
              <w:tab/>
            </w:r>
            <w:r>
              <w:rPr>
                <w:noProof/>
                <w:webHidden/>
              </w:rPr>
              <w:fldChar w:fldCharType="begin"/>
            </w:r>
            <w:r>
              <w:rPr>
                <w:noProof/>
                <w:webHidden/>
              </w:rPr>
              <w:instrText xml:space="preserve"> PAGEREF _Toc199102035 \h </w:instrText>
            </w:r>
            <w:r>
              <w:rPr>
                <w:noProof/>
                <w:webHidden/>
              </w:rPr>
            </w:r>
            <w:r>
              <w:rPr>
                <w:noProof/>
                <w:webHidden/>
              </w:rPr>
              <w:fldChar w:fldCharType="separate"/>
            </w:r>
            <w:r>
              <w:rPr>
                <w:noProof/>
                <w:webHidden/>
              </w:rPr>
              <w:t>42</w:t>
            </w:r>
            <w:r>
              <w:rPr>
                <w:noProof/>
                <w:webHidden/>
              </w:rPr>
              <w:fldChar w:fldCharType="end"/>
            </w:r>
          </w:hyperlink>
        </w:p>
        <w:p w14:paraId="56E2F61F" w14:textId="5FC59A44" w:rsidR="001C65DE" w:rsidRDefault="001C65DE">
          <w:pPr>
            <w:pStyle w:val="TDC1"/>
            <w:rPr>
              <w:noProof/>
              <w:kern w:val="2"/>
              <w:lang w:eastAsia="es-ES"/>
              <w14:ligatures w14:val="standardContextual"/>
            </w:rPr>
          </w:pPr>
          <w:hyperlink w:anchor="_Toc199102036" w:history="1">
            <w:r w:rsidRPr="00102590">
              <w:rPr>
                <w:rStyle w:val="Hipervnculo"/>
                <w:noProof/>
                <w:lang w:bidi="es-ES"/>
              </w:rPr>
              <w:t>Anexos</w:t>
            </w:r>
            <w:r>
              <w:rPr>
                <w:noProof/>
                <w:webHidden/>
              </w:rPr>
              <w:tab/>
            </w:r>
            <w:r>
              <w:rPr>
                <w:noProof/>
                <w:webHidden/>
              </w:rPr>
              <w:fldChar w:fldCharType="begin"/>
            </w:r>
            <w:r>
              <w:rPr>
                <w:noProof/>
                <w:webHidden/>
              </w:rPr>
              <w:instrText xml:space="preserve"> PAGEREF _Toc199102036 \h </w:instrText>
            </w:r>
            <w:r>
              <w:rPr>
                <w:noProof/>
                <w:webHidden/>
              </w:rPr>
            </w:r>
            <w:r>
              <w:rPr>
                <w:noProof/>
                <w:webHidden/>
              </w:rPr>
              <w:fldChar w:fldCharType="separate"/>
            </w:r>
            <w:r>
              <w:rPr>
                <w:noProof/>
                <w:webHidden/>
              </w:rPr>
              <w:t>45</w:t>
            </w:r>
            <w:r>
              <w:rPr>
                <w:noProof/>
                <w:webHidden/>
              </w:rPr>
              <w:fldChar w:fldCharType="end"/>
            </w:r>
          </w:hyperlink>
        </w:p>
        <w:p w14:paraId="5C08DF33" w14:textId="31C608BA" w:rsidR="001C65DE" w:rsidRDefault="001C65DE">
          <w:pPr>
            <w:pStyle w:val="TDC2"/>
            <w:rPr>
              <w:noProof/>
              <w:kern w:val="2"/>
              <w:lang w:eastAsia="es-ES"/>
              <w14:ligatures w14:val="standardContextual"/>
            </w:rPr>
          </w:pPr>
          <w:hyperlink w:anchor="_Toc199102037" w:history="1">
            <w:r w:rsidRPr="00102590">
              <w:rPr>
                <w:rStyle w:val="Hipervnculo"/>
                <w:noProof/>
              </w:rPr>
              <w:t>Formulario de contrato usado</w:t>
            </w:r>
            <w:r>
              <w:rPr>
                <w:noProof/>
                <w:webHidden/>
              </w:rPr>
              <w:tab/>
            </w:r>
            <w:r>
              <w:rPr>
                <w:noProof/>
                <w:webHidden/>
              </w:rPr>
              <w:fldChar w:fldCharType="begin"/>
            </w:r>
            <w:r>
              <w:rPr>
                <w:noProof/>
                <w:webHidden/>
              </w:rPr>
              <w:instrText xml:space="preserve"> PAGEREF _Toc199102037 \h </w:instrText>
            </w:r>
            <w:r>
              <w:rPr>
                <w:noProof/>
                <w:webHidden/>
              </w:rPr>
            </w:r>
            <w:r>
              <w:rPr>
                <w:noProof/>
                <w:webHidden/>
              </w:rPr>
              <w:fldChar w:fldCharType="separate"/>
            </w:r>
            <w:r>
              <w:rPr>
                <w:noProof/>
                <w:webHidden/>
              </w:rPr>
              <w:t>46</w:t>
            </w:r>
            <w:r>
              <w:rPr>
                <w:noProof/>
                <w:webHidden/>
              </w:rPr>
              <w:fldChar w:fldCharType="end"/>
            </w:r>
          </w:hyperlink>
        </w:p>
        <w:p w14:paraId="5B677C7F" w14:textId="12FB3AC6" w:rsidR="001C65DE" w:rsidRDefault="001C65DE">
          <w:pPr>
            <w:pStyle w:val="TDC2"/>
            <w:rPr>
              <w:noProof/>
              <w:kern w:val="2"/>
              <w:lang w:eastAsia="es-ES"/>
              <w14:ligatures w14:val="standardContextual"/>
            </w:rPr>
          </w:pPr>
          <w:hyperlink w:anchor="_Toc199102038" w:history="1">
            <w:r w:rsidRPr="00102590">
              <w:rPr>
                <w:rStyle w:val="Hipervnculo"/>
                <w:noProof/>
              </w:rPr>
              <w:t>Fichero exportado de Delphos (alumnos)</w:t>
            </w:r>
            <w:r>
              <w:rPr>
                <w:noProof/>
                <w:webHidden/>
              </w:rPr>
              <w:tab/>
            </w:r>
            <w:r>
              <w:rPr>
                <w:noProof/>
                <w:webHidden/>
              </w:rPr>
              <w:fldChar w:fldCharType="begin"/>
            </w:r>
            <w:r>
              <w:rPr>
                <w:noProof/>
                <w:webHidden/>
              </w:rPr>
              <w:instrText xml:space="preserve"> PAGEREF _Toc199102038 \h </w:instrText>
            </w:r>
            <w:r>
              <w:rPr>
                <w:noProof/>
                <w:webHidden/>
              </w:rPr>
            </w:r>
            <w:r>
              <w:rPr>
                <w:noProof/>
                <w:webHidden/>
              </w:rPr>
              <w:fldChar w:fldCharType="separate"/>
            </w:r>
            <w:r>
              <w:rPr>
                <w:noProof/>
                <w:webHidden/>
              </w:rPr>
              <w:t>47</w:t>
            </w:r>
            <w:r>
              <w:rPr>
                <w:noProof/>
                <w:webHidden/>
              </w:rPr>
              <w:fldChar w:fldCharType="end"/>
            </w:r>
          </w:hyperlink>
        </w:p>
        <w:p w14:paraId="2C1FED3A" w14:textId="793185D6" w:rsidR="001C65DE" w:rsidRDefault="001C65DE">
          <w:pPr>
            <w:pStyle w:val="TDC2"/>
            <w:rPr>
              <w:noProof/>
              <w:kern w:val="2"/>
              <w:lang w:eastAsia="es-ES"/>
              <w14:ligatures w14:val="standardContextual"/>
            </w:rPr>
          </w:pPr>
          <w:hyperlink w:anchor="_Toc199102039" w:history="1">
            <w:r w:rsidRPr="00102590">
              <w:rPr>
                <w:rStyle w:val="Hipervnculo"/>
                <w:noProof/>
              </w:rPr>
              <w:t>Ejemplo de formulario de satisfacción</w:t>
            </w:r>
            <w:r>
              <w:rPr>
                <w:noProof/>
                <w:webHidden/>
              </w:rPr>
              <w:tab/>
            </w:r>
            <w:r>
              <w:rPr>
                <w:noProof/>
                <w:webHidden/>
              </w:rPr>
              <w:fldChar w:fldCharType="begin"/>
            </w:r>
            <w:r>
              <w:rPr>
                <w:noProof/>
                <w:webHidden/>
              </w:rPr>
              <w:instrText xml:space="preserve"> PAGEREF _Toc199102039 \h </w:instrText>
            </w:r>
            <w:r>
              <w:rPr>
                <w:noProof/>
                <w:webHidden/>
              </w:rPr>
            </w:r>
            <w:r>
              <w:rPr>
                <w:noProof/>
                <w:webHidden/>
              </w:rPr>
              <w:fldChar w:fldCharType="separate"/>
            </w:r>
            <w:r>
              <w:rPr>
                <w:noProof/>
                <w:webHidden/>
              </w:rPr>
              <w:t>48</w:t>
            </w:r>
            <w:r>
              <w:rPr>
                <w:noProof/>
                <w:webHidden/>
              </w:rPr>
              <w:fldChar w:fldCharType="end"/>
            </w:r>
          </w:hyperlink>
        </w:p>
        <w:p w14:paraId="5FDCA2C9" w14:textId="27031145" w:rsidR="001C65DE" w:rsidRDefault="001C65DE">
          <w:pPr>
            <w:pStyle w:val="TDC2"/>
            <w:rPr>
              <w:noProof/>
              <w:kern w:val="2"/>
              <w:lang w:eastAsia="es-ES"/>
              <w14:ligatures w14:val="standardContextual"/>
            </w:rPr>
          </w:pPr>
          <w:hyperlink w:anchor="_Toc199102040" w:history="1">
            <w:r w:rsidRPr="00102590">
              <w:rPr>
                <w:rStyle w:val="Hipervnculo"/>
                <w:noProof/>
              </w:rPr>
              <w:t>Datos de prueba</w:t>
            </w:r>
            <w:r>
              <w:rPr>
                <w:noProof/>
                <w:webHidden/>
              </w:rPr>
              <w:tab/>
            </w:r>
            <w:r>
              <w:rPr>
                <w:noProof/>
                <w:webHidden/>
              </w:rPr>
              <w:fldChar w:fldCharType="begin"/>
            </w:r>
            <w:r>
              <w:rPr>
                <w:noProof/>
                <w:webHidden/>
              </w:rPr>
              <w:instrText xml:space="preserve"> PAGEREF _Toc199102040 \h </w:instrText>
            </w:r>
            <w:r>
              <w:rPr>
                <w:noProof/>
                <w:webHidden/>
              </w:rPr>
            </w:r>
            <w:r>
              <w:rPr>
                <w:noProof/>
                <w:webHidden/>
              </w:rPr>
              <w:fldChar w:fldCharType="separate"/>
            </w:r>
            <w:r>
              <w:rPr>
                <w:noProof/>
                <w:webHidden/>
              </w:rPr>
              <w:t>49</w:t>
            </w:r>
            <w:r>
              <w:rPr>
                <w:noProof/>
                <w:webHidden/>
              </w:rPr>
              <w:fldChar w:fldCharType="end"/>
            </w:r>
          </w:hyperlink>
        </w:p>
        <w:p w14:paraId="2E5DD542" w14:textId="0A1AD705" w:rsidR="001C65DE" w:rsidRDefault="001C65DE">
          <w:pPr>
            <w:pStyle w:val="TDC1"/>
            <w:rPr>
              <w:noProof/>
              <w:kern w:val="2"/>
              <w:lang w:eastAsia="es-ES"/>
              <w14:ligatures w14:val="standardContextual"/>
            </w:rPr>
          </w:pPr>
          <w:hyperlink w:anchor="_Toc199102041" w:history="1">
            <w:r w:rsidRPr="00102590">
              <w:rPr>
                <w:rStyle w:val="Hipervnculo"/>
                <w:noProof/>
              </w:rPr>
              <w:t>ENLACE AL PROYECTO Y AL GIT</w:t>
            </w:r>
            <w:r>
              <w:rPr>
                <w:noProof/>
                <w:webHidden/>
              </w:rPr>
              <w:tab/>
            </w:r>
            <w:r>
              <w:rPr>
                <w:noProof/>
                <w:webHidden/>
              </w:rPr>
              <w:fldChar w:fldCharType="begin"/>
            </w:r>
            <w:r>
              <w:rPr>
                <w:noProof/>
                <w:webHidden/>
              </w:rPr>
              <w:instrText xml:space="preserve"> PAGEREF _Toc199102041 \h </w:instrText>
            </w:r>
            <w:r>
              <w:rPr>
                <w:noProof/>
                <w:webHidden/>
              </w:rPr>
            </w:r>
            <w:r>
              <w:rPr>
                <w:noProof/>
                <w:webHidden/>
              </w:rPr>
              <w:fldChar w:fldCharType="separate"/>
            </w:r>
            <w:r>
              <w:rPr>
                <w:noProof/>
                <w:webHidden/>
              </w:rPr>
              <w:t>49</w:t>
            </w:r>
            <w:r>
              <w:rPr>
                <w:noProof/>
                <w:webHidden/>
              </w:rPr>
              <w:fldChar w:fldCharType="end"/>
            </w:r>
          </w:hyperlink>
        </w:p>
        <w:p w14:paraId="60CB0F74" w14:textId="35F2EAA1" w:rsidR="001C65DE" w:rsidRDefault="001C65DE">
          <w:pPr>
            <w:pStyle w:val="TDC1"/>
            <w:rPr>
              <w:noProof/>
              <w:kern w:val="2"/>
              <w:lang w:eastAsia="es-ES"/>
              <w14:ligatures w14:val="standardContextual"/>
            </w:rPr>
          </w:pPr>
          <w:hyperlink w:anchor="_Toc199102042" w:history="1">
            <w:r w:rsidRPr="00102590">
              <w:rPr>
                <w:rStyle w:val="Hipervnculo"/>
                <w:noProof/>
              </w:rPr>
              <w:t>https://github.com/modoranandy/ProyectoProgramacion</w:t>
            </w:r>
            <w:r>
              <w:rPr>
                <w:noProof/>
                <w:webHidden/>
              </w:rPr>
              <w:tab/>
            </w:r>
            <w:r>
              <w:rPr>
                <w:noProof/>
                <w:webHidden/>
              </w:rPr>
              <w:fldChar w:fldCharType="begin"/>
            </w:r>
            <w:r>
              <w:rPr>
                <w:noProof/>
                <w:webHidden/>
              </w:rPr>
              <w:instrText xml:space="preserve"> PAGEREF _Toc199102042 \h </w:instrText>
            </w:r>
            <w:r>
              <w:rPr>
                <w:noProof/>
                <w:webHidden/>
              </w:rPr>
            </w:r>
            <w:r>
              <w:rPr>
                <w:noProof/>
                <w:webHidden/>
              </w:rPr>
              <w:fldChar w:fldCharType="separate"/>
            </w:r>
            <w:r>
              <w:rPr>
                <w:noProof/>
                <w:webHidden/>
              </w:rPr>
              <w:t>49</w:t>
            </w:r>
            <w:r>
              <w:rPr>
                <w:noProof/>
                <w:webHidden/>
              </w:rPr>
              <w:fldChar w:fldCharType="end"/>
            </w:r>
          </w:hyperlink>
        </w:p>
        <w:p w14:paraId="41DA906E" w14:textId="691CC41B" w:rsidR="001720B0" w:rsidRPr="00253E43" w:rsidRDefault="001720B0" w:rsidP="00EF476A">
          <w:r w:rsidRPr="00253E43">
            <w:rPr>
              <w:b/>
            </w:rPr>
            <w:fldChar w:fldCharType="end"/>
          </w:r>
        </w:p>
      </w:sdtContent>
    </w:sdt>
    <w:p w14:paraId="78E3A1E7" w14:textId="77777777" w:rsidR="0037151F" w:rsidRDefault="0037151F">
      <w:pPr>
        <w:spacing w:after="200"/>
        <w:jc w:val="left"/>
        <w:rPr>
          <w:rFonts w:asciiTheme="majorHAnsi" w:eastAsiaTheme="majorEastAsia" w:hAnsiTheme="majorHAnsi" w:cstheme="majorBidi"/>
          <w:b/>
          <w:sz w:val="32"/>
          <w:szCs w:val="32"/>
          <w:lang w:eastAsia="es-ES"/>
        </w:rPr>
      </w:pPr>
      <w:r>
        <w:br w:type="page"/>
      </w:r>
    </w:p>
    <w:p w14:paraId="4FC701DE" w14:textId="77777777" w:rsidR="00E77DA5" w:rsidRPr="00253E43" w:rsidRDefault="00AA146D" w:rsidP="00E77DA5">
      <w:pPr>
        <w:pStyle w:val="TtuloTDC"/>
        <w:rPr>
          <w:color w:val="auto"/>
        </w:rPr>
      </w:pPr>
      <w:r>
        <w:rPr>
          <w:color w:val="auto"/>
        </w:rPr>
        <w:lastRenderedPageBreak/>
        <w:t>Tablas</w:t>
      </w:r>
    </w:p>
    <w:p w14:paraId="24A415CE" w14:textId="029E8F1A" w:rsidR="0037151F" w:rsidRDefault="00E77DA5" w:rsidP="0037151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14:paraId="45E53AA8" w14:textId="77777777" w:rsidR="00AA146D" w:rsidRPr="00253E43" w:rsidRDefault="00AA146D" w:rsidP="005F72A2">
      <w:pPr>
        <w:pStyle w:val="TtuloTDC"/>
        <w:rPr>
          <w:color w:val="auto"/>
        </w:rPr>
      </w:pPr>
      <w:r w:rsidRPr="00253E43">
        <w:rPr>
          <w:color w:val="auto"/>
        </w:rPr>
        <w:t>Ilustraciones</w:t>
      </w:r>
    </w:p>
    <w:p w14:paraId="76519918" w14:textId="77777777" w:rsidR="00A4165F" w:rsidRDefault="00A4165F" w:rsidP="00A4165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Pr>
          <w:b/>
          <w:bCs/>
          <w:noProof/>
          <w:lang w:bidi="es-ES"/>
        </w:rPr>
        <w:t>No se encuentran elementos de tabla de ilustraciones.</w:t>
      </w:r>
      <w:r w:rsidRPr="00253E43">
        <w:rPr>
          <w:lang w:bidi="es-ES"/>
        </w:rPr>
        <w:fldChar w:fldCharType="end"/>
      </w:r>
    </w:p>
    <w:p w14:paraId="5E1AB720" w14:textId="41B921C7" w:rsidR="00981F75" w:rsidRPr="00253E43" w:rsidRDefault="00AA146D"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Pr>
          <w:sz w:val="144"/>
          <w:szCs w:val="144"/>
          <w:lang w:bidi="es-ES"/>
        </w:rPr>
        <w:instrText xml:space="preserve"> TOC \h \z \c "Ilustración" </w:instrText>
      </w:r>
      <w:r>
        <w:rPr>
          <w:sz w:val="144"/>
          <w:szCs w:val="144"/>
          <w:lang w:bidi="es-ES"/>
        </w:rPr>
        <w:fldChar w:fldCharType="separate"/>
      </w:r>
      <w:r>
        <w:rPr>
          <w:sz w:val="144"/>
          <w:szCs w:val="144"/>
          <w:lang w:bidi="es-ES"/>
        </w:rPr>
        <w:fldChar w:fldCharType="end"/>
      </w:r>
      <w:r w:rsidR="00981F75" w:rsidRPr="00253E43">
        <w:rPr>
          <w:sz w:val="144"/>
          <w:szCs w:val="144"/>
          <w:lang w:bidi="es-ES"/>
        </w:rPr>
        <w:br w:type="page"/>
      </w:r>
    </w:p>
    <w:p w14:paraId="41F030B9" w14:textId="77777777" w:rsidR="00D077E9" w:rsidRPr="00253E43" w:rsidRDefault="00A82D97" w:rsidP="005B7A05">
      <w:pPr>
        <w:pStyle w:val="Ttulo1"/>
        <w:jc w:val="center"/>
        <w:rPr>
          <w:sz w:val="144"/>
          <w:szCs w:val="144"/>
          <w:lang w:bidi="es-ES"/>
        </w:rPr>
      </w:pPr>
      <w:bookmarkStart w:id="0" w:name="_Toc49341783"/>
      <w:bookmarkStart w:id="1" w:name="_Toc199101909"/>
      <w:bookmarkStart w:id="2" w:name="_Toc199101976"/>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placeholder>
          <w:docPart w:val="14287CBABE2E478298E0575FD92ADA91"/>
        </w:placeholder>
        <w15:appearance w15:val="hidden"/>
      </w:sdtPr>
      <w:sdtEndPr>
        <w:rPr>
          <w:b w:val="0"/>
        </w:rPr>
      </w:sdtEndPr>
      <w:sdtContent>
        <w:p w14:paraId="368A0AD7" w14:textId="77777777" w:rsidR="004C63E4" w:rsidRPr="00253E43" w:rsidRDefault="004C63E4" w:rsidP="00DD1C91">
          <w:pPr>
            <w:spacing w:after="200"/>
            <w:jc w:val="left"/>
          </w:pPr>
        </w:p>
        <w:p w14:paraId="68CEA794" w14:textId="77777777" w:rsidR="004C63E4" w:rsidRPr="00253E43" w:rsidRDefault="004C63E4">
          <w:pPr>
            <w:spacing w:after="200"/>
            <w:jc w:val="left"/>
          </w:pPr>
          <w:r w:rsidRPr="00253E43">
            <w:br w:type="page"/>
          </w:r>
        </w:p>
        <w:p w14:paraId="5AFFD1EC" w14:textId="77777777" w:rsidR="00087190" w:rsidRPr="00253E43" w:rsidRDefault="00087190" w:rsidP="004C63E4">
          <w:pPr>
            <w:pStyle w:val="Ttulo2"/>
            <w:rPr>
              <w:b w:val="0"/>
            </w:rPr>
          </w:pPr>
          <w:bookmarkStart w:id="3" w:name="_Toc49341784"/>
          <w:bookmarkStart w:id="4" w:name="_Toc199101910"/>
          <w:bookmarkStart w:id="5" w:name="_Toc199101977"/>
          <w:r w:rsidRPr="00253E43">
            <w:rPr>
              <w:b w:val="0"/>
            </w:rPr>
            <w:lastRenderedPageBreak/>
            <w:t>Introducción</w:t>
          </w:r>
        </w:p>
      </w:sdtContent>
    </w:sdt>
    <w:bookmarkEnd w:id="5" w:displacedByCustomXml="prev"/>
    <w:bookmarkEnd w:id="4" w:displacedByCustomXml="prev"/>
    <w:bookmarkEnd w:id="3" w:displacedByCustomXml="prev"/>
    <w:p w14:paraId="23253FED" w14:textId="4290D224" w:rsidR="00087190" w:rsidRPr="00253E43" w:rsidRDefault="001E5C34" w:rsidP="00EF476A">
      <w:pPr>
        <w:ind w:firstLine="720"/>
      </w:pPr>
      <w:r>
        <w:t>Dado el problema del aumento de préstamos en concesión de beca del instituto y la creciente gestión del mismo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14:paraId="67121DDE" w14:textId="77777777" w:rsidR="00EF476A" w:rsidRPr="00253E43" w:rsidRDefault="00EF476A" w:rsidP="00EF476A"/>
    <w:p w14:paraId="3D10C562" w14:textId="77777777" w:rsidR="00E77DA5" w:rsidRPr="00253E43" w:rsidRDefault="00087190" w:rsidP="00E77DA5">
      <w:pPr>
        <w:keepNext/>
        <w:jc w:val="center"/>
      </w:pPr>
      <w:r w:rsidRPr="00253E43">
        <w:rPr>
          <w:noProof/>
          <w:lang w:eastAsia="es-ES"/>
        </w:rPr>
        <mc:AlternateContent>
          <mc:Choice Requires="wps">
            <w:drawing>
              <wp:inline distT="0" distB="0" distL="0" distR="0" wp14:anchorId="1842C044" wp14:editId="53D6A993">
                <wp:extent cx="5422005" cy="590550"/>
                <wp:effectExtent l="0" t="0" r="26670" b="19050"/>
                <wp:docPr id="7" name="Cuadro de texto 7"/>
                <wp:cNvGraphicFramePr/>
                <a:graphic xmlns:a="http://schemas.openxmlformats.org/drawingml/2006/main">
                  <a:graphicData uri="http://schemas.microsoft.com/office/word/2010/wordprocessingShape">
                    <wps:wsp>
                      <wps:cNvSpPr txBox="1"/>
                      <wps:spPr>
                        <a:xfrm>
                          <a:off x="0" y="0"/>
                          <a:ext cx="5422005" cy="5905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42C044" id="Cuadro de texto 7" o:spid="_x0000_s1027" type="#_x0000_t202" style="width:426.9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v:textbox>
                <w10:anchorlock/>
              </v:shape>
            </w:pict>
          </mc:Fallback>
        </mc:AlternateContent>
      </w:r>
    </w:p>
    <w:p w14:paraId="4771247B" w14:textId="77777777" w:rsidR="0087605E" w:rsidRPr="00253E43" w:rsidRDefault="0087605E" w:rsidP="00EF476A"/>
    <w:bookmarkStart w:id="6" w:name="_Toc199101978" w:displacedByCustomXml="next"/>
    <w:bookmarkStart w:id="7" w:name="_Toc199101911" w:displacedByCustomXml="next"/>
    <w:bookmarkStart w:id="8" w:name="_Toc49341785" w:displacedByCustomXml="next"/>
    <w:sdt>
      <w:sdtPr>
        <w:rPr>
          <w:rFonts w:asciiTheme="majorHAnsi" w:hAnsiTheme="majorHAnsi"/>
          <w:b w:val="0"/>
          <w:color w:val="012639" w:themeColor="accent1" w:themeShade="7F"/>
          <w:sz w:val="24"/>
          <w:szCs w:val="24"/>
        </w:rPr>
        <w:id w:val="-10383449"/>
        <w:placeholder>
          <w:docPart w:val="4AED537FCCF94216AB7DDB66051DFA59"/>
        </w:placeholder>
        <w15:appearance w15:val="hidden"/>
      </w:sdtPr>
      <w:sdtEndPr>
        <w:rPr>
          <w:b/>
        </w:rPr>
      </w:sdtEndPr>
      <w:sdtContent>
        <w:p w14:paraId="165229F3" w14:textId="7D3AB93C" w:rsidR="00CC5BCC" w:rsidRPr="001E5C34" w:rsidRDefault="00CC5BCC" w:rsidP="001E5C34">
          <w:pPr>
            <w:pStyle w:val="Ttulo2"/>
            <w:rPr>
              <w:b w:val="0"/>
            </w:rPr>
          </w:pPr>
          <w:r w:rsidRPr="00253E43">
            <w:rPr>
              <w:b w:val="0"/>
            </w:rPr>
            <w:t>Análisis de posibilidades</w:t>
          </w:r>
          <w:bookmarkEnd w:id="8"/>
          <w:bookmarkEnd w:id="7"/>
          <w:bookmarkEnd w:id="6"/>
        </w:p>
        <w:p w14:paraId="0C1F1767" w14:textId="20B602A2" w:rsidR="00CC5BCC" w:rsidRPr="00253E43" w:rsidRDefault="001E5C34" w:rsidP="00CC5BCC">
          <w:pPr>
            <w:pStyle w:val="Ttulo3"/>
          </w:pPr>
          <w:bookmarkStart w:id="9" w:name="_Toc49341786"/>
          <w:bookmarkStart w:id="10" w:name="_Toc199101912"/>
          <w:bookmarkStart w:id="11" w:name="_Toc199101979"/>
          <w:r>
            <w:t>Uso de una hoja Excel / manual</w:t>
          </w:r>
        </w:p>
      </w:sdtContent>
    </w:sdt>
    <w:bookmarkEnd w:id="11" w:displacedByCustomXml="prev"/>
    <w:bookmarkEnd w:id="10" w:displacedByCustomXml="prev"/>
    <w:bookmarkEnd w:id="9" w:displacedByCustomXml="prev"/>
    <w:p w14:paraId="1DB35D8F" w14:textId="2B66E618" w:rsidR="00D34962" w:rsidRPr="00253E43" w:rsidRDefault="001E5C34" w:rsidP="00CC5BCC">
      <w:pPr>
        <w:pStyle w:val="Prrafodelista"/>
        <w:numPr>
          <w:ilvl w:val="0"/>
          <w:numId w:val="1"/>
        </w:numPr>
      </w:pPr>
      <w:r>
        <w:t>Es el mecanismo actual y es el que nos ha llevado a determinar que es poco eficiente y debe ser mejorado.</w:t>
      </w:r>
    </w:p>
    <w:p w14:paraId="0518FD03" w14:textId="77777777" w:rsidR="003B2453" w:rsidRPr="00253E43" w:rsidRDefault="003B2453" w:rsidP="003B2453">
      <w:pPr>
        <w:pStyle w:val="Prrafodelista"/>
      </w:pPr>
    </w:p>
    <w:p w14:paraId="2AAF0933" w14:textId="400EE94A" w:rsidR="00A15292" w:rsidRPr="00253E43" w:rsidRDefault="00A15292" w:rsidP="00A15292">
      <w:pPr>
        <w:pStyle w:val="Ttulo3"/>
      </w:pPr>
      <w:bookmarkStart w:id="12" w:name="_Toc49341787"/>
      <w:bookmarkStart w:id="13" w:name="_Toc199101913"/>
      <w:bookmarkStart w:id="14" w:name="_Toc199101980"/>
      <w:r w:rsidRPr="00253E43">
        <w:t xml:space="preserve">Uso de </w:t>
      </w:r>
      <w:bookmarkEnd w:id="12"/>
      <w:r w:rsidR="001E5C34">
        <w:t xml:space="preserve">una </w:t>
      </w:r>
      <w:r w:rsidR="009E35BF">
        <w:t>Base de datos</w:t>
      </w:r>
      <w:r w:rsidR="001E5C34">
        <w:t xml:space="preserve"> y programación de la misma</w:t>
      </w:r>
      <w:r w:rsidR="009E35BF">
        <w:t xml:space="preserve"> (Access)</w:t>
      </w:r>
      <w:bookmarkEnd w:id="13"/>
      <w:bookmarkEnd w:id="14"/>
    </w:p>
    <w:p w14:paraId="77EE3032" w14:textId="2BA359BA" w:rsidR="00A15292" w:rsidRPr="00253E43" w:rsidRDefault="001E5C34" w:rsidP="00A15292">
      <w:pPr>
        <w:ind w:firstLine="720"/>
      </w:pPr>
      <w:r>
        <w:t>Esta opción se ha presentado como factible pero la falta de experiencia en la programación del alumnado hace que esta opción no sea deseable.</w:t>
      </w:r>
    </w:p>
    <w:p w14:paraId="07BBD8CA" w14:textId="77777777" w:rsidR="00A15292" w:rsidRPr="00253E43" w:rsidRDefault="00A15292" w:rsidP="00A15292">
      <w:pPr>
        <w:ind w:firstLine="720"/>
      </w:pPr>
    </w:p>
    <w:p w14:paraId="4C788324" w14:textId="77777777" w:rsidR="00A15292" w:rsidRPr="00253E43" w:rsidRDefault="00A15292" w:rsidP="00A15292">
      <w:pPr>
        <w:ind w:firstLine="720"/>
      </w:pPr>
      <w:r w:rsidRPr="00253E43">
        <w:rPr>
          <w:noProof/>
          <w:lang w:eastAsia="es-ES"/>
        </w:rPr>
        <mc:AlternateContent>
          <mc:Choice Requires="wps">
            <w:drawing>
              <wp:inline distT="0" distB="0" distL="0" distR="0" wp14:anchorId="6D344112" wp14:editId="08B1331F">
                <wp:extent cx="5422005" cy="352425"/>
                <wp:effectExtent l="0" t="0" r="26670" b="28575"/>
                <wp:docPr id="4" name="Cuadro de texto 4"/>
                <wp:cNvGraphicFramePr/>
                <a:graphic xmlns:a="http://schemas.openxmlformats.org/drawingml/2006/main">
                  <a:graphicData uri="http://schemas.microsoft.com/office/word/2010/wordprocessingShape">
                    <wps:wsp>
                      <wps:cNvSpPr txBox="1"/>
                      <wps:spPr>
                        <a:xfrm>
                          <a:off x="0" y="0"/>
                          <a:ext cx="542200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344112" id="Cuadro de texto 4" o:spid="_x0000_s1028" type="#_x0000_t202" style="width:426.9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anchorlock/>
              </v:shape>
            </w:pict>
          </mc:Fallback>
        </mc:AlternateContent>
      </w:r>
    </w:p>
    <w:p w14:paraId="464BDA0A" w14:textId="77777777" w:rsidR="00A15292" w:rsidRPr="00253E43" w:rsidRDefault="00A15292" w:rsidP="00A15292">
      <w:pPr>
        <w:ind w:firstLine="720"/>
      </w:pPr>
    </w:p>
    <w:p w14:paraId="66F882EE" w14:textId="77777777" w:rsidR="00A15292" w:rsidRPr="00253E43" w:rsidRDefault="00A15292" w:rsidP="00A15292">
      <w:pPr>
        <w:pStyle w:val="Ttulo3"/>
      </w:pPr>
      <w:bookmarkStart w:id="15" w:name="_Toc49341788"/>
      <w:bookmarkStart w:id="16" w:name="_Toc199101914"/>
      <w:bookmarkStart w:id="17" w:name="_Toc199101981"/>
      <w:r w:rsidRPr="00253E43">
        <w:t>Creación de una aplicación propia</w:t>
      </w:r>
      <w:bookmarkEnd w:id="15"/>
      <w:bookmarkEnd w:id="16"/>
      <w:bookmarkEnd w:id="17"/>
    </w:p>
    <w:p w14:paraId="66C3C15F" w14:textId="77777777"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7EDE3C57" w14:textId="77777777" w:rsidR="00A15292" w:rsidRPr="00253E43" w:rsidRDefault="00A15292" w:rsidP="00A15292">
      <w:pPr>
        <w:ind w:firstLine="720"/>
      </w:pPr>
      <w:r w:rsidRPr="00253E43">
        <w:t>El problema principal que se plantea con esta solución es la seguridad.</w:t>
      </w:r>
    </w:p>
    <w:p w14:paraId="2EBDC5D9" w14:textId="77777777" w:rsidR="00A15292" w:rsidRPr="00253E43" w:rsidRDefault="00A15292" w:rsidP="00A15292"/>
    <w:p w14:paraId="415BF391" w14:textId="77777777" w:rsidR="00A009CB" w:rsidRPr="00253E43" w:rsidRDefault="00A009CB" w:rsidP="00A009CB">
      <w:pPr>
        <w:pStyle w:val="Ttulo2"/>
        <w:rPr>
          <w:b w:val="0"/>
        </w:rPr>
      </w:pPr>
      <w:bookmarkStart w:id="18" w:name="_Toc49341789"/>
      <w:bookmarkStart w:id="19" w:name="_Toc199101915"/>
      <w:bookmarkStart w:id="20" w:name="_Toc199101982"/>
      <w:r w:rsidRPr="00253E43">
        <w:rPr>
          <w:b w:val="0"/>
        </w:rPr>
        <w:t>Objetivo</w:t>
      </w:r>
      <w:bookmarkEnd w:id="18"/>
      <w:bookmarkEnd w:id="19"/>
      <w:bookmarkEnd w:id="20"/>
    </w:p>
    <w:p w14:paraId="7F9BE46D" w14:textId="0C9FDFCF"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las mismas por parte de </w:t>
      </w:r>
      <w:r w:rsidR="003B2453" w:rsidRPr="00253E43">
        <w:t xml:space="preserve">la </w:t>
      </w:r>
      <w:r w:rsidRPr="00253E43">
        <w:t>secretaría del centro.</w:t>
      </w:r>
    </w:p>
    <w:p w14:paraId="1A97393D" w14:textId="77777777" w:rsidR="00A009CB" w:rsidRPr="00253E43" w:rsidRDefault="00A009CB" w:rsidP="00A009CB"/>
    <w:bookmarkStart w:id="21" w:name="_Toc199101983" w:displacedByCustomXml="next"/>
    <w:bookmarkStart w:id="22" w:name="_Toc199101916" w:displacedByCustomXml="next"/>
    <w:bookmarkStart w:id="23" w:name="_Toc49341790" w:displacedByCustomXml="next"/>
    <w:sdt>
      <w:sdtPr>
        <w:rPr>
          <w:b w:val="0"/>
        </w:rPr>
        <w:id w:val="-1662302241"/>
        <w:placeholder>
          <w:docPart w:val="D953A32BAB0C4ECAB732CC68C0A56DC1"/>
        </w:placeholder>
        <w15:appearance w15:val="hidden"/>
      </w:sdtPr>
      <w:sdtContent>
        <w:p w14:paraId="367B9494" w14:textId="77777777"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14:paraId="3DFFCD2E" w14:textId="0BF89F4E"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14:paraId="196F2844" w14:textId="69EFBF89" w:rsidR="003B2453" w:rsidRPr="00253E43" w:rsidRDefault="009E35BF" w:rsidP="003B2453">
      <w:pPr>
        <w:jc w:val="center"/>
      </w:pPr>
      <w:r>
        <w:rPr>
          <w:noProof/>
          <w:lang w:eastAsia="es-ES"/>
        </w:rPr>
        <w:lastRenderedPageBreak/>
        <w:drawing>
          <wp:inline distT="0" distB="0" distL="0" distR="0" wp14:anchorId="6B7E1038" wp14:editId="69AE975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8160" cy="1913255"/>
                    </a:xfrm>
                    <a:prstGeom prst="rect">
                      <a:avLst/>
                    </a:prstGeom>
                    <a:noFill/>
                    <a:ln>
                      <a:noFill/>
                    </a:ln>
                  </pic:spPr>
                </pic:pic>
              </a:graphicData>
            </a:graphic>
          </wp:inline>
        </w:drawing>
      </w:r>
    </w:p>
    <w:p w14:paraId="58688847" w14:textId="77777777" w:rsidR="003B2453" w:rsidRPr="00253E43" w:rsidRDefault="003B2453" w:rsidP="003B2453">
      <w:pPr>
        <w:jc w:val="center"/>
      </w:pPr>
    </w:p>
    <w:tbl>
      <w:tblPr>
        <w:tblStyle w:val="Tablaconcuadrcula"/>
        <w:tblW w:w="0" w:type="auto"/>
        <w:tblLook w:val="04A0" w:firstRow="1" w:lastRow="0" w:firstColumn="1" w:lastColumn="0" w:noHBand="0" w:noVBand="1"/>
      </w:tblPr>
      <w:tblGrid>
        <w:gridCol w:w="2263"/>
        <w:gridCol w:w="7761"/>
      </w:tblGrid>
      <w:tr w:rsidR="004C6A49" w:rsidRPr="00253E43" w14:paraId="4B6EC489" w14:textId="77777777" w:rsidTr="00B45882">
        <w:tc>
          <w:tcPr>
            <w:tcW w:w="10024" w:type="dxa"/>
            <w:gridSpan w:val="2"/>
            <w:shd w:val="clear" w:color="auto" w:fill="E7E6E6" w:themeFill="background2"/>
          </w:tcPr>
          <w:p w14:paraId="7D268FFC" w14:textId="753BDD3C" w:rsidR="004C6A49" w:rsidRPr="00253E43" w:rsidRDefault="004C6A49" w:rsidP="00A15292">
            <w:r>
              <w:rPr>
                <w:b/>
              </w:rPr>
              <w:t>Requisitos funcionales</w:t>
            </w:r>
          </w:p>
        </w:tc>
      </w:tr>
      <w:tr w:rsidR="00440D84" w:rsidRPr="00253E43" w14:paraId="3B7CDCB3" w14:textId="77777777" w:rsidTr="00440D84">
        <w:tc>
          <w:tcPr>
            <w:tcW w:w="2263" w:type="dxa"/>
          </w:tcPr>
          <w:p w14:paraId="73769DB3" w14:textId="2DE29EA4" w:rsidR="00440D84" w:rsidRPr="00253E43" w:rsidRDefault="00440D84" w:rsidP="00A15292">
            <w:r w:rsidRPr="00253E43">
              <w:t>R</w:t>
            </w:r>
            <w:r w:rsidR="004C6A49">
              <w:t xml:space="preserve">F </w:t>
            </w:r>
            <w:r w:rsidRPr="00253E43">
              <w:t>1</w:t>
            </w:r>
          </w:p>
        </w:tc>
        <w:tc>
          <w:tcPr>
            <w:tcW w:w="7761" w:type="dxa"/>
          </w:tcPr>
          <w:p w14:paraId="288CC561" w14:textId="13F56143"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14:paraId="35C7E0BB" w14:textId="77777777" w:rsidTr="00440D84">
        <w:tc>
          <w:tcPr>
            <w:tcW w:w="2263" w:type="dxa"/>
          </w:tcPr>
          <w:p w14:paraId="402B9D4A" w14:textId="3D096E8B" w:rsidR="00440D84" w:rsidRPr="00253E43" w:rsidRDefault="00440D84" w:rsidP="00A15292">
            <w:r w:rsidRPr="00253E43">
              <w:t>R</w:t>
            </w:r>
            <w:r w:rsidR="004C6A49">
              <w:t xml:space="preserve">F </w:t>
            </w:r>
            <w:r w:rsidRPr="00253E43">
              <w:t>2</w:t>
            </w:r>
          </w:p>
        </w:tc>
        <w:tc>
          <w:tcPr>
            <w:tcW w:w="7761" w:type="dxa"/>
          </w:tcPr>
          <w:p w14:paraId="643DE6B0" w14:textId="6F2B47FF" w:rsidR="00440D84" w:rsidRPr="00253E43" w:rsidRDefault="009E35BF" w:rsidP="00A15292">
            <w:r>
              <w:t>Carga de datos del alumnado</w:t>
            </w:r>
          </w:p>
        </w:tc>
      </w:tr>
      <w:tr w:rsidR="00520123" w:rsidRPr="00253E43" w14:paraId="3E70EE02" w14:textId="77777777" w:rsidTr="00440D84">
        <w:tc>
          <w:tcPr>
            <w:tcW w:w="2263" w:type="dxa"/>
          </w:tcPr>
          <w:p w14:paraId="500523E6" w14:textId="29B5C313" w:rsidR="00520123" w:rsidRPr="00253E43" w:rsidRDefault="00520123" w:rsidP="00A15292">
            <w:r w:rsidRPr="00253E43">
              <w:t>R</w:t>
            </w:r>
            <w:r w:rsidR="004C6A49">
              <w:t xml:space="preserve">F </w:t>
            </w:r>
            <w:r w:rsidRPr="00253E43">
              <w:t>3</w:t>
            </w:r>
          </w:p>
        </w:tc>
        <w:tc>
          <w:tcPr>
            <w:tcW w:w="7761" w:type="dxa"/>
          </w:tcPr>
          <w:p w14:paraId="703F10B5" w14:textId="6101398B" w:rsidR="00520123" w:rsidRPr="00253E43" w:rsidRDefault="009E35BF" w:rsidP="00A15292">
            <w:r>
              <w:t>Modificación y creación de alumnado</w:t>
            </w:r>
          </w:p>
        </w:tc>
      </w:tr>
      <w:tr w:rsidR="00520123" w:rsidRPr="00253E43" w14:paraId="36654610" w14:textId="77777777" w:rsidTr="00440D84">
        <w:tc>
          <w:tcPr>
            <w:tcW w:w="2263" w:type="dxa"/>
          </w:tcPr>
          <w:p w14:paraId="532A3953" w14:textId="671EF54F" w:rsidR="00520123" w:rsidRPr="00253E43" w:rsidRDefault="00520123" w:rsidP="00A15292">
            <w:r w:rsidRPr="00253E43">
              <w:t>R</w:t>
            </w:r>
            <w:r w:rsidR="004C6A49">
              <w:t xml:space="preserve">F </w:t>
            </w:r>
            <w:r w:rsidRPr="00253E43">
              <w:t>4</w:t>
            </w:r>
          </w:p>
        </w:tc>
        <w:tc>
          <w:tcPr>
            <w:tcW w:w="7761" w:type="dxa"/>
          </w:tcPr>
          <w:p w14:paraId="15E612A0" w14:textId="61C80FF5" w:rsidR="00520123" w:rsidRPr="00253E43" w:rsidRDefault="009E35BF" w:rsidP="00A15292">
            <w:r>
              <w:t>Gestión del préstamo: libros</w:t>
            </w:r>
            <w:r w:rsidR="00476087">
              <w:t xml:space="preserve"> al alumno, devolución</w:t>
            </w:r>
          </w:p>
        </w:tc>
      </w:tr>
      <w:tr w:rsidR="00F26CAC" w:rsidRPr="00253E43" w14:paraId="020E18BF" w14:textId="77777777" w:rsidTr="00440D84">
        <w:tc>
          <w:tcPr>
            <w:tcW w:w="2263" w:type="dxa"/>
          </w:tcPr>
          <w:p w14:paraId="663DA7A8" w14:textId="758AC11A" w:rsidR="00F26CAC" w:rsidRPr="00253E43" w:rsidRDefault="00F26CAC" w:rsidP="00F26CAC">
            <w:r w:rsidRPr="00253E43">
              <w:t>R</w:t>
            </w:r>
            <w:r w:rsidR="004C6A49">
              <w:t xml:space="preserve">F </w:t>
            </w:r>
            <w:r w:rsidRPr="00253E43">
              <w:t>5</w:t>
            </w:r>
          </w:p>
        </w:tc>
        <w:tc>
          <w:tcPr>
            <w:tcW w:w="7761" w:type="dxa"/>
          </w:tcPr>
          <w:p w14:paraId="6655BBAF" w14:textId="4C02F4CF"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14:paraId="1E898B1A" w14:textId="77777777" w:rsidTr="00440D84">
        <w:tc>
          <w:tcPr>
            <w:tcW w:w="2263" w:type="dxa"/>
          </w:tcPr>
          <w:p w14:paraId="71D807A3" w14:textId="7C7026BB" w:rsidR="00F26CAC" w:rsidRPr="00253E43" w:rsidRDefault="00F26CAC" w:rsidP="00F26CAC">
            <w:r w:rsidRPr="00253E43">
              <w:t>R</w:t>
            </w:r>
            <w:r w:rsidR="004C6A49">
              <w:t xml:space="preserve">F </w:t>
            </w:r>
            <w:r w:rsidRPr="00253E43">
              <w:t>6</w:t>
            </w:r>
          </w:p>
        </w:tc>
        <w:tc>
          <w:tcPr>
            <w:tcW w:w="7761" w:type="dxa"/>
          </w:tcPr>
          <w:p w14:paraId="07A9F786" w14:textId="179E9D06" w:rsidR="00F26CAC" w:rsidRPr="00253E43" w:rsidRDefault="00F26CAC" w:rsidP="00F26CAC">
            <w:r>
              <w:t>Creación e impresión del contrato de préstamos, registro de la firma</w:t>
            </w:r>
          </w:p>
        </w:tc>
      </w:tr>
      <w:tr w:rsidR="00F26CAC" w:rsidRPr="00253E43" w14:paraId="34E540E0" w14:textId="77777777" w:rsidTr="00440D84">
        <w:tc>
          <w:tcPr>
            <w:tcW w:w="2263" w:type="dxa"/>
          </w:tcPr>
          <w:p w14:paraId="1DAA197F" w14:textId="53D9D7DB" w:rsidR="00F26CAC" w:rsidRPr="00253E43" w:rsidRDefault="00F26CAC" w:rsidP="00F26CAC">
            <w:r w:rsidRPr="00253E43">
              <w:t>R</w:t>
            </w:r>
            <w:r w:rsidR="004C6A49">
              <w:t xml:space="preserve">F </w:t>
            </w:r>
            <w:r w:rsidRPr="00253E43">
              <w:t>7</w:t>
            </w:r>
          </w:p>
        </w:tc>
        <w:tc>
          <w:tcPr>
            <w:tcW w:w="7761" w:type="dxa"/>
          </w:tcPr>
          <w:p w14:paraId="21A0E7B1" w14:textId="3AFAAF8B" w:rsidR="00F26CAC" w:rsidRPr="00253E43" w:rsidRDefault="00F26CAC" w:rsidP="00F26CAC">
            <w:r>
              <w:t>Búsquedas avanzadas, con filtros avanzados</w:t>
            </w:r>
          </w:p>
        </w:tc>
      </w:tr>
      <w:tr w:rsidR="00F26CAC" w:rsidRPr="00253E43" w14:paraId="7EDDC999" w14:textId="77777777" w:rsidTr="00440D84">
        <w:tc>
          <w:tcPr>
            <w:tcW w:w="2263" w:type="dxa"/>
          </w:tcPr>
          <w:p w14:paraId="5B2EE189" w14:textId="43274048" w:rsidR="00F26CAC" w:rsidRPr="00253E43" w:rsidRDefault="00F26CAC" w:rsidP="00F26CAC">
            <w:r w:rsidRPr="00253E43">
              <w:t>R</w:t>
            </w:r>
            <w:r w:rsidR="004C6A49">
              <w:t xml:space="preserve">F </w:t>
            </w:r>
            <w:r w:rsidRPr="00253E43">
              <w:t>8</w:t>
            </w:r>
          </w:p>
        </w:tc>
        <w:tc>
          <w:tcPr>
            <w:tcW w:w="7761" w:type="dxa"/>
          </w:tcPr>
          <w:p w14:paraId="308F2727" w14:textId="3E2D4276" w:rsidR="00F26CAC" w:rsidRPr="00253E43" w:rsidRDefault="00F26CAC" w:rsidP="00F26CAC">
            <w:r>
              <w:t>Listados de libros, prestamos, alumnos</w:t>
            </w:r>
          </w:p>
        </w:tc>
      </w:tr>
      <w:tr w:rsidR="00F26CAC" w:rsidRPr="00253E43" w14:paraId="0F9FD7FF" w14:textId="77777777" w:rsidTr="00440D84">
        <w:tc>
          <w:tcPr>
            <w:tcW w:w="2263" w:type="dxa"/>
          </w:tcPr>
          <w:p w14:paraId="1D8BE8E5" w14:textId="1055B5AC" w:rsidR="00F26CAC" w:rsidRPr="00253E43" w:rsidRDefault="00F26CAC" w:rsidP="00F26CAC">
            <w:r w:rsidRPr="00253E43">
              <w:t>R</w:t>
            </w:r>
            <w:r w:rsidR="004C6A49">
              <w:t xml:space="preserve">F </w:t>
            </w:r>
            <w:r w:rsidRPr="00253E43">
              <w:t>9</w:t>
            </w:r>
          </w:p>
        </w:tc>
        <w:tc>
          <w:tcPr>
            <w:tcW w:w="7761" w:type="dxa"/>
          </w:tcPr>
          <w:p w14:paraId="1B726BD7" w14:textId="695B6FF9" w:rsidR="00F26CAC" w:rsidRPr="00253E43" w:rsidRDefault="00F26CAC" w:rsidP="00F26CAC">
            <w:r>
              <w:t>Copia de seguridad de todos los datos</w:t>
            </w:r>
          </w:p>
        </w:tc>
      </w:tr>
      <w:tr w:rsidR="00F26CAC" w:rsidRPr="00253E43" w14:paraId="3DBBACCF" w14:textId="77777777" w:rsidTr="00440D84">
        <w:tc>
          <w:tcPr>
            <w:tcW w:w="2263" w:type="dxa"/>
          </w:tcPr>
          <w:p w14:paraId="022E10A8" w14:textId="4F51CDEC" w:rsidR="00F26CAC" w:rsidRPr="00253E43" w:rsidRDefault="00F26CAC" w:rsidP="00F26CAC">
            <w:r w:rsidRPr="00253E43">
              <w:t>R</w:t>
            </w:r>
            <w:r w:rsidR="004C6A49">
              <w:t xml:space="preserve">F </w:t>
            </w:r>
            <w:r w:rsidRPr="00253E43">
              <w:t>10</w:t>
            </w:r>
          </w:p>
        </w:tc>
        <w:tc>
          <w:tcPr>
            <w:tcW w:w="7761" w:type="dxa"/>
          </w:tcPr>
          <w:p w14:paraId="3C41A74B" w14:textId="73E38BC1"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placeholder>
          <w:docPart w:val="50177917DBDB46A4AC656939EB51F44B"/>
        </w:placeholder>
        <w15:appearance w15:val="hidden"/>
      </w:sdtPr>
      <w:sdtContent>
        <w:p w14:paraId="19EA1698" w14:textId="77777777" w:rsidR="005B7A05" w:rsidRPr="00253E43" w:rsidRDefault="005B7A05" w:rsidP="00E96F8B"/>
        <w:p w14:paraId="4471856F" w14:textId="77777777" w:rsidR="00E96F8B" w:rsidRPr="00253E43" w:rsidRDefault="00E96F8B">
          <w:pPr>
            <w:spacing w:after="200"/>
            <w:jc w:val="left"/>
            <w:rPr>
              <w:rFonts w:eastAsiaTheme="majorEastAsia" w:cstheme="majorBidi"/>
              <w:sz w:val="36"/>
              <w:szCs w:val="26"/>
            </w:rPr>
          </w:pPr>
          <w:r w:rsidRPr="00253E43">
            <w:rPr>
              <w:b/>
            </w:rPr>
            <w:br w:type="page"/>
          </w:r>
        </w:p>
        <w:p w14:paraId="5218C05A" w14:textId="77777777" w:rsidR="007B2A1C" w:rsidRPr="00253E43" w:rsidRDefault="007A1E62" w:rsidP="007B2A1C">
          <w:pPr>
            <w:pStyle w:val="Ttulo2"/>
            <w:rPr>
              <w:b w:val="0"/>
            </w:rPr>
          </w:pPr>
          <w:bookmarkStart w:id="24" w:name="_Toc49341791"/>
          <w:bookmarkStart w:id="25" w:name="_Toc199101917"/>
          <w:bookmarkStart w:id="26" w:name="_Toc199101984"/>
          <w:r w:rsidRPr="00253E43">
            <w:rPr>
              <w:b w:val="0"/>
            </w:rPr>
            <w:lastRenderedPageBreak/>
            <w:t>Requerimientos software y hardware</w:t>
          </w:r>
          <w:bookmarkEnd w:id="24"/>
          <w:bookmarkEnd w:id="25"/>
          <w:bookmarkEnd w:id="26"/>
        </w:p>
        <w:tbl>
          <w:tblPr>
            <w:tblStyle w:val="Tablaconcuadrcula"/>
            <w:tblW w:w="0" w:type="auto"/>
            <w:tblLook w:val="04A0" w:firstRow="1" w:lastRow="0" w:firstColumn="1" w:lastColumn="0" w:noHBand="0" w:noVBand="1"/>
          </w:tblPr>
          <w:tblGrid>
            <w:gridCol w:w="2547"/>
            <w:gridCol w:w="7477"/>
          </w:tblGrid>
          <w:tr w:rsidR="001B05FA" w:rsidRPr="00253E43" w14:paraId="2E967AC0" w14:textId="77777777" w:rsidTr="001B05FA">
            <w:tc>
              <w:tcPr>
                <w:tcW w:w="2547" w:type="dxa"/>
                <w:shd w:val="clear" w:color="auto" w:fill="E7E6E6" w:themeFill="background2"/>
              </w:tcPr>
              <w:p w14:paraId="1A980C0C" w14:textId="77777777" w:rsidR="001B05FA" w:rsidRPr="00253E43" w:rsidRDefault="001B05FA" w:rsidP="00A80050">
                <w:pPr>
                  <w:rPr>
                    <w:b/>
                  </w:rPr>
                </w:pPr>
                <w:r w:rsidRPr="00253E43">
                  <w:rPr>
                    <w:b/>
                  </w:rPr>
                  <w:t>Software desarrollo</w:t>
                </w:r>
              </w:p>
            </w:tc>
            <w:tc>
              <w:tcPr>
                <w:tcW w:w="7477" w:type="dxa"/>
                <w:shd w:val="clear" w:color="auto" w:fill="E7E6E6" w:themeFill="background2"/>
              </w:tcPr>
              <w:p w14:paraId="5612E98C" w14:textId="77777777" w:rsidR="001B05FA" w:rsidRPr="00253E43" w:rsidRDefault="001B05FA" w:rsidP="00A80050"/>
            </w:tc>
          </w:tr>
          <w:tr w:rsidR="001B05FA" w:rsidRPr="00253E43" w14:paraId="2EE6D6F0" w14:textId="77777777" w:rsidTr="001B05FA">
            <w:tc>
              <w:tcPr>
                <w:tcW w:w="2547" w:type="dxa"/>
              </w:tcPr>
              <w:p w14:paraId="5DEFD7E3" w14:textId="77777777" w:rsidR="001B05FA" w:rsidRPr="00253E43" w:rsidRDefault="001B05FA" w:rsidP="00A80050"/>
            </w:tc>
            <w:tc>
              <w:tcPr>
                <w:tcW w:w="7477" w:type="dxa"/>
              </w:tcPr>
              <w:p w14:paraId="553A0BE3" w14:textId="785D9A6F" w:rsidR="001B05FA" w:rsidRPr="00481EEE" w:rsidRDefault="001B05FA" w:rsidP="00A80050">
                <w:pPr>
                  <w:rPr>
                    <w:color w:val="FF0000"/>
                  </w:rPr>
                </w:pPr>
                <w:r w:rsidRPr="00481EEE">
                  <w:rPr>
                    <w:color w:val="FF0000"/>
                  </w:rPr>
                  <w:t xml:space="preserve">IDE para desarrollo </w:t>
                </w:r>
                <w:r w:rsidR="00187A32">
                  <w:rPr>
                    <w:color w:val="FF0000"/>
                  </w:rPr>
                  <w:t>Pycharm(JetBrains)</w:t>
                </w:r>
              </w:p>
            </w:tc>
          </w:tr>
          <w:tr w:rsidR="004C6A49" w:rsidRPr="00253E43" w14:paraId="6833F4C4" w14:textId="77777777" w:rsidTr="001B05FA">
            <w:tc>
              <w:tcPr>
                <w:tcW w:w="2547" w:type="dxa"/>
              </w:tcPr>
              <w:p w14:paraId="385A6E6F" w14:textId="77777777" w:rsidR="004C6A49" w:rsidRPr="00253E43" w:rsidRDefault="004C6A49" w:rsidP="00A80050"/>
            </w:tc>
            <w:tc>
              <w:tcPr>
                <w:tcW w:w="7477" w:type="dxa"/>
              </w:tcPr>
              <w:p w14:paraId="004B6A26" w14:textId="56EBBE1B" w:rsidR="004C6A49" w:rsidRPr="00481EEE" w:rsidRDefault="004C6A49" w:rsidP="00A80050">
                <w:pPr>
                  <w:rPr>
                    <w:color w:val="FF0000"/>
                  </w:rPr>
                </w:pPr>
                <w:r w:rsidRPr="00481EEE">
                  <w:rPr>
                    <w:color w:val="FF0000"/>
                  </w:rPr>
                  <w:t>Apache 2.4.54</w:t>
                </w:r>
              </w:p>
            </w:tc>
          </w:tr>
          <w:tr w:rsidR="001B05FA" w:rsidRPr="00253E43" w14:paraId="1487DCE4" w14:textId="77777777" w:rsidTr="001B05FA">
            <w:tc>
              <w:tcPr>
                <w:tcW w:w="2547" w:type="dxa"/>
              </w:tcPr>
              <w:p w14:paraId="68D07600" w14:textId="77777777" w:rsidR="001B05FA" w:rsidRPr="00253E43" w:rsidRDefault="001B05FA" w:rsidP="00A80050"/>
            </w:tc>
            <w:tc>
              <w:tcPr>
                <w:tcW w:w="7477" w:type="dxa"/>
              </w:tcPr>
              <w:p w14:paraId="204BBC69" w14:textId="4A16CE70" w:rsidR="001B05FA" w:rsidRPr="00481EEE" w:rsidRDefault="009E35BF" w:rsidP="006A385C">
                <w:pPr>
                  <w:rPr>
                    <w:color w:val="FF0000"/>
                  </w:rPr>
                </w:pPr>
                <w:r w:rsidRPr="00481EEE">
                  <w:rPr>
                    <w:color w:val="FF0000"/>
                  </w:rPr>
                  <w:t xml:space="preserve">PHP 8.2 </w:t>
                </w:r>
              </w:p>
            </w:tc>
          </w:tr>
          <w:tr w:rsidR="009E35BF" w:rsidRPr="00253E43" w14:paraId="0E69D9CA" w14:textId="77777777" w:rsidTr="001B05FA">
            <w:tc>
              <w:tcPr>
                <w:tcW w:w="2547" w:type="dxa"/>
              </w:tcPr>
              <w:p w14:paraId="585A3DE8" w14:textId="77777777" w:rsidR="009E35BF" w:rsidRPr="00253E43" w:rsidRDefault="009E35BF" w:rsidP="00A80050"/>
            </w:tc>
            <w:tc>
              <w:tcPr>
                <w:tcW w:w="7477" w:type="dxa"/>
              </w:tcPr>
              <w:p w14:paraId="1905CBD8" w14:textId="1C23C86A" w:rsidR="009E35BF" w:rsidRPr="00481EEE" w:rsidRDefault="009E35BF" w:rsidP="009E35BF">
                <w:pPr>
                  <w:tabs>
                    <w:tab w:val="left" w:pos="4913"/>
                  </w:tabs>
                  <w:rPr>
                    <w:color w:val="FF0000"/>
                  </w:rPr>
                </w:pPr>
                <w:r w:rsidRPr="00481EEE">
                  <w:rPr>
                    <w:color w:val="FF0000"/>
                  </w:rPr>
                  <w:t>JavaScript</w:t>
                </w:r>
                <w:r w:rsidRPr="00481EEE">
                  <w:rPr>
                    <w:color w:val="FF0000"/>
                  </w:rPr>
                  <w:tab/>
                </w:r>
              </w:p>
            </w:tc>
          </w:tr>
          <w:tr w:rsidR="00E82265" w:rsidRPr="00253E43" w14:paraId="17D037BD" w14:textId="77777777" w:rsidTr="001B05FA">
            <w:tc>
              <w:tcPr>
                <w:tcW w:w="2547" w:type="dxa"/>
              </w:tcPr>
              <w:p w14:paraId="3B31DB03" w14:textId="77777777" w:rsidR="00E82265" w:rsidRPr="00253E43" w:rsidRDefault="00E82265" w:rsidP="00A80050"/>
            </w:tc>
            <w:tc>
              <w:tcPr>
                <w:tcW w:w="7477" w:type="dxa"/>
              </w:tcPr>
              <w:p w14:paraId="3696DC4E" w14:textId="643D353A" w:rsidR="00E82265" w:rsidRPr="00481EEE" w:rsidRDefault="00E82265" w:rsidP="006A385C">
                <w:pPr>
                  <w:rPr>
                    <w:color w:val="FF0000"/>
                  </w:rPr>
                </w:pPr>
                <w:r w:rsidRPr="00481EEE">
                  <w:rPr>
                    <w:color w:val="FF0000"/>
                  </w:rPr>
                  <w:t xml:space="preserve">Bootstrap </w:t>
                </w:r>
                <w:r w:rsidR="004C6A49" w:rsidRPr="00481EEE">
                  <w:rPr>
                    <w:color w:val="FF0000"/>
                  </w:rPr>
                  <w:t xml:space="preserve">5.3 </w:t>
                </w:r>
                <w:r w:rsidRPr="00481EEE">
                  <w:rPr>
                    <w:color w:val="FF0000"/>
                  </w:rPr>
                  <w:t xml:space="preserve"> jQuery 3.</w:t>
                </w:r>
                <w:r w:rsidR="004C6A49" w:rsidRPr="00481EEE">
                  <w:rPr>
                    <w:color w:val="FF0000"/>
                  </w:rPr>
                  <w:t>7</w:t>
                </w:r>
              </w:p>
              <w:p w14:paraId="25F81382" w14:textId="3392105B" w:rsidR="004C6A49" w:rsidRPr="00481EEE" w:rsidRDefault="004C6A49" w:rsidP="006A385C">
                <w:pPr>
                  <w:rPr>
                    <w:color w:val="FF0000"/>
                  </w:rPr>
                </w:pPr>
                <w:r w:rsidRPr="00481EEE">
                  <w:rPr>
                    <w:color w:val="FF0000"/>
                  </w:rPr>
                  <w:t xml:space="preserve">    &lt;link https://cdn.jsdelivr.net/npm/bootstrap@5.3.3/dist/css/bootstrap.min.css </w:t>
                </w:r>
              </w:p>
              <w:p w14:paraId="02ABE72C" w14:textId="058A3034" w:rsidR="004C6A49" w:rsidRPr="00481EEE" w:rsidRDefault="004C6A49" w:rsidP="006A385C">
                <w:pPr>
                  <w:rPr>
                    <w:color w:val="FF0000"/>
                  </w:rPr>
                </w:pPr>
                <w:r w:rsidRPr="00481EEE">
                  <w:rPr>
                    <w:color w:val="FF0000"/>
                  </w:rPr>
                  <w:t>https://code.jquery.com/jquery-3.7.1.slim.min.js</w:t>
                </w:r>
              </w:p>
            </w:tc>
          </w:tr>
          <w:tr w:rsidR="001B05FA" w:rsidRPr="00253E43" w14:paraId="1E9047A7" w14:textId="77777777" w:rsidTr="001B05FA">
            <w:tc>
              <w:tcPr>
                <w:tcW w:w="2547" w:type="dxa"/>
              </w:tcPr>
              <w:p w14:paraId="29F6FC58" w14:textId="77777777" w:rsidR="001B05FA" w:rsidRPr="00253E43" w:rsidRDefault="001B05FA" w:rsidP="00A80050"/>
            </w:tc>
            <w:tc>
              <w:tcPr>
                <w:tcW w:w="7477" w:type="dxa"/>
              </w:tcPr>
              <w:p w14:paraId="033B8CAC" w14:textId="49C797B9" w:rsidR="001B05FA" w:rsidRPr="00253E43" w:rsidRDefault="001B05FA" w:rsidP="00A80050">
                <w:r w:rsidRPr="00253E43">
                  <w:t xml:space="preserve">Mysql </w:t>
                </w:r>
                <w:r w:rsidR="004C6A49">
                  <w:t>8.2</w:t>
                </w:r>
                <w:r w:rsidR="00A44FA7" w:rsidRPr="00253E43">
                  <w:t xml:space="preserve"> </w:t>
                </w:r>
                <w:r w:rsidRPr="00253E43">
                  <w:t xml:space="preserve">– MariaDB </w:t>
                </w:r>
                <w:r w:rsidR="00A44FA7" w:rsidRPr="00253E43">
                  <w:t xml:space="preserve"> co</w:t>
                </w:r>
                <w:r w:rsidR="00337ABA" w:rsidRPr="00253E43">
                  <w:t>m</w:t>
                </w:r>
                <w:r w:rsidR="00A44FA7" w:rsidRPr="00253E43">
                  <w:t>patible</w:t>
                </w:r>
              </w:p>
            </w:tc>
          </w:tr>
          <w:tr w:rsidR="0092597D" w:rsidRPr="00253E43" w14:paraId="216BBAFA" w14:textId="77777777" w:rsidTr="001B05FA">
            <w:tc>
              <w:tcPr>
                <w:tcW w:w="2547" w:type="dxa"/>
              </w:tcPr>
              <w:p w14:paraId="201988BF" w14:textId="77777777" w:rsidR="0092597D" w:rsidRPr="00253E43" w:rsidRDefault="0092597D" w:rsidP="00A80050"/>
            </w:tc>
            <w:tc>
              <w:tcPr>
                <w:tcW w:w="7477" w:type="dxa"/>
              </w:tcPr>
              <w:p w14:paraId="72F64033" w14:textId="3AE90248" w:rsidR="0092597D" w:rsidRDefault="0092597D" w:rsidP="00A80050">
                <w:r w:rsidRPr="00253E43">
                  <w:t>Software Dia de gráficos</w:t>
                </w:r>
                <w:r w:rsidR="00C610DD" w:rsidRPr="00253E43">
                  <w:t xml:space="preserve"> 0.97</w:t>
                </w:r>
                <w:r w:rsidR="002A3913">
                  <w:t xml:space="preserve"> - </w:t>
                </w:r>
                <w:hyperlink r:id="rId15" w:history="1">
                  <w:r w:rsidR="002505B9" w:rsidRPr="00084F95">
                    <w:rPr>
                      <w:rStyle w:val="Hipervnculo"/>
                    </w:rPr>
                    <w:t>https://wireframe.cc/</w:t>
                  </w:r>
                </w:hyperlink>
              </w:p>
              <w:p w14:paraId="0E9FBEE9" w14:textId="4BAD66FE" w:rsidR="002505B9" w:rsidRPr="00253E43" w:rsidRDefault="002505B9" w:rsidP="00A80050">
                <w:r>
                  <w:t xml:space="preserve">o software draw.io </w:t>
                </w:r>
                <w:hyperlink r:id="rId16" w:history="1">
                  <w:r w:rsidRPr="00084F95">
                    <w:rPr>
                      <w:rStyle w:val="Hipervnculo"/>
                    </w:rPr>
                    <w:t>https://app.diagrams.net/</w:t>
                  </w:r>
                </w:hyperlink>
              </w:p>
            </w:tc>
          </w:tr>
          <w:tr w:rsidR="001B05FA" w:rsidRPr="00253E43" w14:paraId="6EC99845" w14:textId="77777777" w:rsidTr="00337ABA">
            <w:tc>
              <w:tcPr>
                <w:tcW w:w="2547" w:type="dxa"/>
                <w:shd w:val="clear" w:color="auto" w:fill="E7E6E6" w:themeFill="background2"/>
              </w:tcPr>
              <w:p w14:paraId="193E5CA1" w14:textId="77777777" w:rsidR="001B05FA" w:rsidRPr="00253E43" w:rsidRDefault="001B05FA" w:rsidP="00A80050">
                <w:pPr>
                  <w:rPr>
                    <w:b/>
                  </w:rPr>
                </w:pPr>
                <w:r w:rsidRPr="00253E43">
                  <w:rPr>
                    <w:b/>
                  </w:rPr>
                  <w:t>Software implantación</w:t>
                </w:r>
              </w:p>
            </w:tc>
            <w:tc>
              <w:tcPr>
                <w:tcW w:w="7477" w:type="dxa"/>
                <w:shd w:val="clear" w:color="auto" w:fill="E7E6E6" w:themeFill="background2"/>
              </w:tcPr>
              <w:p w14:paraId="0874400B" w14:textId="77777777" w:rsidR="001B05FA" w:rsidRPr="00253E43" w:rsidRDefault="001B05FA" w:rsidP="00A80050"/>
            </w:tc>
          </w:tr>
          <w:tr w:rsidR="001B05FA" w:rsidRPr="00253E43" w14:paraId="75FF7F75" w14:textId="77777777" w:rsidTr="001B05FA">
            <w:tc>
              <w:tcPr>
                <w:tcW w:w="2547" w:type="dxa"/>
              </w:tcPr>
              <w:p w14:paraId="46E38AB3" w14:textId="77777777" w:rsidR="001B05FA" w:rsidRPr="00253E43" w:rsidRDefault="001B05FA" w:rsidP="00A80050"/>
            </w:tc>
            <w:tc>
              <w:tcPr>
                <w:tcW w:w="7477" w:type="dxa"/>
              </w:tcPr>
              <w:p w14:paraId="224CC3C7" w14:textId="77777777" w:rsidR="001B05FA" w:rsidRPr="00253E43" w:rsidRDefault="001B05FA" w:rsidP="00A80050">
                <w:r w:rsidRPr="00253E43">
                  <w:t>Servidor web con cpanel</w:t>
                </w:r>
              </w:p>
            </w:tc>
          </w:tr>
          <w:tr w:rsidR="001B05FA" w:rsidRPr="00253E43" w14:paraId="4E0AE133" w14:textId="77777777" w:rsidTr="001B05FA">
            <w:tc>
              <w:tcPr>
                <w:tcW w:w="2547" w:type="dxa"/>
              </w:tcPr>
              <w:p w14:paraId="65C9A75C" w14:textId="77777777" w:rsidR="001B05FA" w:rsidRPr="00253E43" w:rsidRDefault="001B05FA" w:rsidP="00A80050"/>
            </w:tc>
            <w:tc>
              <w:tcPr>
                <w:tcW w:w="7477" w:type="dxa"/>
              </w:tcPr>
              <w:p w14:paraId="04265801" w14:textId="057B3921" w:rsidR="001B05FA" w:rsidRPr="00481EEE" w:rsidRDefault="001B05FA" w:rsidP="006A385C">
                <w:pPr>
                  <w:rPr>
                    <w:color w:val="FF0000"/>
                  </w:rPr>
                </w:pPr>
                <w:r w:rsidRPr="00481EEE">
                  <w:rPr>
                    <w:color w:val="FF0000"/>
                  </w:rPr>
                  <w:t xml:space="preserve">Servidor web con </w:t>
                </w:r>
                <w:r w:rsidR="009E35BF" w:rsidRPr="00481EEE">
                  <w:rPr>
                    <w:color w:val="FF0000"/>
                  </w:rPr>
                  <w:t>PHP 8.2</w:t>
                </w:r>
              </w:p>
            </w:tc>
          </w:tr>
          <w:tr w:rsidR="001B05FA" w:rsidRPr="00253E43" w14:paraId="7CA4865D" w14:textId="77777777" w:rsidTr="001B05FA">
            <w:tc>
              <w:tcPr>
                <w:tcW w:w="2547" w:type="dxa"/>
              </w:tcPr>
              <w:p w14:paraId="126E3C45" w14:textId="77777777" w:rsidR="001B05FA" w:rsidRPr="00253E43" w:rsidRDefault="001B05FA" w:rsidP="00A80050"/>
            </w:tc>
            <w:tc>
              <w:tcPr>
                <w:tcW w:w="7477" w:type="dxa"/>
              </w:tcPr>
              <w:p w14:paraId="2A0AD545" w14:textId="77777777" w:rsidR="001B05FA" w:rsidRPr="00253E43" w:rsidRDefault="001B05FA" w:rsidP="00A80050">
                <w:r w:rsidRPr="00253E43">
                  <w:t>Servidor web con acceso ftp</w:t>
                </w:r>
              </w:p>
            </w:tc>
          </w:tr>
          <w:tr w:rsidR="001B05FA" w:rsidRPr="00253E43" w14:paraId="7DB115E7" w14:textId="77777777" w:rsidTr="001B05FA">
            <w:tc>
              <w:tcPr>
                <w:tcW w:w="2547" w:type="dxa"/>
              </w:tcPr>
              <w:p w14:paraId="4EC396DE" w14:textId="77777777" w:rsidR="001B05FA" w:rsidRPr="00253E43" w:rsidRDefault="001B05FA" w:rsidP="00A80050"/>
            </w:tc>
            <w:tc>
              <w:tcPr>
                <w:tcW w:w="7477" w:type="dxa"/>
              </w:tcPr>
              <w:p w14:paraId="407FB0DE" w14:textId="422813B0" w:rsidR="001B05FA" w:rsidRPr="00253E43" w:rsidRDefault="001B05FA" w:rsidP="00A80050">
                <w:r w:rsidRPr="00253E43">
                  <w:t>Servidor web con Mysql</w:t>
                </w:r>
                <w:r w:rsidR="00A44FA7" w:rsidRPr="00253E43">
                  <w:t xml:space="preserve"> </w:t>
                </w:r>
                <w:r w:rsidR="002505B9">
                  <w:t>8.2</w:t>
                </w:r>
              </w:p>
            </w:tc>
          </w:tr>
          <w:tr w:rsidR="00A44FA7" w:rsidRPr="00253E43" w14:paraId="31810FFD" w14:textId="77777777" w:rsidTr="001B05FA">
            <w:tc>
              <w:tcPr>
                <w:tcW w:w="2547" w:type="dxa"/>
              </w:tcPr>
              <w:p w14:paraId="0DA23648" w14:textId="77777777" w:rsidR="00A44FA7" w:rsidRPr="00253E43" w:rsidRDefault="00A44FA7" w:rsidP="00A80050"/>
            </w:tc>
            <w:tc>
              <w:tcPr>
                <w:tcW w:w="7477" w:type="dxa"/>
              </w:tcPr>
              <w:p w14:paraId="23092945" w14:textId="77777777" w:rsidR="00A44FA7" w:rsidRPr="00253E43" w:rsidRDefault="00A44FA7" w:rsidP="00A44FA7">
                <w:r w:rsidRPr="00253E43">
                  <w:t>Un usuario de acceso a Mysql independiente</w:t>
                </w:r>
                <w:r w:rsidR="00ED76D0" w:rsidRPr="00253E43">
                  <w:t xml:space="preserve"> y BBDD propia</w:t>
                </w:r>
              </w:p>
            </w:tc>
          </w:tr>
          <w:tr w:rsidR="00A44FA7" w:rsidRPr="00253E43" w14:paraId="107B291E" w14:textId="77777777" w:rsidTr="001B05FA">
            <w:tc>
              <w:tcPr>
                <w:tcW w:w="2547" w:type="dxa"/>
              </w:tcPr>
              <w:p w14:paraId="3F4F212C" w14:textId="77777777" w:rsidR="00A44FA7" w:rsidRPr="00253E43" w:rsidRDefault="00A44FA7" w:rsidP="00A80050"/>
            </w:tc>
            <w:tc>
              <w:tcPr>
                <w:tcW w:w="7477" w:type="dxa"/>
              </w:tcPr>
              <w:p w14:paraId="59B85AAB" w14:textId="77777777" w:rsidR="00A44FA7" w:rsidRPr="00253E43" w:rsidRDefault="00A44FA7" w:rsidP="00A80050">
                <w:r w:rsidRPr="00253E43">
                  <w:t>Un usuario ftp al directorio de la aplicación independiente</w:t>
                </w:r>
              </w:p>
            </w:tc>
          </w:tr>
          <w:tr w:rsidR="001B05FA" w:rsidRPr="00253E43" w14:paraId="295B5FB4" w14:textId="77777777" w:rsidTr="001B05FA">
            <w:tc>
              <w:tcPr>
                <w:tcW w:w="2547" w:type="dxa"/>
                <w:shd w:val="clear" w:color="auto" w:fill="E7E6E6" w:themeFill="background2"/>
              </w:tcPr>
              <w:p w14:paraId="5FE512F4" w14:textId="77777777" w:rsidR="001B05FA" w:rsidRPr="00253E43" w:rsidRDefault="001B05FA" w:rsidP="00A80050">
                <w:pPr>
                  <w:rPr>
                    <w:b/>
                  </w:rPr>
                </w:pPr>
                <w:r w:rsidRPr="00253E43">
                  <w:rPr>
                    <w:b/>
                  </w:rPr>
                  <w:t>Hardware</w:t>
                </w:r>
              </w:p>
            </w:tc>
            <w:tc>
              <w:tcPr>
                <w:tcW w:w="7477" w:type="dxa"/>
                <w:shd w:val="clear" w:color="auto" w:fill="E7E6E6" w:themeFill="background2"/>
              </w:tcPr>
              <w:p w14:paraId="7214F72D" w14:textId="77777777" w:rsidR="001B05FA" w:rsidRPr="00253E43" w:rsidRDefault="001B05FA" w:rsidP="00A80050"/>
            </w:tc>
          </w:tr>
          <w:tr w:rsidR="001B05FA" w:rsidRPr="00253E43" w14:paraId="51D8812E" w14:textId="77777777" w:rsidTr="001B05FA">
            <w:tc>
              <w:tcPr>
                <w:tcW w:w="2547" w:type="dxa"/>
              </w:tcPr>
              <w:p w14:paraId="317334AA" w14:textId="77777777" w:rsidR="001B05FA" w:rsidRPr="00253E43" w:rsidRDefault="001B05FA" w:rsidP="00A80050"/>
            </w:tc>
            <w:tc>
              <w:tcPr>
                <w:tcW w:w="7477" w:type="dxa"/>
              </w:tcPr>
              <w:p w14:paraId="2BB8210C" w14:textId="77777777" w:rsidR="001B05FA" w:rsidRPr="00253E43" w:rsidRDefault="00337ABA" w:rsidP="00A80050">
                <w:r w:rsidRPr="00253E43">
                  <w:t>Hosting externo que cumpla los requisitos de implantación</w:t>
                </w:r>
              </w:p>
            </w:tc>
          </w:tr>
          <w:tr w:rsidR="00ED76D0" w:rsidRPr="00253E43" w14:paraId="3C9B079E" w14:textId="77777777" w:rsidTr="001B05FA">
            <w:tc>
              <w:tcPr>
                <w:tcW w:w="2547" w:type="dxa"/>
              </w:tcPr>
              <w:p w14:paraId="79E0A7E9" w14:textId="77777777" w:rsidR="00ED76D0" w:rsidRPr="00253E43" w:rsidRDefault="00ED76D0" w:rsidP="00ED76D0"/>
            </w:tc>
            <w:tc>
              <w:tcPr>
                <w:tcW w:w="7477" w:type="dxa"/>
              </w:tcPr>
              <w:p w14:paraId="3A968C8E" w14:textId="77777777" w:rsidR="00ED76D0" w:rsidRPr="00253E43" w:rsidRDefault="00ED76D0" w:rsidP="00ED76D0">
                <w:r w:rsidRPr="00253E43">
                  <w:t>10GB libres en el servidor para subida de archivos</w:t>
                </w:r>
              </w:p>
            </w:tc>
          </w:tr>
        </w:tbl>
        <w:p w14:paraId="227FFEAF" w14:textId="77777777" w:rsidR="00A82D97" w:rsidRPr="00253E43" w:rsidRDefault="00A82D97" w:rsidP="00A82D97"/>
        <w:p w14:paraId="235A4197" w14:textId="77777777" w:rsidR="00A82D97" w:rsidRPr="00253E43" w:rsidRDefault="00A82D97" w:rsidP="00A82D97">
          <w:pPr>
            <w:pStyle w:val="Ttulo2"/>
            <w:rPr>
              <w:b w:val="0"/>
            </w:rPr>
          </w:pPr>
          <w:bookmarkStart w:id="27" w:name="_Toc49341792"/>
          <w:bookmarkStart w:id="28" w:name="_Toc199101918"/>
          <w:bookmarkStart w:id="29" w:name="_Toc199101985"/>
          <w:r w:rsidRPr="00253E43">
            <w:rPr>
              <w:b w:val="0"/>
            </w:rPr>
            <w:t>Estudio de viabilida</w:t>
          </w:r>
          <w:r w:rsidR="005E5EB1" w:rsidRPr="00253E43">
            <w:rPr>
              <w:b w:val="0"/>
            </w:rPr>
            <w:t>d</w:t>
          </w:r>
          <w:bookmarkEnd w:id="27"/>
          <w:bookmarkEnd w:id="28"/>
          <w:bookmarkEnd w:id="29"/>
        </w:p>
        <w:p w14:paraId="5892F24E" w14:textId="77777777" w:rsidR="00A82D97" w:rsidRPr="00253E43" w:rsidRDefault="005E5EB1" w:rsidP="005E5EB1">
          <w:pPr>
            <w:pStyle w:val="Ttulo3"/>
          </w:pPr>
          <w:bookmarkStart w:id="30" w:name="_Toc49341793"/>
          <w:bookmarkStart w:id="31" w:name="_Toc199101919"/>
          <w:bookmarkStart w:id="32" w:name="_Toc199101986"/>
          <w:r w:rsidRPr="00253E43">
            <w:t>Técnica</w:t>
          </w:r>
          <w:bookmarkEnd w:id="30"/>
          <w:bookmarkEnd w:id="31"/>
          <w:bookmarkEnd w:id="32"/>
        </w:p>
        <w:p w14:paraId="186679DF" w14:textId="38EF2979"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14:paraId="2E5E2A31" w14:textId="77777777" w:rsidR="005E5EB1" w:rsidRPr="00253E43" w:rsidRDefault="005E5EB1" w:rsidP="005E5EB1">
          <w:pPr>
            <w:pStyle w:val="Ttulo3"/>
          </w:pPr>
          <w:bookmarkStart w:id="33" w:name="_Toc49341794"/>
          <w:bookmarkStart w:id="34" w:name="_Toc199101920"/>
          <w:bookmarkStart w:id="35" w:name="_Toc199101987"/>
          <w:r w:rsidRPr="00253E43">
            <w:t>Económica</w:t>
          </w:r>
          <w:bookmarkEnd w:id="33"/>
          <w:bookmarkEnd w:id="34"/>
          <w:bookmarkEnd w:id="35"/>
        </w:p>
        <w:p w14:paraId="6D856CE5" w14:textId="77777777"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14:paraId="32AF77E4" w14:textId="7DC72B5F"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r w:rsidR="009E35BF">
            <w:t>PHPStorm</w:t>
          </w:r>
          <w:r w:rsidRPr="00253E43">
            <w:t xml:space="preserve"> con una licencia profesional.</w:t>
          </w:r>
        </w:p>
        <w:p w14:paraId="1097327C" w14:textId="77777777" w:rsidR="00A80050" w:rsidRPr="00253E43" w:rsidRDefault="00A80050" w:rsidP="00A80050">
          <w:pPr>
            <w:pStyle w:val="Prrafodelista"/>
            <w:numPr>
              <w:ilvl w:val="0"/>
              <w:numId w:val="2"/>
            </w:numPr>
          </w:pPr>
          <w:r w:rsidRPr="00253E43">
            <w:t>Sería imprescindible la compra del hosting de implantación.</w:t>
          </w:r>
        </w:p>
        <w:p w14:paraId="13786B8F" w14:textId="77777777" w:rsidR="00A80050" w:rsidRPr="00253E43" w:rsidRDefault="00A80050" w:rsidP="00A80050">
          <w:pPr>
            <w:pStyle w:val="Prrafodelista"/>
            <w:numPr>
              <w:ilvl w:val="0"/>
              <w:numId w:val="2"/>
            </w:numPr>
          </w:pPr>
          <w:r w:rsidRPr="00253E43">
            <w:t>Se debería dedicar varias horas de formación al personal de la empresa para su correcto uso.</w:t>
          </w:r>
        </w:p>
        <w:p w14:paraId="0DC2FC62" w14:textId="77777777" w:rsidR="005E5EB1" w:rsidRPr="00253E43" w:rsidRDefault="005E5EB1" w:rsidP="005E5EB1">
          <w:pPr>
            <w:pStyle w:val="Ttulo3"/>
          </w:pPr>
          <w:bookmarkStart w:id="36" w:name="_Toc49341795"/>
          <w:bookmarkStart w:id="37" w:name="_Toc199101921"/>
          <w:bookmarkStart w:id="38" w:name="_Toc199101988"/>
          <w:r w:rsidRPr="00253E43">
            <w:t>Operativa</w:t>
          </w:r>
          <w:bookmarkEnd w:id="36"/>
          <w:bookmarkEnd w:id="37"/>
          <w:bookmarkEnd w:id="38"/>
        </w:p>
        <w:p w14:paraId="0C58EE42" w14:textId="5DD78DE2"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14:paraId="4AB9055C" w14:textId="77777777" w:rsidR="005E5EB1" w:rsidRPr="00253E43" w:rsidRDefault="005E5EB1" w:rsidP="005E5EB1">
          <w:pPr>
            <w:pStyle w:val="Ttulo3"/>
          </w:pPr>
          <w:bookmarkStart w:id="39" w:name="_Toc49341796"/>
          <w:bookmarkStart w:id="40" w:name="_Toc199101922"/>
          <w:bookmarkStart w:id="41" w:name="_Toc199101989"/>
          <w:r w:rsidRPr="00253E43">
            <w:lastRenderedPageBreak/>
            <w:t>Legal</w:t>
          </w:r>
          <w:bookmarkEnd w:id="39"/>
          <w:bookmarkEnd w:id="40"/>
          <w:bookmarkEnd w:id="41"/>
        </w:p>
        <w:p w14:paraId="370F7AC8" w14:textId="77777777"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14:paraId="00B748F9" w14:textId="77777777" w:rsidR="002420CE" w:rsidRPr="00253E43" w:rsidRDefault="002420CE" w:rsidP="00E96F8B">
          <w:pPr>
            <w:ind w:firstLine="720"/>
          </w:pPr>
          <w:r w:rsidRPr="00253E43">
            <w:t>En caso que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14:paraId="12771A8D" w14:textId="77777777" w:rsidR="00E96F8B" w:rsidRPr="00253E43" w:rsidRDefault="00E96F8B" w:rsidP="00E96F8B"/>
        <w:p w14:paraId="7E425F7F" w14:textId="77777777" w:rsidR="00A82D97" w:rsidRPr="00253E43" w:rsidRDefault="00A82D97" w:rsidP="00A82D97">
          <w:pPr>
            <w:pStyle w:val="Ttulo2"/>
            <w:rPr>
              <w:b w:val="0"/>
            </w:rPr>
          </w:pPr>
          <w:bookmarkStart w:id="42" w:name="_Toc49341797"/>
          <w:bookmarkStart w:id="43" w:name="_Toc199101923"/>
          <w:bookmarkStart w:id="44" w:name="_Toc199101990"/>
          <w:r w:rsidRPr="00253E43">
            <w:rPr>
              <w:b w:val="0"/>
            </w:rPr>
            <w:t>Planificación del Proyecto</w:t>
          </w:r>
          <w:bookmarkEnd w:id="42"/>
          <w:bookmarkEnd w:id="43"/>
          <w:bookmarkEnd w:id="44"/>
        </w:p>
        <w:p w14:paraId="53569365" w14:textId="77777777" w:rsidR="00A82D97" w:rsidRPr="00253E43" w:rsidRDefault="00A82D97" w:rsidP="00A82D97">
          <w:pPr>
            <w:pStyle w:val="Ttulo3"/>
          </w:pPr>
          <w:bookmarkStart w:id="45" w:name="_Toc49341798"/>
          <w:bookmarkStart w:id="46" w:name="_Toc199101924"/>
          <w:bookmarkStart w:id="47" w:name="_Toc199101991"/>
          <w:r w:rsidRPr="00253E43">
            <w:t>Secuenciación de las fases del proyecto</w:t>
          </w:r>
          <w:bookmarkEnd w:id="45"/>
          <w:bookmarkEnd w:id="46"/>
          <w:bookmarkEnd w:id="47"/>
        </w:p>
        <w:p w14:paraId="3B615C7D" w14:textId="77777777" w:rsidR="00C82A00" w:rsidRPr="00253E43" w:rsidRDefault="00000000" w:rsidP="007369DB">
          <w:pPr>
            <w:jc w:val="center"/>
          </w:pPr>
          <w:r>
            <w:pict w14:anchorId="2BF0F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05.5pt">
                <v:imagedata r:id="rId17" o:title="SecuencaciónFasesProyecto"/>
              </v:shape>
            </w:pict>
          </w:r>
        </w:p>
        <w:p w14:paraId="2125F63D" w14:textId="77777777" w:rsidR="00A82D97" w:rsidRPr="00253E43" w:rsidRDefault="00A82D97" w:rsidP="00A82D97"/>
        <w:p w14:paraId="486438EF" w14:textId="77777777" w:rsidR="00A82D97" w:rsidRPr="00253E43" w:rsidRDefault="00A82D97" w:rsidP="00A82D97">
          <w:pPr>
            <w:pStyle w:val="Ttulo3"/>
          </w:pPr>
          <w:bookmarkStart w:id="48" w:name="_Toc49341799"/>
          <w:bookmarkStart w:id="49" w:name="_Toc199101925"/>
          <w:bookmarkStart w:id="50" w:name="_Toc199101992"/>
          <w:r w:rsidRPr="00253E43">
            <w:t>Planificación de recursos y tiempos</w:t>
          </w:r>
          <w:bookmarkEnd w:id="48"/>
          <w:bookmarkEnd w:id="49"/>
          <w:bookmarkEnd w:id="50"/>
        </w:p>
        <w:p w14:paraId="47E8FA32" w14:textId="77777777" w:rsidR="003B2453" w:rsidRPr="00253E43" w:rsidRDefault="001C65DE" w:rsidP="000D51A0">
          <w:pPr>
            <w:jc w:val="center"/>
          </w:pPr>
          <w:r>
            <w:pict w14:anchorId="5636CC0F">
              <v:shape id="_x0000_i1026" type="#_x0000_t75" style="width:383.25pt;height:241.5pt">
                <v:imagedata r:id="rId18" o:title="PlanificaciónRecursosProyectos"/>
              </v:shape>
            </w:pict>
          </w:r>
          <w:r w:rsidR="003B2453" w:rsidRPr="00253E43">
            <w:rPr>
              <w:b/>
            </w:rPr>
            <w:br w:type="page"/>
          </w:r>
        </w:p>
        <w:p w14:paraId="4FD3340B" w14:textId="77777777" w:rsidR="00A82D97" w:rsidRPr="00253E43" w:rsidRDefault="00A82D97" w:rsidP="00A82D97">
          <w:pPr>
            <w:pStyle w:val="Ttulo1"/>
            <w:jc w:val="center"/>
            <w:rPr>
              <w:sz w:val="144"/>
              <w:szCs w:val="144"/>
              <w:lang w:bidi="es-ES"/>
            </w:rPr>
          </w:pPr>
          <w:bookmarkStart w:id="51" w:name="_Toc49341800"/>
          <w:bookmarkStart w:id="52" w:name="_Toc199101926"/>
          <w:bookmarkStart w:id="53" w:name="_Toc199101993"/>
          <w:r w:rsidRPr="00253E43">
            <w:rPr>
              <w:sz w:val="144"/>
              <w:szCs w:val="144"/>
              <w:lang w:bidi="es-ES"/>
            </w:rPr>
            <w:lastRenderedPageBreak/>
            <w:t>Análisis</w:t>
          </w:r>
          <w:bookmarkEnd w:id="51"/>
          <w:bookmarkEnd w:id="52"/>
          <w:bookmarkEnd w:id="53"/>
        </w:p>
        <w:p w14:paraId="748068B4" w14:textId="77777777" w:rsidR="00A82D97" w:rsidRPr="00253E43" w:rsidRDefault="00A82D97">
          <w:pPr>
            <w:spacing w:after="200"/>
            <w:jc w:val="left"/>
          </w:pPr>
          <w:r w:rsidRPr="00253E43">
            <w:br w:type="page"/>
          </w:r>
        </w:p>
        <w:p w14:paraId="7D3DB201" w14:textId="77777777" w:rsidR="00A82D97" w:rsidRPr="00253E43" w:rsidRDefault="00A82D97" w:rsidP="00A82D97"/>
        <w:p w14:paraId="42E2D0DE" w14:textId="77777777" w:rsidR="0066071D" w:rsidRPr="00253E43" w:rsidRDefault="005B7A05" w:rsidP="005B7A05">
          <w:pPr>
            <w:pStyle w:val="Ttulo2"/>
            <w:rPr>
              <w:b w:val="0"/>
            </w:rPr>
          </w:pPr>
          <w:bookmarkStart w:id="54" w:name="_Toc49341801"/>
          <w:bookmarkStart w:id="55" w:name="_Toc199101927"/>
          <w:bookmarkStart w:id="56" w:name="_Toc199101994"/>
          <w:r w:rsidRPr="00253E43">
            <w:rPr>
              <w:b w:val="0"/>
            </w:rPr>
            <w:t>Casos de uso</w:t>
          </w:r>
          <w:bookmarkEnd w:id="54"/>
          <w:bookmarkEnd w:id="55"/>
          <w:bookmarkEnd w:id="56"/>
        </w:p>
        <w:p w14:paraId="12739BE9" w14:textId="3A163D51" w:rsidR="0066071D" w:rsidRPr="00253E43" w:rsidRDefault="0066071D" w:rsidP="0066071D">
          <w:pPr>
            <w:pStyle w:val="Ttulo3"/>
          </w:pPr>
          <w:bookmarkStart w:id="57" w:name="_Toc49341802"/>
          <w:bookmarkStart w:id="58" w:name="_Toc199101928"/>
          <w:bookmarkStart w:id="59" w:name="_Toc199101995"/>
          <w:r w:rsidRPr="00253E43">
            <w:t>Carga de datos</w:t>
          </w:r>
          <w:r w:rsidR="00F26CAC">
            <w:t xml:space="preserve"> (RF1 RF2)</w:t>
          </w:r>
        </w:p>
      </w:sdtContent>
    </w:sdt>
    <w:bookmarkEnd w:id="59" w:displacedByCustomXml="prev"/>
    <w:bookmarkEnd w:id="58" w:displacedByCustomXml="prev"/>
    <w:bookmarkEnd w:id="57" w:displacedByCustomXml="prev"/>
    <w:p w14:paraId="7830E327" w14:textId="0D7A1D28" w:rsidR="00A009CB" w:rsidRDefault="00C34C7F" w:rsidP="004B5D57">
      <w:pPr>
        <w:jc w:val="center"/>
      </w:pPr>
      <w:r>
        <w:rPr>
          <w:noProof/>
        </w:rPr>
        <w:drawing>
          <wp:inline distT="0" distB="0" distL="0" distR="0" wp14:anchorId="7175032D" wp14:editId="7029C511">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3730" cy="1821180"/>
                    </a:xfrm>
                    <a:prstGeom prst="rect">
                      <a:avLst/>
                    </a:prstGeom>
                    <a:noFill/>
                    <a:ln>
                      <a:noFill/>
                    </a:ln>
                  </pic:spPr>
                </pic:pic>
              </a:graphicData>
            </a:graphic>
          </wp:inline>
        </w:drawing>
      </w:r>
    </w:p>
    <w:p w14:paraId="1268AA05" w14:textId="429370B2" w:rsidR="00C34C7F" w:rsidRPr="00253E43" w:rsidRDefault="00476087" w:rsidP="00C34C7F">
      <w:pPr>
        <w:pStyle w:val="Ttulo3"/>
      </w:pPr>
      <w:bookmarkStart w:id="60" w:name="_Toc199101929"/>
      <w:bookmarkStart w:id="61" w:name="_Toc199101996"/>
      <w:r>
        <w:t>Gestión alumnos</w:t>
      </w:r>
      <w:r w:rsidR="00C34C7F">
        <w:t xml:space="preserve"> (RF3)</w:t>
      </w:r>
      <w:bookmarkEnd w:id="60"/>
      <w:bookmarkEnd w:id="61"/>
    </w:p>
    <w:p w14:paraId="06874123" w14:textId="77777777" w:rsidR="00C93C87" w:rsidRPr="00253E43" w:rsidRDefault="00C93C87" w:rsidP="00A15292"/>
    <w:p w14:paraId="620613F6" w14:textId="77777777" w:rsidR="00476087" w:rsidRDefault="00C34C7F" w:rsidP="004B5D57">
      <w:pPr>
        <w:spacing w:after="200"/>
        <w:jc w:val="center"/>
        <w:rPr>
          <w:b/>
        </w:rPr>
      </w:pPr>
      <w:r>
        <w:rPr>
          <w:noProof/>
        </w:rPr>
        <w:drawing>
          <wp:inline distT="0" distB="0" distL="0" distR="0" wp14:anchorId="72873A51" wp14:editId="48D527EA">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2480" cy="1437005"/>
                    </a:xfrm>
                    <a:prstGeom prst="rect">
                      <a:avLst/>
                    </a:prstGeom>
                    <a:noFill/>
                    <a:ln>
                      <a:noFill/>
                    </a:ln>
                  </pic:spPr>
                </pic:pic>
              </a:graphicData>
            </a:graphic>
          </wp:inline>
        </w:drawing>
      </w:r>
    </w:p>
    <w:p w14:paraId="1E38A04E" w14:textId="462839C0" w:rsidR="00476087" w:rsidRPr="00253E43" w:rsidRDefault="00476087" w:rsidP="00476087">
      <w:pPr>
        <w:pStyle w:val="Ttulo3"/>
      </w:pPr>
      <w:bookmarkStart w:id="62" w:name="_Toc199101930"/>
      <w:bookmarkStart w:id="63" w:name="_Toc199101997"/>
      <w:r>
        <w:t>Gestión prestamos (RF4 RF6)</w:t>
      </w:r>
      <w:bookmarkEnd w:id="62"/>
      <w:bookmarkEnd w:id="63"/>
    </w:p>
    <w:p w14:paraId="3396D327" w14:textId="77777777" w:rsidR="00F1288B" w:rsidRDefault="00476087" w:rsidP="004B5D57">
      <w:pPr>
        <w:spacing w:after="200"/>
        <w:jc w:val="center"/>
        <w:rPr>
          <w:b/>
        </w:rPr>
      </w:pPr>
      <w:r>
        <w:rPr>
          <w:b/>
          <w:noProof/>
        </w:rPr>
        <w:drawing>
          <wp:inline distT="0" distB="0" distL="0" distR="0" wp14:anchorId="5BBD39DC" wp14:editId="72820DCB">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1190" cy="2389505"/>
                    </a:xfrm>
                    <a:prstGeom prst="rect">
                      <a:avLst/>
                    </a:prstGeom>
                    <a:noFill/>
                    <a:ln>
                      <a:noFill/>
                    </a:ln>
                  </pic:spPr>
                </pic:pic>
              </a:graphicData>
            </a:graphic>
          </wp:inline>
        </w:drawing>
      </w:r>
    </w:p>
    <w:p w14:paraId="3C2F557C" w14:textId="712863B3" w:rsidR="00F1288B" w:rsidRDefault="00F1288B" w:rsidP="00F1288B">
      <w:pPr>
        <w:pStyle w:val="Ttulo3"/>
      </w:pPr>
      <w:bookmarkStart w:id="64" w:name="_Toc199101931"/>
      <w:bookmarkStart w:id="65" w:name="_Toc199101998"/>
      <w:r>
        <w:lastRenderedPageBreak/>
        <w:t xml:space="preserve">Gestión </w:t>
      </w:r>
      <w:r w:rsidR="003A29E9">
        <w:t>listados</w:t>
      </w:r>
      <w:r>
        <w:t xml:space="preserve"> (RF7 RF8)</w:t>
      </w:r>
      <w:bookmarkEnd w:id="64"/>
      <w:bookmarkEnd w:id="65"/>
    </w:p>
    <w:p w14:paraId="4897B296" w14:textId="4137A669" w:rsidR="00F1288B" w:rsidRDefault="00F1288B" w:rsidP="004B5D57">
      <w:pPr>
        <w:jc w:val="center"/>
      </w:pPr>
      <w:r>
        <w:rPr>
          <w:noProof/>
        </w:rPr>
        <w:drawing>
          <wp:inline distT="0" distB="0" distL="0" distR="0" wp14:anchorId="287374F6" wp14:editId="571D4F78">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4650" cy="2389505"/>
                    </a:xfrm>
                    <a:prstGeom prst="rect">
                      <a:avLst/>
                    </a:prstGeom>
                    <a:noFill/>
                    <a:ln>
                      <a:noFill/>
                    </a:ln>
                  </pic:spPr>
                </pic:pic>
              </a:graphicData>
            </a:graphic>
          </wp:inline>
        </w:drawing>
      </w:r>
    </w:p>
    <w:p w14:paraId="69ED7BDE" w14:textId="18599D6B" w:rsidR="004B0F39" w:rsidRDefault="004B0F39" w:rsidP="004B0F39">
      <w:pPr>
        <w:pStyle w:val="Ttulo3"/>
      </w:pPr>
      <w:bookmarkStart w:id="66" w:name="_Toc199101932"/>
      <w:bookmarkStart w:id="67" w:name="_Toc199101999"/>
      <w:r>
        <w:t>Preservar los datos (RF9 RF10)</w:t>
      </w:r>
      <w:bookmarkEnd w:id="66"/>
      <w:bookmarkEnd w:id="67"/>
    </w:p>
    <w:p w14:paraId="0C892E20" w14:textId="56B5D282" w:rsidR="004B0F39" w:rsidRDefault="004B0F39" w:rsidP="004B5D57">
      <w:pPr>
        <w:jc w:val="center"/>
      </w:pPr>
      <w:r>
        <w:rPr>
          <w:noProof/>
        </w:rPr>
        <w:drawing>
          <wp:inline distT="0" distB="0" distL="0" distR="0" wp14:anchorId="33283B4E" wp14:editId="339E47F8">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960" cy="2389505"/>
                    </a:xfrm>
                    <a:prstGeom prst="rect">
                      <a:avLst/>
                    </a:prstGeom>
                    <a:noFill/>
                    <a:ln>
                      <a:noFill/>
                    </a:ln>
                  </pic:spPr>
                </pic:pic>
              </a:graphicData>
            </a:graphic>
          </wp:inline>
        </w:drawing>
      </w:r>
    </w:p>
    <w:p w14:paraId="45F0C2D0" w14:textId="77777777" w:rsidR="004B0F39" w:rsidRPr="00F1288B" w:rsidRDefault="004B0F39" w:rsidP="00F1288B"/>
    <w:p w14:paraId="779DFE53" w14:textId="77777777" w:rsidR="004B0F39" w:rsidRDefault="004B0F39">
      <w:pPr>
        <w:spacing w:after="200"/>
        <w:jc w:val="left"/>
        <w:rPr>
          <w:rFonts w:eastAsiaTheme="majorEastAsia" w:cstheme="majorBidi"/>
          <w:sz w:val="36"/>
          <w:szCs w:val="26"/>
        </w:rPr>
      </w:pPr>
      <w:bookmarkStart w:id="68" w:name="_Toc49341805"/>
      <w:r>
        <w:rPr>
          <w:b/>
        </w:rPr>
        <w:br w:type="page"/>
      </w:r>
    </w:p>
    <w:p w14:paraId="1EE19E16" w14:textId="371D3C45" w:rsidR="00A2635D" w:rsidRPr="00253E43" w:rsidRDefault="00A2635D" w:rsidP="00A2635D">
      <w:pPr>
        <w:pStyle w:val="Ttulo2"/>
        <w:rPr>
          <w:b w:val="0"/>
        </w:rPr>
      </w:pPr>
      <w:bookmarkStart w:id="69" w:name="_Toc199101933"/>
      <w:bookmarkStart w:id="70" w:name="_Toc199102000"/>
      <w:r w:rsidRPr="00253E43">
        <w:rPr>
          <w:b w:val="0"/>
        </w:rPr>
        <w:lastRenderedPageBreak/>
        <w:t>Descripción de los casos de uso</w:t>
      </w:r>
      <w:bookmarkEnd w:id="68"/>
      <w:bookmarkEnd w:id="69"/>
      <w:bookmarkEnd w:id="70"/>
    </w:p>
    <w:p w14:paraId="507A7577" w14:textId="77777777" w:rsidR="00A2635D" w:rsidRPr="00253E43" w:rsidRDefault="00A2635D" w:rsidP="00A2635D">
      <w:pPr>
        <w:pStyle w:val="Ttulo3"/>
      </w:pPr>
      <w:bookmarkStart w:id="71" w:name="_Toc49341806"/>
      <w:bookmarkStart w:id="72" w:name="_Toc199101934"/>
      <w:bookmarkStart w:id="73" w:name="_Toc199102001"/>
      <w:r w:rsidRPr="00253E43">
        <w:t>Carga de datos</w:t>
      </w:r>
      <w:bookmarkEnd w:id="71"/>
      <w:bookmarkEnd w:id="72"/>
      <w:bookmarkEnd w:id="73"/>
    </w:p>
    <w:tbl>
      <w:tblPr>
        <w:tblStyle w:val="Tablaconcuadrcula"/>
        <w:tblW w:w="0" w:type="auto"/>
        <w:tblLook w:val="04A0" w:firstRow="1" w:lastRow="0" w:firstColumn="1" w:lastColumn="0" w:noHBand="0" w:noVBand="1"/>
      </w:tblPr>
      <w:tblGrid>
        <w:gridCol w:w="1418"/>
        <w:gridCol w:w="8606"/>
      </w:tblGrid>
      <w:tr w:rsidR="00A2635D" w:rsidRPr="00253E43" w14:paraId="49E26A4D" w14:textId="77777777" w:rsidTr="00A2635D">
        <w:tc>
          <w:tcPr>
            <w:tcW w:w="1418" w:type="dxa"/>
          </w:tcPr>
          <w:p w14:paraId="04F932A9" w14:textId="77777777" w:rsidR="00A2635D" w:rsidRPr="00253E43" w:rsidRDefault="00A2635D" w:rsidP="00A2635D">
            <w:r w:rsidRPr="00253E43">
              <w:t>Nombre</w:t>
            </w:r>
          </w:p>
        </w:tc>
        <w:tc>
          <w:tcPr>
            <w:tcW w:w="8606" w:type="dxa"/>
          </w:tcPr>
          <w:p w14:paraId="67191FB6" w14:textId="77777777" w:rsidR="00A2635D" w:rsidRPr="004B0F39" w:rsidRDefault="00A2635D" w:rsidP="00A2635D">
            <w:pPr>
              <w:rPr>
                <w:b/>
              </w:rPr>
            </w:pPr>
            <w:r w:rsidRPr="004B0F39">
              <w:rPr>
                <w:b/>
              </w:rPr>
              <w:t>Login</w:t>
            </w:r>
          </w:p>
        </w:tc>
      </w:tr>
      <w:tr w:rsidR="00A2635D" w:rsidRPr="00253E43" w14:paraId="740E4641" w14:textId="77777777" w:rsidTr="00A2635D">
        <w:tc>
          <w:tcPr>
            <w:tcW w:w="1418" w:type="dxa"/>
          </w:tcPr>
          <w:p w14:paraId="0E14D601" w14:textId="77777777" w:rsidR="00A2635D" w:rsidRPr="00253E43" w:rsidRDefault="00A2635D" w:rsidP="00A2635D">
            <w:r w:rsidRPr="00253E43">
              <w:t>Actores:</w:t>
            </w:r>
          </w:p>
        </w:tc>
        <w:tc>
          <w:tcPr>
            <w:tcW w:w="8606" w:type="dxa"/>
          </w:tcPr>
          <w:p w14:paraId="5062A985" w14:textId="77777777" w:rsidR="00A2635D" w:rsidRPr="004B0F39" w:rsidRDefault="00A2635D" w:rsidP="00A2635D">
            <w:r w:rsidRPr="004B0F39">
              <w:t>Administrador</w:t>
            </w:r>
          </w:p>
        </w:tc>
      </w:tr>
      <w:tr w:rsidR="00A2635D" w:rsidRPr="00253E43" w14:paraId="1693312F" w14:textId="77777777" w:rsidTr="00A2635D">
        <w:tc>
          <w:tcPr>
            <w:tcW w:w="1418" w:type="dxa"/>
          </w:tcPr>
          <w:p w14:paraId="62AA1DE1" w14:textId="77777777" w:rsidR="00A2635D" w:rsidRPr="00253E43" w:rsidRDefault="00A2635D" w:rsidP="00A2635D">
            <w:r w:rsidRPr="00253E43">
              <w:t>Función:</w:t>
            </w:r>
          </w:p>
        </w:tc>
        <w:tc>
          <w:tcPr>
            <w:tcW w:w="8606" w:type="dxa"/>
          </w:tcPr>
          <w:p w14:paraId="33491ABA" w14:textId="77777777" w:rsidR="00A2635D" w:rsidRPr="004B0F39" w:rsidRDefault="00A2635D" w:rsidP="00A2635D">
            <w:r w:rsidRPr="004B0F39">
              <w:t>Da acceso al sistema para poder realizar el resto de acciones</w:t>
            </w:r>
            <w:r w:rsidR="002E690D" w:rsidRPr="004B0F39">
              <w:t>.</w:t>
            </w:r>
          </w:p>
        </w:tc>
      </w:tr>
      <w:tr w:rsidR="00A2635D" w:rsidRPr="00253E43" w14:paraId="72763C43" w14:textId="77777777" w:rsidTr="00A2635D">
        <w:tc>
          <w:tcPr>
            <w:tcW w:w="1418" w:type="dxa"/>
          </w:tcPr>
          <w:p w14:paraId="27D282DC" w14:textId="77777777" w:rsidR="00A2635D" w:rsidRPr="00253E43" w:rsidRDefault="00A2635D" w:rsidP="00A2635D">
            <w:r w:rsidRPr="00253E43">
              <w:t>Referencias:</w:t>
            </w:r>
          </w:p>
        </w:tc>
        <w:tc>
          <w:tcPr>
            <w:tcW w:w="8606" w:type="dxa"/>
          </w:tcPr>
          <w:p w14:paraId="51F300E5" w14:textId="40FD5B9F" w:rsidR="00A2635D" w:rsidRPr="004B0F39" w:rsidRDefault="004B0F39" w:rsidP="00A2635D">
            <w:r w:rsidRPr="004B0F39">
              <w:t>RF - Todos</w:t>
            </w:r>
          </w:p>
        </w:tc>
      </w:tr>
      <w:tr w:rsidR="00A2635D" w:rsidRPr="00253E43" w14:paraId="489C6102" w14:textId="77777777" w:rsidTr="003B2453">
        <w:trPr>
          <w:trHeight w:val="74"/>
        </w:trPr>
        <w:tc>
          <w:tcPr>
            <w:tcW w:w="10024" w:type="dxa"/>
            <w:gridSpan w:val="2"/>
            <w:shd w:val="clear" w:color="auto" w:fill="D0CECE" w:themeFill="background2" w:themeFillShade="E6"/>
          </w:tcPr>
          <w:p w14:paraId="3CF2C5D5" w14:textId="77777777" w:rsidR="00A2635D" w:rsidRPr="001F316D" w:rsidRDefault="00A2635D" w:rsidP="003B2453">
            <w:pPr>
              <w:rPr>
                <w:color w:val="FF0000"/>
              </w:rPr>
            </w:pPr>
          </w:p>
        </w:tc>
      </w:tr>
      <w:tr w:rsidR="00A2635D" w:rsidRPr="00253E43" w14:paraId="6FABC7E4" w14:textId="77777777" w:rsidTr="003B2453">
        <w:tc>
          <w:tcPr>
            <w:tcW w:w="1418" w:type="dxa"/>
          </w:tcPr>
          <w:p w14:paraId="32426165" w14:textId="77777777" w:rsidR="00A2635D" w:rsidRPr="00253E43" w:rsidRDefault="00A2635D" w:rsidP="003B2453">
            <w:r w:rsidRPr="00253E43">
              <w:t>Nombre</w:t>
            </w:r>
          </w:p>
        </w:tc>
        <w:tc>
          <w:tcPr>
            <w:tcW w:w="8606" w:type="dxa"/>
          </w:tcPr>
          <w:p w14:paraId="379F2719" w14:textId="77777777" w:rsidR="00A2635D" w:rsidRPr="004B0F39" w:rsidRDefault="00A2635D" w:rsidP="003B2453">
            <w:pPr>
              <w:rPr>
                <w:b/>
              </w:rPr>
            </w:pPr>
            <w:r w:rsidRPr="004B0F39">
              <w:rPr>
                <w:b/>
              </w:rPr>
              <w:t>Vaciar la BBDD</w:t>
            </w:r>
          </w:p>
        </w:tc>
      </w:tr>
      <w:tr w:rsidR="00A2635D" w:rsidRPr="00253E43" w14:paraId="6FEBE9D3" w14:textId="77777777" w:rsidTr="003B2453">
        <w:tc>
          <w:tcPr>
            <w:tcW w:w="1418" w:type="dxa"/>
          </w:tcPr>
          <w:p w14:paraId="2C205F8E" w14:textId="77777777" w:rsidR="00A2635D" w:rsidRPr="00253E43" w:rsidRDefault="00A2635D" w:rsidP="003B2453">
            <w:r w:rsidRPr="00253E43">
              <w:t>Actores:</w:t>
            </w:r>
          </w:p>
        </w:tc>
        <w:tc>
          <w:tcPr>
            <w:tcW w:w="8606" w:type="dxa"/>
          </w:tcPr>
          <w:p w14:paraId="70FE8973" w14:textId="77777777" w:rsidR="00A2635D" w:rsidRPr="004B0F39" w:rsidRDefault="00A2635D" w:rsidP="003B2453">
            <w:pPr>
              <w:rPr>
                <w:bCs/>
              </w:rPr>
            </w:pPr>
            <w:r w:rsidRPr="004B0F39">
              <w:rPr>
                <w:bCs/>
              </w:rPr>
              <w:t>Administrador</w:t>
            </w:r>
          </w:p>
        </w:tc>
      </w:tr>
      <w:tr w:rsidR="00A2635D" w:rsidRPr="00253E43" w14:paraId="5AE13D80" w14:textId="77777777" w:rsidTr="003B2453">
        <w:tc>
          <w:tcPr>
            <w:tcW w:w="1418" w:type="dxa"/>
          </w:tcPr>
          <w:p w14:paraId="487636F8" w14:textId="77777777" w:rsidR="00A2635D" w:rsidRPr="00253E43" w:rsidRDefault="00A2635D" w:rsidP="003B2453">
            <w:r w:rsidRPr="00253E43">
              <w:t>Función:</w:t>
            </w:r>
          </w:p>
        </w:tc>
        <w:tc>
          <w:tcPr>
            <w:tcW w:w="8606" w:type="dxa"/>
          </w:tcPr>
          <w:p w14:paraId="7A27908C" w14:textId="7464A4D6"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14:paraId="450051FE" w14:textId="77777777" w:rsidTr="003B2453">
        <w:tc>
          <w:tcPr>
            <w:tcW w:w="1418" w:type="dxa"/>
          </w:tcPr>
          <w:p w14:paraId="0E012E0C" w14:textId="77777777" w:rsidR="00A2635D" w:rsidRPr="00253E43" w:rsidRDefault="00A2635D" w:rsidP="003B2453">
            <w:r w:rsidRPr="00253E43">
              <w:t>Referencias:</w:t>
            </w:r>
          </w:p>
        </w:tc>
        <w:tc>
          <w:tcPr>
            <w:tcW w:w="8606" w:type="dxa"/>
          </w:tcPr>
          <w:p w14:paraId="5E502DF7" w14:textId="153EE5AD" w:rsidR="00A2635D" w:rsidRPr="004B0F39" w:rsidRDefault="00A2635D" w:rsidP="003B2453">
            <w:pPr>
              <w:rPr>
                <w:bCs/>
              </w:rPr>
            </w:pPr>
            <w:r w:rsidRPr="004B0F39">
              <w:rPr>
                <w:bCs/>
              </w:rPr>
              <w:t>R</w:t>
            </w:r>
            <w:r w:rsidR="004B0F39">
              <w:rPr>
                <w:bCs/>
              </w:rPr>
              <w:t>F1 – RF2</w:t>
            </w:r>
          </w:p>
        </w:tc>
      </w:tr>
      <w:tr w:rsidR="00A2635D" w:rsidRPr="00253E43" w14:paraId="64E2937D" w14:textId="77777777" w:rsidTr="003B2453">
        <w:trPr>
          <w:trHeight w:val="74"/>
        </w:trPr>
        <w:tc>
          <w:tcPr>
            <w:tcW w:w="10024" w:type="dxa"/>
            <w:gridSpan w:val="2"/>
            <w:shd w:val="clear" w:color="auto" w:fill="D0CECE" w:themeFill="background2" w:themeFillShade="E6"/>
          </w:tcPr>
          <w:p w14:paraId="38566161" w14:textId="77777777" w:rsidR="00A2635D" w:rsidRPr="004B0F39" w:rsidRDefault="00A2635D" w:rsidP="003B2453">
            <w:pPr>
              <w:rPr>
                <w:bCs/>
              </w:rPr>
            </w:pPr>
          </w:p>
        </w:tc>
      </w:tr>
      <w:tr w:rsidR="00A2635D" w:rsidRPr="00253E43" w14:paraId="121159EE" w14:textId="77777777" w:rsidTr="003B2453">
        <w:tc>
          <w:tcPr>
            <w:tcW w:w="1418" w:type="dxa"/>
          </w:tcPr>
          <w:p w14:paraId="634106AA" w14:textId="77777777" w:rsidR="00A2635D" w:rsidRPr="00253E43" w:rsidRDefault="00A2635D" w:rsidP="003B2453">
            <w:r w:rsidRPr="00253E43">
              <w:t>Nombre</w:t>
            </w:r>
          </w:p>
        </w:tc>
        <w:tc>
          <w:tcPr>
            <w:tcW w:w="8606" w:type="dxa"/>
          </w:tcPr>
          <w:p w14:paraId="50A982F2" w14:textId="77777777" w:rsidR="00A2635D" w:rsidRPr="004B0F39" w:rsidRDefault="00A2635D" w:rsidP="003B2453">
            <w:pPr>
              <w:rPr>
                <w:b/>
              </w:rPr>
            </w:pPr>
            <w:r w:rsidRPr="004B0F39">
              <w:rPr>
                <w:b/>
              </w:rPr>
              <w:t>Cargar la BBDD</w:t>
            </w:r>
          </w:p>
        </w:tc>
      </w:tr>
      <w:tr w:rsidR="00A2635D" w:rsidRPr="00253E43" w14:paraId="7CCAD03F" w14:textId="77777777" w:rsidTr="003B2453">
        <w:tc>
          <w:tcPr>
            <w:tcW w:w="1418" w:type="dxa"/>
          </w:tcPr>
          <w:p w14:paraId="3EB3B509" w14:textId="77777777" w:rsidR="00A2635D" w:rsidRPr="00253E43" w:rsidRDefault="00A2635D" w:rsidP="003B2453">
            <w:r w:rsidRPr="00253E43">
              <w:t>Actores:</w:t>
            </w:r>
          </w:p>
        </w:tc>
        <w:tc>
          <w:tcPr>
            <w:tcW w:w="8606" w:type="dxa"/>
          </w:tcPr>
          <w:p w14:paraId="0F34EF3E" w14:textId="77777777" w:rsidR="00A2635D" w:rsidRPr="004B0F39" w:rsidRDefault="00A2635D" w:rsidP="003B2453">
            <w:pPr>
              <w:rPr>
                <w:bCs/>
              </w:rPr>
            </w:pPr>
            <w:r w:rsidRPr="004B0F39">
              <w:rPr>
                <w:bCs/>
              </w:rPr>
              <w:t>Administrador</w:t>
            </w:r>
          </w:p>
        </w:tc>
      </w:tr>
      <w:tr w:rsidR="00A2635D" w:rsidRPr="00253E43" w14:paraId="5B702E92" w14:textId="77777777" w:rsidTr="003B2453">
        <w:tc>
          <w:tcPr>
            <w:tcW w:w="1418" w:type="dxa"/>
          </w:tcPr>
          <w:p w14:paraId="0BA3FFF8" w14:textId="77777777" w:rsidR="00A2635D" w:rsidRPr="00253E43" w:rsidRDefault="00A2635D" w:rsidP="003B2453">
            <w:r w:rsidRPr="00253E43">
              <w:t>Función:</w:t>
            </w:r>
          </w:p>
        </w:tc>
        <w:tc>
          <w:tcPr>
            <w:tcW w:w="8606" w:type="dxa"/>
          </w:tcPr>
          <w:p w14:paraId="2D9F82F8" w14:textId="5DDC7CD3"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14:paraId="6BA1EFB3" w14:textId="77777777" w:rsidTr="003B2453">
        <w:tc>
          <w:tcPr>
            <w:tcW w:w="1418" w:type="dxa"/>
          </w:tcPr>
          <w:p w14:paraId="79B78601" w14:textId="77777777" w:rsidR="004B0F39" w:rsidRPr="00253E43" w:rsidRDefault="004B0F39" w:rsidP="004B0F39">
            <w:r w:rsidRPr="00253E43">
              <w:t>Referencias:</w:t>
            </w:r>
          </w:p>
        </w:tc>
        <w:tc>
          <w:tcPr>
            <w:tcW w:w="8606" w:type="dxa"/>
          </w:tcPr>
          <w:p w14:paraId="109CD4F2" w14:textId="150C3B7C" w:rsidR="004B0F39" w:rsidRPr="004B0F39" w:rsidRDefault="004B0F39" w:rsidP="004B0F39">
            <w:pPr>
              <w:rPr>
                <w:bCs/>
              </w:rPr>
            </w:pPr>
            <w:r w:rsidRPr="004B0F39">
              <w:rPr>
                <w:bCs/>
              </w:rPr>
              <w:t>R</w:t>
            </w:r>
            <w:r>
              <w:rPr>
                <w:bCs/>
              </w:rPr>
              <w:t>F1 – RF2</w:t>
            </w:r>
          </w:p>
        </w:tc>
      </w:tr>
      <w:tr w:rsidR="004B0F39" w:rsidRPr="00253E43" w14:paraId="3F4F3B99" w14:textId="77777777" w:rsidTr="003B2453">
        <w:trPr>
          <w:trHeight w:val="74"/>
        </w:trPr>
        <w:tc>
          <w:tcPr>
            <w:tcW w:w="10024" w:type="dxa"/>
            <w:gridSpan w:val="2"/>
            <w:shd w:val="clear" w:color="auto" w:fill="D0CECE" w:themeFill="background2" w:themeFillShade="E6"/>
          </w:tcPr>
          <w:p w14:paraId="3E75912D" w14:textId="77777777" w:rsidR="004B0F39" w:rsidRPr="004B0F39" w:rsidRDefault="004B0F39" w:rsidP="004B0F39">
            <w:pPr>
              <w:rPr>
                <w:bCs/>
              </w:rPr>
            </w:pPr>
          </w:p>
        </w:tc>
      </w:tr>
      <w:tr w:rsidR="004B0F39" w:rsidRPr="00253E43" w14:paraId="212EFB96" w14:textId="77777777" w:rsidTr="003B2453">
        <w:tc>
          <w:tcPr>
            <w:tcW w:w="1418" w:type="dxa"/>
          </w:tcPr>
          <w:p w14:paraId="5DAE24A9" w14:textId="77777777" w:rsidR="004B0F39" w:rsidRPr="00253E43" w:rsidRDefault="004B0F39" w:rsidP="004B0F39">
            <w:r w:rsidRPr="00253E43">
              <w:t>Nombre</w:t>
            </w:r>
          </w:p>
        </w:tc>
        <w:tc>
          <w:tcPr>
            <w:tcW w:w="8606" w:type="dxa"/>
          </w:tcPr>
          <w:p w14:paraId="7CC15D8E" w14:textId="77777777" w:rsidR="004B0F39" w:rsidRPr="004B0F39" w:rsidRDefault="004B0F39" w:rsidP="004B0F39">
            <w:pPr>
              <w:rPr>
                <w:b/>
              </w:rPr>
            </w:pPr>
            <w:r w:rsidRPr="004B0F39">
              <w:rPr>
                <w:b/>
              </w:rPr>
              <w:t>Cargar la BBDD       subcaso: Gestion de errores</w:t>
            </w:r>
          </w:p>
        </w:tc>
      </w:tr>
      <w:tr w:rsidR="004B0F39" w:rsidRPr="00253E43" w14:paraId="6A57B629" w14:textId="77777777" w:rsidTr="003B2453">
        <w:tc>
          <w:tcPr>
            <w:tcW w:w="1418" w:type="dxa"/>
          </w:tcPr>
          <w:p w14:paraId="22766BA8" w14:textId="77777777" w:rsidR="004B0F39" w:rsidRPr="00253E43" w:rsidRDefault="004B0F39" w:rsidP="004B0F39">
            <w:r w:rsidRPr="00253E43">
              <w:t>Actores:</w:t>
            </w:r>
          </w:p>
        </w:tc>
        <w:tc>
          <w:tcPr>
            <w:tcW w:w="8606" w:type="dxa"/>
          </w:tcPr>
          <w:p w14:paraId="340CCE6B" w14:textId="77777777" w:rsidR="004B0F39" w:rsidRPr="004B0F39" w:rsidRDefault="004B0F39" w:rsidP="004B0F39">
            <w:pPr>
              <w:rPr>
                <w:bCs/>
              </w:rPr>
            </w:pPr>
            <w:r w:rsidRPr="004B0F39">
              <w:rPr>
                <w:bCs/>
              </w:rPr>
              <w:t>Administrador</w:t>
            </w:r>
          </w:p>
        </w:tc>
      </w:tr>
      <w:tr w:rsidR="004B0F39" w:rsidRPr="00253E43" w14:paraId="48116043" w14:textId="77777777" w:rsidTr="003B2453">
        <w:tc>
          <w:tcPr>
            <w:tcW w:w="1418" w:type="dxa"/>
          </w:tcPr>
          <w:p w14:paraId="41F43430" w14:textId="77777777" w:rsidR="004B0F39" w:rsidRPr="00253E43" w:rsidRDefault="004B0F39" w:rsidP="004B0F39">
            <w:r w:rsidRPr="00253E43">
              <w:t>Función:</w:t>
            </w:r>
          </w:p>
        </w:tc>
        <w:tc>
          <w:tcPr>
            <w:tcW w:w="8606" w:type="dxa"/>
          </w:tcPr>
          <w:p w14:paraId="5082E17D" w14:textId="77777777"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14:paraId="7A446CC4" w14:textId="77777777" w:rsidTr="003B2453">
        <w:tc>
          <w:tcPr>
            <w:tcW w:w="1418" w:type="dxa"/>
          </w:tcPr>
          <w:p w14:paraId="5DA6BABD" w14:textId="77777777" w:rsidR="004B0F39" w:rsidRPr="00253E43" w:rsidRDefault="004B0F39" w:rsidP="004B0F39">
            <w:r w:rsidRPr="00253E43">
              <w:t>Referencias:</w:t>
            </w:r>
          </w:p>
        </w:tc>
        <w:tc>
          <w:tcPr>
            <w:tcW w:w="8606" w:type="dxa"/>
          </w:tcPr>
          <w:p w14:paraId="6056BAAD" w14:textId="3D10A373" w:rsidR="004B0F39" w:rsidRPr="004B0F39" w:rsidRDefault="004B0F39" w:rsidP="004B0F39">
            <w:pPr>
              <w:rPr>
                <w:bCs/>
              </w:rPr>
            </w:pPr>
            <w:r w:rsidRPr="004B0F39">
              <w:rPr>
                <w:bCs/>
              </w:rPr>
              <w:t>R</w:t>
            </w:r>
            <w:r>
              <w:rPr>
                <w:bCs/>
              </w:rPr>
              <w:t>F1 – RF2</w:t>
            </w:r>
          </w:p>
        </w:tc>
      </w:tr>
      <w:tr w:rsidR="004B0F39" w:rsidRPr="00253E43" w14:paraId="57FEF9E8" w14:textId="77777777" w:rsidTr="003B2453">
        <w:trPr>
          <w:trHeight w:val="74"/>
        </w:trPr>
        <w:tc>
          <w:tcPr>
            <w:tcW w:w="10024" w:type="dxa"/>
            <w:gridSpan w:val="2"/>
            <w:shd w:val="clear" w:color="auto" w:fill="D0CECE" w:themeFill="background2" w:themeFillShade="E6"/>
          </w:tcPr>
          <w:p w14:paraId="2E0D86F4" w14:textId="77777777" w:rsidR="004B0F39" w:rsidRPr="001F316D" w:rsidRDefault="004B0F39" w:rsidP="004B0F39">
            <w:pPr>
              <w:rPr>
                <w:color w:val="FF0000"/>
              </w:rPr>
            </w:pPr>
          </w:p>
        </w:tc>
      </w:tr>
      <w:tr w:rsidR="004B0F39" w:rsidRPr="00253E43" w14:paraId="0909FB5A" w14:textId="77777777" w:rsidTr="003B2453">
        <w:tc>
          <w:tcPr>
            <w:tcW w:w="1418" w:type="dxa"/>
          </w:tcPr>
          <w:p w14:paraId="6BC62D1E" w14:textId="77777777" w:rsidR="004B0F39" w:rsidRPr="00253E43" w:rsidRDefault="004B0F39" w:rsidP="004B0F39">
            <w:r w:rsidRPr="00253E43">
              <w:t>Nombre</w:t>
            </w:r>
          </w:p>
        </w:tc>
        <w:tc>
          <w:tcPr>
            <w:tcW w:w="8606" w:type="dxa"/>
          </w:tcPr>
          <w:p w14:paraId="2CBDD10F" w14:textId="77777777" w:rsidR="004B0F39" w:rsidRPr="004B0F39" w:rsidRDefault="004B0F39" w:rsidP="004B0F39">
            <w:pPr>
              <w:rPr>
                <w:b/>
              </w:rPr>
            </w:pPr>
            <w:r w:rsidRPr="004B0F39">
              <w:rPr>
                <w:b/>
              </w:rPr>
              <w:t>logout</w:t>
            </w:r>
          </w:p>
        </w:tc>
      </w:tr>
      <w:tr w:rsidR="004B0F39" w:rsidRPr="00253E43" w14:paraId="1DC16D72" w14:textId="77777777" w:rsidTr="003B2453">
        <w:tc>
          <w:tcPr>
            <w:tcW w:w="1418" w:type="dxa"/>
          </w:tcPr>
          <w:p w14:paraId="5EFC696F" w14:textId="77777777" w:rsidR="004B0F39" w:rsidRPr="00253E43" w:rsidRDefault="004B0F39" w:rsidP="004B0F39">
            <w:r w:rsidRPr="00253E43">
              <w:t>Actores:</w:t>
            </w:r>
          </w:p>
        </w:tc>
        <w:tc>
          <w:tcPr>
            <w:tcW w:w="8606" w:type="dxa"/>
          </w:tcPr>
          <w:p w14:paraId="1465BAF1" w14:textId="77777777" w:rsidR="004B0F39" w:rsidRPr="004B0F39" w:rsidRDefault="004B0F39" w:rsidP="004B0F39">
            <w:r w:rsidRPr="004B0F39">
              <w:t>Administrador</w:t>
            </w:r>
          </w:p>
        </w:tc>
      </w:tr>
      <w:tr w:rsidR="004B0F39" w:rsidRPr="00253E43" w14:paraId="3D862EEC" w14:textId="77777777" w:rsidTr="003B2453">
        <w:tc>
          <w:tcPr>
            <w:tcW w:w="1418" w:type="dxa"/>
          </w:tcPr>
          <w:p w14:paraId="2090633E" w14:textId="77777777" w:rsidR="004B0F39" w:rsidRPr="00253E43" w:rsidRDefault="004B0F39" w:rsidP="004B0F39">
            <w:r w:rsidRPr="00253E43">
              <w:t>Función:</w:t>
            </w:r>
          </w:p>
        </w:tc>
        <w:tc>
          <w:tcPr>
            <w:tcW w:w="8606" w:type="dxa"/>
          </w:tcPr>
          <w:p w14:paraId="5E3BF72C" w14:textId="77777777" w:rsidR="004B0F39" w:rsidRPr="004B0F39" w:rsidRDefault="004B0F39" w:rsidP="004B0F39">
            <w:r w:rsidRPr="004B0F39">
              <w:t>Salida del sistema.</w:t>
            </w:r>
          </w:p>
        </w:tc>
      </w:tr>
      <w:tr w:rsidR="004B0F39" w:rsidRPr="00253E43" w14:paraId="0F12B967" w14:textId="77777777" w:rsidTr="003B2453">
        <w:tc>
          <w:tcPr>
            <w:tcW w:w="1418" w:type="dxa"/>
          </w:tcPr>
          <w:p w14:paraId="5FC2E8B4" w14:textId="77777777" w:rsidR="004B0F39" w:rsidRPr="00253E43" w:rsidRDefault="004B0F39" w:rsidP="004B0F39">
            <w:r w:rsidRPr="00253E43">
              <w:t>Referencias:</w:t>
            </w:r>
          </w:p>
        </w:tc>
        <w:tc>
          <w:tcPr>
            <w:tcW w:w="8606" w:type="dxa"/>
          </w:tcPr>
          <w:p w14:paraId="53661A7B" w14:textId="73DC3517" w:rsidR="004B0F39" w:rsidRPr="004B0F39" w:rsidRDefault="004B0F39" w:rsidP="004B0F39">
            <w:r>
              <w:t>RF Todos</w:t>
            </w:r>
          </w:p>
        </w:tc>
      </w:tr>
    </w:tbl>
    <w:p w14:paraId="5C5F5A4A" w14:textId="77777777" w:rsidR="00C93C87" w:rsidRDefault="00C93C87" w:rsidP="00C93C87"/>
    <w:p w14:paraId="2B834FB2" w14:textId="04C89BD8" w:rsidR="00114943" w:rsidRPr="00253E43" w:rsidRDefault="00114943" w:rsidP="00114943">
      <w:pPr>
        <w:pStyle w:val="Ttulo3"/>
      </w:pPr>
      <w:bookmarkStart w:id="74" w:name="_Toc199101935"/>
      <w:bookmarkStart w:id="75" w:name="_Toc199102002"/>
      <w:r>
        <w:t>Gestión de alumnos</w:t>
      </w:r>
      <w:bookmarkEnd w:id="74"/>
      <w:bookmarkEnd w:id="75"/>
    </w:p>
    <w:tbl>
      <w:tblPr>
        <w:tblStyle w:val="Tablaconcuadrcula"/>
        <w:tblW w:w="0" w:type="auto"/>
        <w:tblLook w:val="04A0" w:firstRow="1" w:lastRow="0" w:firstColumn="1" w:lastColumn="0" w:noHBand="0" w:noVBand="1"/>
      </w:tblPr>
      <w:tblGrid>
        <w:gridCol w:w="1418"/>
        <w:gridCol w:w="8606"/>
      </w:tblGrid>
      <w:tr w:rsidR="00114943" w:rsidRPr="00253E43" w14:paraId="59BBC3FE" w14:textId="77777777" w:rsidTr="00FC1B59">
        <w:tc>
          <w:tcPr>
            <w:tcW w:w="1418" w:type="dxa"/>
          </w:tcPr>
          <w:p w14:paraId="6795292B" w14:textId="77777777" w:rsidR="00114943" w:rsidRPr="00253E43" w:rsidRDefault="00114943" w:rsidP="00FC1B59">
            <w:r w:rsidRPr="00253E43">
              <w:t>Nombre</w:t>
            </w:r>
          </w:p>
        </w:tc>
        <w:tc>
          <w:tcPr>
            <w:tcW w:w="8606" w:type="dxa"/>
          </w:tcPr>
          <w:p w14:paraId="605937BA" w14:textId="77777777" w:rsidR="00114943" w:rsidRPr="004B0F39" w:rsidRDefault="00114943" w:rsidP="00FC1B59">
            <w:pPr>
              <w:rPr>
                <w:b/>
              </w:rPr>
            </w:pPr>
            <w:r w:rsidRPr="004B0F39">
              <w:rPr>
                <w:b/>
              </w:rPr>
              <w:t>Login</w:t>
            </w:r>
          </w:p>
        </w:tc>
      </w:tr>
      <w:tr w:rsidR="00114943" w:rsidRPr="00253E43" w14:paraId="0855F3D4" w14:textId="77777777" w:rsidTr="00FC1B59">
        <w:tc>
          <w:tcPr>
            <w:tcW w:w="1418" w:type="dxa"/>
          </w:tcPr>
          <w:p w14:paraId="135AD6EB" w14:textId="77777777" w:rsidR="00114943" w:rsidRPr="00253E43" w:rsidRDefault="00114943" w:rsidP="00FC1B59">
            <w:r w:rsidRPr="00253E43">
              <w:t>Actores:</w:t>
            </w:r>
          </w:p>
        </w:tc>
        <w:tc>
          <w:tcPr>
            <w:tcW w:w="8606" w:type="dxa"/>
          </w:tcPr>
          <w:p w14:paraId="1EF3C193" w14:textId="77777777" w:rsidR="00114943" w:rsidRPr="004B0F39" w:rsidRDefault="00114943" w:rsidP="00FC1B59">
            <w:r w:rsidRPr="004B0F39">
              <w:t>Administrador</w:t>
            </w:r>
          </w:p>
        </w:tc>
      </w:tr>
      <w:tr w:rsidR="00114943" w:rsidRPr="00253E43" w14:paraId="592616A0" w14:textId="77777777" w:rsidTr="00FC1B59">
        <w:tc>
          <w:tcPr>
            <w:tcW w:w="1418" w:type="dxa"/>
          </w:tcPr>
          <w:p w14:paraId="6477D42B" w14:textId="77777777" w:rsidR="00114943" w:rsidRPr="00253E43" w:rsidRDefault="00114943" w:rsidP="00FC1B59">
            <w:r w:rsidRPr="00253E43">
              <w:t>Función:</w:t>
            </w:r>
          </w:p>
        </w:tc>
        <w:tc>
          <w:tcPr>
            <w:tcW w:w="8606" w:type="dxa"/>
          </w:tcPr>
          <w:p w14:paraId="641372C0" w14:textId="77777777" w:rsidR="00114943" w:rsidRPr="004B0F39" w:rsidRDefault="00114943" w:rsidP="00FC1B59">
            <w:r w:rsidRPr="004B0F39">
              <w:t>Da acceso al sistema para poder realizar el resto de acciones.</w:t>
            </w:r>
          </w:p>
        </w:tc>
      </w:tr>
      <w:tr w:rsidR="00114943" w:rsidRPr="00253E43" w14:paraId="04BCE6D6" w14:textId="77777777" w:rsidTr="00FC1B59">
        <w:tc>
          <w:tcPr>
            <w:tcW w:w="1418" w:type="dxa"/>
          </w:tcPr>
          <w:p w14:paraId="253EE107" w14:textId="77777777" w:rsidR="00114943" w:rsidRPr="00253E43" w:rsidRDefault="00114943" w:rsidP="00FC1B59">
            <w:r w:rsidRPr="00253E43">
              <w:t>Referencias:</w:t>
            </w:r>
          </w:p>
        </w:tc>
        <w:tc>
          <w:tcPr>
            <w:tcW w:w="8606" w:type="dxa"/>
          </w:tcPr>
          <w:p w14:paraId="784B8868" w14:textId="77777777" w:rsidR="00114943" w:rsidRPr="004B0F39" w:rsidRDefault="00114943" w:rsidP="00FC1B59">
            <w:r w:rsidRPr="004B0F39">
              <w:t>RF - Todos</w:t>
            </w:r>
          </w:p>
        </w:tc>
      </w:tr>
      <w:tr w:rsidR="00114943" w:rsidRPr="00253E43" w14:paraId="65C6F342" w14:textId="77777777" w:rsidTr="00FC1B59">
        <w:trPr>
          <w:trHeight w:val="74"/>
        </w:trPr>
        <w:tc>
          <w:tcPr>
            <w:tcW w:w="10024" w:type="dxa"/>
            <w:gridSpan w:val="2"/>
            <w:shd w:val="clear" w:color="auto" w:fill="D0CECE" w:themeFill="background2" w:themeFillShade="E6"/>
          </w:tcPr>
          <w:p w14:paraId="5DF04654" w14:textId="77777777" w:rsidR="00114943" w:rsidRPr="001F316D" w:rsidRDefault="00114943" w:rsidP="00FC1B59">
            <w:pPr>
              <w:rPr>
                <w:color w:val="FF0000"/>
              </w:rPr>
            </w:pPr>
          </w:p>
        </w:tc>
      </w:tr>
      <w:tr w:rsidR="00114943" w:rsidRPr="00253E43" w14:paraId="51F313F3" w14:textId="77777777" w:rsidTr="00FC1B59">
        <w:tc>
          <w:tcPr>
            <w:tcW w:w="1418" w:type="dxa"/>
          </w:tcPr>
          <w:p w14:paraId="1C6F16A7" w14:textId="77777777" w:rsidR="00114943" w:rsidRPr="00253E43" w:rsidRDefault="00114943" w:rsidP="00FC1B59">
            <w:r w:rsidRPr="00253E43">
              <w:t>Nombre</w:t>
            </w:r>
          </w:p>
        </w:tc>
        <w:tc>
          <w:tcPr>
            <w:tcW w:w="8606" w:type="dxa"/>
          </w:tcPr>
          <w:p w14:paraId="6CC4B8D1" w14:textId="2BE5403C" w:rsidR="00114943" w:rsidRPr="004B0F39" w:rsidRDefault="00114943" w:rsidP="00FC1B59">
            <w:pPr>
              <w:rPr>
                <w:b/>
              </w:rPr>
            </w:pPr>
            <w:r>
              <w:rPr>
                <w:b/>
              </w:rPr>
              <w:t>Filtrar</w:t>
            </w:r>
          </w:p>
        </w:tc>
      </w:tr>
      <w:tr w:rsidR="00114943" w:rsidRPr="00253E43" w14:paraId="4C138444" w14:textId="77777777" w:rsidTr="00FC1B59">
        <w:tc>
          <w:tcPr>
            <w:tcW w:w="1418" w:type="dxa"/>
          </w:tcPr>
          <w:p w14:paraId="75512C03" w14:textId="77777777" w:rsidR="00114943" w:rsidRPr="00253E43" w:rsidRDefault="00114943" w:rsidP="00FC1B59">
            <w:r w:rsidRPr="00253E43">
              <w:t>Actores:</w:t>
            </w:r>
          </w:p>
        </w:tc>
        <w:tc>
          <w:tcPr>
            <w:tcW w:w="8606" w:type="dxa"/>
          </w:tcPr>
          <w:p w14:paraId="46126E05" w14:textId="77777777" w:rsidR="00114943" w:rsidRPr="004B0F39" w:rsidRDefault="00114943" w:rsidP="00FC1B59">
            <w:pPr>
              <w:rPr>
                <w:bCs/>
              </w:rPr>
            </w:pPr>
            <w:r w:rsidRPr="004B0F39">
              <w:rPr>
                <w:bCs/>
              </w:rPr>
              <w:t>Administrador</w:t>
            </w:r>
          </w:p>
        </w:tc>
      </w:tr>
      <w:tr w:rsidR="00114943" w:rsidRPr="00253E43" w14:paraId="6CF2AB0F" w14:textId="77777777" w:rsidTr="00FC1B59">
        <w:tc>
          <w:tcPr>
            <w:tcW w:w="1418" w:type="dxa"/>
          </w:tcPr>
          <w:p w14:paraId="23C6055D" w14:textId="77777777" w:rsidR="00114943" w:rsidRPr="00253E43" w:rsidRDefault="00114943" w:rsidP="00FC1B59">
            <w:r w:rsidRPr="00253E43">
              <w:t>Función:</w:t>
            </w:r>
          </w:p>
        </w:tc>
        <w:tc>
          <w:tcPr>
            <w:tcW w:w="8606" w:type="dxa"/>
          </w:tcPr>
          <w:p w14:paraId="7EC88065" w14:textId="11A4418D"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6C6D580B" w14:textId="77777777" w:rsidTr="00FC1B59">
        <w:tc>
          <w:tcPr>
            <w:tcW w:w="1418" w:type="dxa"/>
          </w:tcPr>
          <w:p w14:paraId="34994EC5" w14:textId="77777777" w:rsidR="00114943" w:rsidRPr="00253E43" w:rsidRDefault="00114943" w:rsidP="00FC1B59">
            <w:r w:rsidRPr="00253E43">
              <w:t>Referencias:</w:t>
            </w:r>
          </w:p>
        </w:tc>
        <w:tc>
          <w:tcPr>
            <w:tcW w:w="8606" w:type="dxa"/>
          </w:tcPr>
          <w:p w14:paraId="786F99D4" w14:textId="27885687" w:rsidR="00114943" w:rsidRPr="004B0F39" w:rsidRDefault="00114943" w:rsidP="00FC1B59">
            <w:pPr>
              <w:rPr>
                <w:bCs/>
              </w:rPr>
            </w:pPr>
            <w:r w:rsidRPr="004B0F39">
              <w:rPr>
                <w:bCs/>
              </w:rPr>
              <w:t>R</w:t>
            </w:r>
            <w:r>
              <w:rPr>
                <w:bCs/>
              </w:rPr>
              <w:t>F3</w:t>
            </w:r>
          </w:p>
        </w:tc>
      </w:tr>
      <w:tr w:rsidR="00114943" w:rsidRPr="00253E43" w14:paraId="1D1F7BD5" w14:textId="77777777" w:rsidTr="00FC1B59">
        <w:trPr>
          <w:trHeight w:val="74"/>
        </w:trPr>
        <w:tc>
          <w:tcPr>
            <w:tcW w:w="10024" w:type="dxa"/>
            <w:gridSpan w:val="2"/>
            <w:shd w:val="clear" w:color="auto" w:fill="D0CECE" w:themeFill="background2" w:themeFillShade="E6"/>
          </w:tcPr>
          <w:p w14:paraId="39D78BEB" w14:textId="77777777" w:rsidR="00114943" w:rsidRPr="004B0F39" w:rsidRDefault="00114943" w:rsidP="00FC1B59">
            <w:pPr>
              <w:rPr>
                <w:bCs/>
              </w:rPr>
            </w:pPr>
          </w:p>
        </w:tc>
      </w:tr>
      <w:tr w:rsidR="00114943" w:rsidRPr="00253E43" w14:paraId="73E20580" w14:textId="77777777" w:rsidTr="00FC1B59">
        <w:tc>
          <w:tcPr>
            <w:tcW w:w="1418" w:type="dxa"/>
          </w:tcPr>
          <w:p w14:paraId="5BDE5C77" w14:textId="77777777" w:rsidR="00114943" w:rsidRPr="00253E43" w:rsidRDefault="00114943" w:rsidP="00FC1B59">
            <w:r w:rsidRPr="00253E43">
              <w:t>Nombre</w:t>
            </w:r>
          </w:p>
        </w:tc>
        <w:tc>
          <w:tcPr>
            <w:tcW w:w="8606" w:type="dxa"/>
          </w:tcPr>
          <w:p w14:paraId="7C8E2302" w14:textId="6FDFE5D3" w:rsidR="00114943" w:rsidRPr="004B0F39" w:rsidRDefault="00114943" w:rsidP="00FC1B59">
            <w:pPr>
              <w:rPr>
                <w:b/>
              </w:rPr>
            </w:pPr>
            <w:r>
              <w:rPr>
                <w:b/>
              </w:rPr>
              <w:t xml:space="preserve">Filtrar </w:t>
            </w:r>
            <w:r w:rsidRPr="004B0F39">
              <w:rPr>
                <w:b/>
              </w:rPr>
              <w:t xml:space="preserve">subcaso: </w:t>
            </w:r>
            <w:r>
              <w:rPr>
                <w:b/>
              </w:rPr>
              <w:t>Ver datos de alumnos</w:t>
            </w:r>
          </w:p>
        </w:tc>
      </w:tr>
      <w:tr w:rsidR="00114943" w:rsidRPr="00253E43" w14:paraId="5718B360" w14:textId="77777777" w:rsidTr="00FC1B59">
        <w:tc>
          <w:tcPr>
            <w:tcW w:w="1418" w:type="dxa"/>
          </w:tcPr>
          <w:p w14:paraId="40F9F06B" w14:textId="77777777" w:rsidR="00114943" w:rsidRPr="00253E43" w:rsidRDefault="00114943" w:rsidP="00FC1B59">
            <w:r w:rsidRPr="00253E43">
              <w:t>Actores:</w:t>
            </w:r>
          </w:p>
        </w:tc>
        <w:tc>
          <w:tcPr>
            <w:tcW w:w="8606" w:type="dxa"/>
          </w:tcPr>
          <w:p w14:paraId="4F890885" w14:textId="77777777" w:rsidR="00114943" w:rsidRPr="004B0F39" w:rsidRDefault="00114943" w:rsidP="00FC1B59">
            <w:pPr>
              <w:rPr>
                <w:bCs/>
              </w:rPr>
            </w:pPr>
            <w:r w:rsidRPr="004B0F39">
              <w:rPr>
                <w:bCs/>
              </w:rPr>
              <w:t>Administrador</w:t>
            </w:r>
          </w:p>
        </w:tc>
      </w:tr>
      <w:tr w:rsidR="00114943" w:rsidRPr="00253E43" w14:paraId="72116519" w14:textId="77777777" w:rsidTr="00FC1B59">
        <w:tc>
          <w:tcPr>
            <w:tcW w:w="1418" w:type="dxa"/>
          </w:tcPr>
          <w:p w14:paraId="69A65AA4" w14:textId="77777777" w:rsidR="00114943" w:rsidRPr="00253E43" w:rsidRDefault="00114943" w:rsidP="00FC1B59">
            <w:r w:rsidRPr="00253E43">
              <w:t>Función:</w:t>
            </w:r>
          </w:p>
        </w:tc>
        <w:tc>
          <w:tcPr>
            <w:tcW w:w="8606" w:type="dxa"/>
          </w:tcPr>
          <w:p w14:paraId="2DF02D94" w14:textId="7631FB0F" w:rsidR="00114943" w:rsidRPr="004B0F39" w:rsidRDefault="00114943" w:rsidP="00FC1B59">
            <w:pPr>
              <w:rPr>
                <w:bCs/>
              </w:rPr>
            </w:pPr>
            <w:r>
              <w:rPr>
                <w:bCs/>
              </w:rPr>
              <w:t xml:space="preserve">Se mostrarán todos los datos del alumno seleccionado incluso los libros asignados. </w:t>
            </w:r>
          </w:p>
        </w:tc>
      </w:tr>
      <w:tr w:rsidR="00114943" w:rsidRPr="00253E43" w14:paraId="4DA6C289" w14:textId="77777777" w:rsidTr="00FC1B59">
        <w:tc>
          <w:tcPr>
            <w:tcW w:w="1418" w:type="dxa"/>
          </w:tcPr>
          <w:p w14:paraId="20606439" w14:textId="77777777" w:rsidR="00114943" w:rsidRPr="00253E43" w:rsidRDefault="00114943" w:rsidP="00FC1B59">
            <w:r w:rsidRPr="00253E43">
              <w:t>Referencias:</w:t>
            </w:r>
          </w:p>
        </w:tc>
        <w:tc>
          <w:tcPr>
            <w:tcW w:w="8606" w:type="dxa"/>
          </w:tcPr>
          <w:p w14:paraId="2CF1A72A" w14:textId="5F815409" w:rsidR="00114943" w:rsidRPr="004B0F39" w:rsidRDefault="00114943" w:rsidP="00FC1B59">
            <w:pPr>
              <w:rPr>
                <w:bCs/>
              </w:rPr>
            </w:pPr>
            <w:r>
              <w:rPr>
                <w:bCs/>
              </w:rPr>
              <w:t>RF3</w:t>
            </w:r>
          </w:p>
        </w:tc>
      </w:tr>
      <w:tr w:rsidR="00114943" w:rsidRPr="00253E43" w14:paraId="3D4E874B" w14:textId="77777777" w:rsidTr="00FC1B59">
        <w:trPr>
          <w:trHeight w:val="74"/>
        </w:trPr>
        <w:tc>
          <w:tcPr>
            <w:tcW w:w="10024" w:type="dxa"/>
            <w:gridSpan w:val="2"/>
            <w:shd w:val="clear" w:color="auto" w:fill="D0CECE" w:themeFill="background2" w:themeFillShade="E6"/>
          </w:tcPr>
          <w:p w14:paraId="1181D82A" w14:textId="77777777" w:rsidR="00114943" w:rsidRPr="004B0F39" w:rsidRDefault="00114943" w:rsidP="00FC1B59">
            <w:pPr>
              <w:rPr>
                <w:bCs/>
              </w:rPr>
            </w:pPr>
          </w:p>
        </w:tc>
      </w:tr>
      <w:tr w:rsidR="00114943" w:rsidRPr="00253E43" w14:paraId="5B4DAA15" w14:textId="77777777" w:rsidTr="00FC1B59">
        <w:tc>
          <w:tcPr>
            <w:tcW w:w="1418" w:type="dxa"/>
          </w:tcPr>
          <w:p w14:paraId="08A91F64" w14:textId="77777777" w:rsidR="00114943" w:rsidRPr="00253E43" w:rsidRDefault="00114943" w:rsidP="00114943">
            <w:r w:rsidRPr="00253E43">
              <w:t>Nombre</w:t>
            </w:r>
          </w:p>
        </w:tc>
        <w:tc>
          <w:tcPr>
            <w:tcW w:w="8606" w:type="dxa"/>
          </w:tcPr>
          <w:p w14:paraId="5B25FC52" w14:textId="2D005949" w:rsidR="00114943" w:rsidRPr="004B0F39" w:rsidRDefault="00114943" w:rsidP="00114943">
            <w:pPr>
              <w:rPr>
                <w:b/>
              </w:rPr>
            </w:pPr>
            <w:r>
              <w:rPr>
                <w:b/>
              </w:rPr>
              <w:t xml:space="preserve">Filtrar </w:t>
            </w:r>
            <w:r w:rsidRPr="004B0F39">
              <w:rPr>
                <w:b/>
              </w:rPr>
              <w:t xml:space="preserve">subcaso: </w:t>
            </w:r>
            <w:r>
              <w:rPr>
                <w:b/>
              </w:rPr>
              <w:t>Modificar datos</w:t>
            </w:r>
          </w:p>
        </w:tc>
      </w:tr>
      <w:tr w:rsidR="00114943" w:rsidRPr="00253E43" w14:paraId="298B42BE" w14:textId="77777777" w:rsidTr="00FC1B59">
        <w:tc>
          <w:tcPr>
            <w:tcW w:w="1418" w:type="dxa"/>
          </w:tcPr>
          <w:p w14:paraId="4D82CEBB" w14:textId="77777777" w:rsidR="00114943" w:rsidRPr="00253E43" w:rsidRDefault="00114943" w:rsidP="00FC1B59">
            <w:r w:rsidRPr="00253E43">
              <w:t>Actores:</w:t>
            </w:r>
          </w:p>
        </w:tc>
        <w:tc>
          <w:tcPr>
            <w:tcW w:w="8606" w:type="dxa"/>
          </w:tcPr>
          <w:p w14:paraId="2E41B360" w14:textId="77777777" w:rsidR="00114943" w:rsidRPr="004B0F39" w:rsidRDefault="00114943" w:rsidP="00FC1B59">
            <w:pPr>
              <w:rPr>
                <w:bCs/>
              </w:rPr>
            </w:pPr>
            <w:r w:rsidRPr="004B0F39">
              <w:rPr>
                <w:bCs/>
              </w:rPr>
              <w:t>Administrador</w:t>
            </w:r>
          </w:p>
        </w:tc>
      </w:tr>
      <w:tr w:rsidR="00114943" w:rsidRPr="00253E43" w14:paraId="2BC1738A" w14:textId="77777777" w:rsidTr="00FC1B59">
        <w:tc>
          <w:tcPr>
            <w:tcW w:w="1418" w:type="dxa"/>
          </w:tcPr>
          <w:p w14:paraId="5E8C36D5" w14:textId="77777777" w:rsidR="00114943" w:rsidRPr="00253E43" w:rsidRDefault="00114943" w:rsidP="00FC1B59">
            <w:r w:rsidRPr="00253E43">
              <w:t>Función:</w:t>
            </w:r>
          </w:p>
        </w:tc>
        <w:tc>
          <w:tcPr>
            <w:tcW w:w="8606" w:type="dxa"/>
          </w:tcPr>
          <w:p w14:paraId="442071FB" w14:textId="762C3C3E" w:rsidR="00114943" w:rsidRPr="004B0F39" w:rsidRDefault="00114943" w:rsidP="00FC1B59">
            <w:pPr>
              <w:rPr>
                <w:bCs/>
              </w:rPr>
            </w:pPr>
            <w:r>
              <w:rPr>
                <w:bCs/>
              </w:rPr>
              <w:t>Se podrán cambiar los datos personales del alumno, así como el estado de los libros. NO se podrá cambiar de curso ya que implicaría cambios en la BBDD muy drásticos.</w:t>
            </w:r>
          </w:p>
        </w:tc>
      </w:tr>
      <w:tr w:rsidR="00114943" w:rsidRPr="00253E43" w14:paraId="2376931C" w14:textId="77777777" w:rsidTr="00FC1B59">
        <w:tc>
          <w:tcPr>
            <w:tcW w:w="1418" w:type="dxa"/>
          </w:tcPr>
          <w:p w14:paraId="377A484E" w14:textId="77777777" w:rsidR="00114943" w:rsidRPr="00253E43" w:rsidRDefault="00114943" w:rsidP="00FC1B59">
            <w:r w:rsidRPr="00253E43">
              <w:t>Referencias:</w:t>
            </w:r>
          </w:p>
        </w:tc>
        <w:tc>
          <w:tcPr>
            <w:tcW w:w="8606" w:type="dxa"/>
          </w:tcPr>
          <w:p w14:paraId="6934A3A3" w14:textId="658E7699" w:rsidR="00114943" w:rsidRPr="004B0F39" w:rsidRDefault="00114943" w:rsidP="00FC1B59">
            <w:pPr>
              <w:rPr>
                <w:bCs/>
              </w:rPr>
            </w:pPr>
            <w:r>
              <w:rPr>
                <w:bCs/>
              </w:rPr>
              <w:t>RF3</w:t>
            </w:r>
          </w:p>
        </w:tc>
      </w:tr>
      <w:tr w:rsidR="00114943" w:rsidRPr="00253E43" w14:paraId="06AA1725" w14:textId="77777777" w:rsidTr="00FC1B59">
        <w:trPr>
          <w:trHeight w:val="74"/>
        </w:trPr>
        <w:tc>
          <w:tcPr>
            <w:tcW w:w="10024" w:type="dxa"/>
            <w:gridSpan w:val="2"/>
            <w:shd w:val="clear" w:color="auto" w:fill="D0CECE" w:themeFill="background2" w:themeFillShade="E6"/>
          </w:tcPr>
          <w:p w14:paraId="16F66C6C" w14:textId="77777777" w:rsidR="00114943" w:rsidRPr="001F316D" w:rsidRDefault="00114943" w:rsidP="00FC1B59">
            <w:pPr>
              <w:rPr>
                <w:color w:val="FF0000"/>
              </w:rPr>
            </w:pPr>
          </w:p>
        </w:tc>
      </w:tr>
      <w:tr w:rsidR="00114943" w:rsidRPr="00253E43" w14:paraId="6A6460AC" w14:textId="77777777" w:rsidTr="00FC1B59">
        <w:tc>
          <w:tcPr>
            <w:tcW w:w="1418" w:type="dxa"/>
          </w:tcPr>
          <w:p w14:paraId="4646AADA" w14:textId="77777777" w:rsidR="00114943" w:rsidRPr="00253E43" w:rsidRDefault="00114943" w:rsidP="00FC1B59">
            <w:r w:rsidRPr="00253E43">
              <w:t>Nombre</w:t>
            </w:r>
          </w:p>
        </w:tc>
        <w:tc>
          <w:tcPr>
            <w:tcW w:w="8606" w:type="dxa"/>
          </w:tcPr>
          <w:p w14:paraId="201540D1" w14:textId="77777777" w:rsidR="00114943" w:rsidRPr="004B0F39" w:rsidRDefault="00114943" w:rsidP="00FC1B59">
            <w:pPr>
              <w:rPr>
                <w:b/>
              </w:rPr>
            </w:pPr>
            <w:r w:rsidRPr="004B0F39">
              <w:rPr>
                <w:b/>
              </w:rPr>
              <w:t>logout</w:t>
            </w:r>
          </w:p>
        </w:tc>
      </w:tr>
      <w:tr w:rsidR="00114943" w:rsidRPr="00253E43" w14:paraId="78C2186A" w14:textId="77777777" w:rsidTr="00FC1B59">
        <w:tc>
          <w:tcPr>
            <w:tcW w:w="1418" w:type="dxa"/>
          </w:tcPr>
          <w:p w14:paraId="27DDA304" w14:textId="77777777" w:rsidR="00114943" w:rsidRPr="00253E43" w:rsidRDefault="00114943" w:rsidP="00FC1B59">
            <w:r w:rsidRPr="00253E43">
              <w:t>Actores:</w:t>
            </w:r>
          </w:p>
        </w:tc>
        <w:tc>
          <w:tcPr>
            <w:tcW w:w="8606" w:type="dxa"/>
          </w:tcPr>
          <w:p w14:paraId="7CC3A5F1" w14:textId="77777777" w:rsidR="00114943" w:rsidRPr="004B0F39" w:rsidRDefault="00114943" w:rsidP="00FC1B59">
            <w:r w:rsidRPr="004B0F39">
              <w:t>Administrador</w:t>
            </w:r>
          </w:p>
        </w:tc>
      </w:tr>
      <w:tr w:rsidR="00114943" w:rsidRPr="00253E43" w14:paraId="2C089766" w14:textId="77777777" w:rsidTr="00FC1B59">
        <w:tc>
          <w:tcPr>
            <w:tcW w:w="1418" w:type="dxa"/>
          </w:tcPr>
          <w:p w14:paraId="492FA31A" w14:textId="77777777" w:rsidR="00114943" w:rsidRPr="00253E43" w:rsidRDefault="00114943" w:rsidP="00FC1B59">
            <w:r w:rsidRPr="00253E43">
              <w:t>Función:</w:t>
            </w:r>
          </w:p>
        </w:tc>
        <w:tc>
          <w:tcPr>
            <w:tcW w:w="8606" w:type="dxa"/>
          </w:tcPr>
          <w:p w14:paraId="4390FB61" w14:textId="77777777" w:rsidR="00114943" w:rsidRPr="004B0F39" w:rsidRDefault="00114943" w:rsidP="00FC1B59">
            <w:r w:rsidRPr="004B0F39">
              <w:t>Salida del sistema.</w:t>
            </w:r>
          </w:p>
        </w:tc>
      </w:tr>
      <w:tr w:rsidR="00114943" w:rsidRPr="00253E43" w14:paraId="251DF464" w14:textId="77777777" w:rsidTr="00FC1B59">
        <w:tc>
          <w:tcPr>
            <w:tcW w:w="1418" w:type="dxa"/>
          </w:tcPr>
          <w:p w14:paraId="60A4F1C1" w14:textId="77777777" w:rsidR="00114943" w:rsidRPr="00253E43" w:rsidRDefault="00114943" w:rsidP="00FC1B59">
            <w:r w:rsidRPr="00253E43">
              <w:t>Referencias:</w:t>
            </w:r>
          </w:p>
        </w:tc>
        <w:tc>
          <w:tcPr>
            <w:tcW w:w="8606" w:type="dxa"/>
          </w:tcPr>
          <w:p w14:paraId="32DB60D1" w14:textId="77777777" w:rsidR="00114943" w:rsidRPr="004B0F39" w:rsidRDefault="00114943" w:rsidP="00FC1B59">
            <w:r>
              <w:t>RF Todos</w:t>
            </w:r>
          </w:p>
        </w:tc>
      </w:tr>
    </w:tbl>
    <w:p w14:paraId="0935583A" w14:textId="77777777" w:rsidR="00114943" w:rsidRDefault="00114943" w:rsidP="00114943"/>
    <w:p w14:paraId="27FD38E5" w14:textId="353D6F3F" w:rsidR="003A29E9" w:rsidRPr="00253E43" w:rsidRDefault="003A29E9" w:rsidP="003A29E9">
      <w:pPr>
        <w:pStyle w:val="Ttulo3"/>
      </w:pPr>
      <w:bookmarkStart w:id="76" w:name="_Toc199101936"/>
      <w:bookmarkStart w:id="77" w:name="_Toc199102003"/>
      <w:r>
        <w:t>Gestión de prestamos</w:t>
      </w:r>
      <w:bookmarkEnd w:id="76"/>
      <w:bookmarkEnd w:id="77"/>
    </w:p>
    <w:tbl>
      <w:tblPr>
        <w:tblStyle w:val="Tablaconcuadrcula"/>
        <w:tblW w:w="0" w:type="auto"/>
        <w:tblLook w:val="04A0" w:firstRow="1" w:lastRow="0" w:firstColumn="1" w:lastColumn="0" w:noHBand="0" w:noVBand="1"/>
      </w:tblPr>
      <w:tblGrid>
        <w:gridCol w:w="1418"/>
        <w:gridCol w:w="8606"/>
      </w:tblGrid>
      <w:tr w:rsidR="003A29E9" w:rsidRPr="00253E43" w14:paraId="7DDEAD4F" w14:textId="77777777" w:rsidTr="00FC1B59">
        <w:tc>
          <w:tcPr>
            <w:tcW w:w="1418" w:type="dxa"/>
          </w:tcPr>
          <w:p w14:paraId="330F90E5" w14:textId="77777777" w:rsidR="003A29E9" w:rsidRPr="00253E43" w:rsidRDefault="003A29E9" w:rsidP="00FC1B59">
            <w:r w:rsidRPr="00253E43">
              <w:t>Nombre</w:t>
            </w:r>
          </w:p>
        </w:tc>
        <w:tc>
          <w:tcPr>
            <w:tcW w:w="8606" w:type="dxa"/>
          </w:tcPr>
          <w:p w14:paraId="77366C1E" w14:textId="77777777" w:rsidR="003A29E9" w:rsidRPr="004B0F39" w:rsidRDefault="003A29E9" w:rsidP="00FC1B59">
            <w:pPr>
              <w:rPr>
                <w:b/>
              </w:rPr>
            </w:pPr>
            <w:r w:rsidRPr="004B0F39">
              <w:rPr>
                <w:b/>
              </w:rPr>
              <w:t>Login</w:t>
            </w:r>
          </w:p>
        </w:tc>
      </w:tr>
      <w:tr w:rsidR="003A29E9" w:rsidRPr="00253E43" w14:paraId="4B90D78F" w14:textId="77777777" w:rsidTr="00FC1B59">
        <w:tc>
          <w:tcPr>
            <w:tcW w:w="1418" w:type="dxa"/>
          </w:tcPr>
          <w:p w14:paraId="62ABBDFC" w14:textId="77777777" w:rsidR="003A29E9" w:rsidRPr="00253E43" w:rsidRDefault="003A29E9" w:rsidP="00FC1B59">
            <w:r w:rsidRPr="00253E43">
              <w:t>Actores:</w:t>
            </w:r>
          </w:p>
        </w:tc>
        <w:tc>
          <w:tcPr>
            <w:tcW w:w="8606" w:type="dxa"/>
          </w:tcPr>
          <w:p w14:paraId="71A46A59" w14:textId="77777777" w:rsidR="003A29E9" w:rsidRPr="004B0F39" w:rsidRDefault="003A29E9" w:rsidP="00FC1B59">
            <w:r w:rsidRPr="004B0F39">
              <w:t>Administrador</w:t>
            </w:r>
          </w:p>
        </w:tc>
      </w:tr>
      <w:tr w:rsidR="003A29E9" w:rsidRPr="00253E43" w14:paraId="0FC43F6D" w14:textId="77777777" w:rsidTr="00FC1B59">
        <w:tc>
          <w:tcPr>
            <w:tcW w:w="1418" w:type="dxa"/>
          </w:tcPr>
          <w:p w14:paraId="0EAA7347" w14:textId="77777777" w:rsidR="003A29E9" w:rsidRPr="00253E43" w:rsidRDefault="003A29E9" w:rsidP="00FC1B59">
            <w:r w:rsidRPr="00253E43">
              <w:t>Función:</w:t>
            </w:r>
          </w:p>
        </w:tc>
        <w:tc>
          <w:tcPr>
            <w:tcW w:w="8606" w:type="dxa"/>
          </w:tcPr>
          <w:p w14:paraId="3C15149B" w14:textId="77777777" w:rsidR="003A29E9" w:rsidRPr="004B0F39" w:rsidRDefault="003A29E9" w:rsidP="00FC1B59">
            <w:r w:rsidRPr="004B0F39">
              <w:t>Da acceso al sistema para poder realizar el resto de acciones.</w:t>
            </w:r>
          </w:p>
        </w:tc>
      </w:tr>
      <w:tr w:rsidR="003A29E9" w:rsidRPr="00253E43" w14:paraId="38D34181" w14:textId="77777777" w:rsidTr="00FC1B59">
        <w:tc>
          <w:tcPr>
            <w:tcW w:w="1418" w:type="dxa"/>
          </w:tcPr>
          <w:p w14:paraId="76C1E627" w14:textId="77777777" w:rsidR="003A29E9" w:rsidRPr="00253E43" w:rsidRDefault="003A29E9" w:rsidP="00FC1B59">
            <w:r w:rsidRPr="00253E43">
              <w:t>Referencias:</w:t>
            </w:r>
          </w:p>
        </w:tc>
        <w:tc>
          <w:tcPr>
            <w:tcW w:w="8606" w:type="dxa"/>
          </w:tcPr>
          <w:p w14:paraId="07A750CB" w14:textId="77777777" w:rsidR="003A29E9" w:rsidRPr="004B0F39" w:rsidRDefault="003A29E9" w:rsidP="00FC1B59">
            <w:r w:rsidRPr="004B0F39">
              <w:t>RF - Todos</w:t>
            </w:r>
          </w:p>
        </w:tc>
      </w:tr>
      <w:tr w:rsidR="003A29E9" w:rsidRPr="00253E43" w14:paraId="5125A2F3" w14:textId="77777777" w:rsidTr="00FC1B59">
        <w:trPr>
          <w:trHeight w:val="74"/>
        </w:trPr>
        <w:tc>
          <w:tcPr>
            <w:tcW w:w="10024" w:type="dxa"/>
            <w:gridSpan w:val="2"/>
            <w:shd w:val="clear" w:color="auto" w:fill="D0CECE" w:themeFill="background2" w:themeFillShade="E6"/>
          </w:tcPr>
          <w:p w14:paraId="1B84CFD3" w14:textId="77777777" w:rsidR="003A29E9" w:rsidRPr="001F316D" w:rsidRDefault="003A29E9" w:rsidP="00FC1B59">
            <w:pPr>
              <w:rPr>
                <w:color w:val="FF0000"/>
              </w:rPr>
            </w:pPr>
          </w:p>
        </w:tc>
      </w:tr>
      <w:tr w:rsidR="003A29E9" w:rsidRPr="00253E43" w14:paraId="22C24DF3" w14:textId="77777777" w:rsidTr="00FC1B59">
        <w:tc>
          <w:tcPr>
            <w:tcW w:w="1418" w:type="dxa"/>
          </w:tcPr>
          <w:p w14:paraId="2BE92131" w14:textId="77777777" w:rsidR="003A29E9" w:rsidRPr="00253E43" w:rsidRDefault="003A29E9" w:rsidP="00FC1B59">
            <w:r w:rsidRPr="00253E43">
              <w:t>Nombre</w:t>
            </w:r>
          </w:p>
        </w:tc>
        <w:tc>
          <w:tcPr>
            <w:tcW w:w="8606" w:type="dxa"/>
          </w:tcPr>
          <w:p w14:paraId="29AB1145" w14:textId="77777777" w:rsidR="003A29E9" w:rsidRPr="004B0F39" w:rsidRDefault="003A29E9" w:rsidP="00FC1B59">
            <w:pPr>
              <w:rPr>
                <w:b/>
              </w:rPr>
            </w:pPr>
            <w:r>
              <w:rPr>
                <w:b/>
              </w:rPr>
              <w:t>Buscar alumno</w:t>
            </w:r>
          </w:p>
        </w:tc>
      </w:tr>
      <w:tr w:rsidR="003A29E9" w:rsidRPr="00253E43" w14:paraId="650F95F1" w14:textId="77777777" w:rsidTr="00FC1B59">
        <w:tc>
          <w:tcPr>
            <w:tcW w:w="1418" w:type="dxa"/>
          </w:tcPr>
          <w:p w14:paraId="13351A81" w14:textId="77777777" w:rsidR="003A29E9" w:rsidRPr="00253E43" w:rsidRDefault="003A29E9" w:rsidP="00FC1B59">
            <w:r w:rsidRPr="00253E43">
              <w:t>Actores:</w:t>
            </w:r>
          </w:p>
        </w:tc>
        <w:tc>
          <w:tcPr>
            <w:tcW w:w="8606" w:type="dxa"/>
          </w:tcPr>
          <w:p w14:paraId="77467551" w14:textId="77777777" w:rsidR="003A29E9" w:rsidRPr="004B0F39" w:rsidRDefault="003A29E9" w:rsidP="00FC1B59">
            <w:pPr>
              <w:rPr>
                <w:bCs/>
              </w:rPr>
            </w:pPr>
            <w:r w:rsidRPr="004B0F39">
              <w:rPr>
                <w:bCs/>
              </w:rPr>
              <w:t>Administrador</w:t>
            </w:r>
          </w:p>
        </w:tc>
      </w:tr>
      <w:tr w:rsidR="003A29E9" w:rsidRPr="00253E43" w14:paraId="2CA53CE5" w14:textId="77777777" w:rsidTr="00FC1B59">
        <w:tc>
          <w:tcPr>
            <w:tcW w:w="1418" w:type="dxa"/>
          </w:tcPr>
          <w:p w14:paraId="21F81F96" w14:textId="77777777" w:rsidR="003A29E9" w:rsidRPr="00253E43" w:rsidRDefault="003A29E9" w:rsidP="00FC1B59">
            <w:r w:rsidRPr="00253E43">
              <w:t>Función:</w:t>
            </w:r>
          </w:p>
        </w:tc>
        <w:tc>
          <w:tcPr>
            <w:tcW w:w="8606" w:type="dxa"/>
          </w:tcPr>
          <w:p w14:paraId="46E07996" w14:textId="77777777" w:rsidR="003A29E9" w:rsidRPr="004B0F39" w:rsidRDefault="003A29E9" w:rsidP="00FC1B59">
            <w:pPr>
              <w:rPr>
                <w:bCs/>
              </w:rPr>
            </w:pPr>
            <w:r>
              <w:rPr>
                <w:bCs/>
              </w:rPr>
              <w:t>Seleccionar el conjunto de alumnos o alumno sobre el que realizar la modificación, visualización de los datos</w:t>
            </w:r>
          </w:p>
        </w:tc>
      </w:tr>
      <w:tr w:rsidR="003A29E9" w:rsidRPr="00253E43" w14:paraId="2045109A" w14:textId="77777777" w:rsidTr="00FC1B59">
        <w:tc>
          <w:tcPr>
            <w:tcW w:w="1418" w:type="dxa"/>
          </w:tcPr>
          <w:p w14:paraId="5A1DE904" w14:textId="77777777" w:rsidR="003A29E9" w:rsidRPr="00253E43" w:rsidRDefault="003A29E9" w:rsidP="00FC1B59">
            <w:r w:rsidRPr="00253E43">
              <w:t>Referencias:</w:t>
            </w:r>
          </w:p>
        </w:tc>
        <w:tc>
          <w:tcPr>
            <w:tcW w:w="8606" w:type="dxa"/>
          </w:tcPr>
          <w:p w14:paraId="488137C3" w14:textId="695F3D3C" w:rsidR="003A29E9" w:rsidRPr="004B0F39" w:rsidRDefault="003A29E9" w:rsidP="00FC1B59">
            <w:pPr>
              <w:rPr>
                <w:bCs/>
              </w:rPr>
            </w:pPr>
            <w:r w:rsidRPr="004B0F39">
              <w:rPr>
                <w:bCs/>
              </w:rPr>
              <w:t>R</w:t>
            </w:r>
            <w:r>
              <w:rPr>
                <w:bCs/>
              </w:rPr>
              <w:t>F4 – RF6</w:t>
            </w:r>
          </w:p>
        </w:tc>
      </w:tr>
      <w:tr w:rsidR="003A29E9" w:rsidRPr="00253E43" w14:paraId="0EB1E23B" w14:textId="77777777" w:rsidTr="00FC1B59">
        <w:trPr>
          <w:trHeight w:val="74"/>
        </w:trPr>
        <w:tc>
          <w:tcPr>
            <w:tcW w:w="10024" w:type="dxa"/>
            <w:gridSpan w:val="2"/>
            <w:shd w:val="clear" w:color="auto" w:fill="D0CECE" w:themeFill="background2" w:themeFillShade="E6"/>
          </w:tcPr>
          <w:p w14:paraId="149AB8D8" w14:textId="77777777" w:rsidR="003A29E9" w:rsidRPr="004B0F39" w:rsidRDefault="003A29E9" w:rsidP="00FC1B59">
            <w:pPr>
              <w:rPr>
                <w:bCs/>
              </w:rPr>
            </w:pPr>
          </w:p>
        </w:tc>
      </w:tr>
      <w:tr w:rsidR="003A29E9" w:rsidRPr="00253E43" w14:paraId="752D9870" w14:textId="77777777" w:rsidTr="00FC1B59">
        <w:tc>
          <w:tcPr>
            <w:tcW w:w="1418" w:type="dxa"/>
          </w:tcPr>
          <w:p w14:paraId="5940A7E8" w14:textId="77777777" w:rsidR="003A29E9" w:rsidRPr="00253E43" w:rsidRDefault="003A29E9" w:rsidP="003A29E9">
            <w:r w:rsidRPr="00253E43">
              <w:t>Nombre</w:t>
            </w:r>
          </w:p>
        </w:tc>
        <w:tc>
          <w:tcPr>
            <w:tcW w:w="8606" w:type="dxa"/>
          </w:tcPr>
          <w:p w14:paraId="20764B25" w14:textId="70F09940" w:rsidR="003A29E9" w:rsidRPr="004B0F39" w:rsidRDefault="003A29E9" w:rsidP="003A29E9">
            <w:pPr>
              <w:rPr>
                <w:b/>
              </w:rPr>
            </w:pPr>
            <w:r>
              <w:rPr>
                <w:b/>
              </w:rPr>
              <w:t>Buscar alumno subcaso: asignar libros</w:t>
            </w:r>
          </w:p>
        </w:tc>
      </w:tr>
      <w:tr w:rsidR="003A29E9" w:rsidRPr="00253E43" w14:paraId="06A8310C" w14:textId="77777777" w:rsidTr="00FC1B59">
        <w:tc>
          <w:tcPr>
            <w:tcW w:w="1418" w:type="dxa"/>
          </w:tcPr>
          <w:p w14:paraId="713E0442" w14:textId="77777777" w:rsidR="003A29E9" w:rsidRPr="00253E43" w:rsidRDefault="003A29E9" w:rsidP="003A29E9">
            <w:r w:rsidRPr="00253E43">
              <w:t>Actores:</w:t>
            </w:r>
          </w:p>
        </w:tc>
        <w:tc>
          <w:tcPr>
            <w:tcW w:w="8606" w:type="dxa"/>
          </w:tcPr>
          <w:p w14:paraId="733656AD" w14:textId="77777777" w:rsidR="003A29E9" w:rsidRPr="004B0F39" w:rsidRDefault="003A29E9" w:rsidP="003A29E9">
            <w:pPr>
              <w:rPr>
                <w:bCs/>
              </w:rPr>
            </w:pPr>
            <w:r w:rsidRPr="004B0F39">
              <w:rPr>
                <w:bCs/>
              </w:rPr>
              <w:t>Administrador</w:t>
            </w:r>
          </w:p>
        </w:tc>
      </w:tr>
      <w:tr w:rsidR="003A29E9" w:rsidRPr="00253E43" w14:paraId="66EEB51D" w14:textId="77777777" w:rsidTr="00FC1B59">
        <w:tc>
          <w:tcPr>
            <w:tcW w:w="1418" w:type="dxa"/>
          </w:tcPr>
          <w:p w14:paraId="7D6E591F" w14:textId="77777777" w:rsidR="003A29E9" w:rsidRPr="00253E43" w:rsidRDefault="003A29E9" w:rsidP="003A29E9">
            <w:r w:rsidRPr="00253E43">
              <w:t>Función:</w:t>
            </w:r>
          </w:p>
        </w:tc>
        <w:tc>
          <w:tcPr>
            <w:tcW w:w="8606" w:type="dxa"/>
          </w:tcPr>
          <w:p w14:paraId="0D5DEA35" w14:textId="5A9A3C82" w:rsidR="003A29E9" w:rsidRPr="004B0F39" w:rsidRDefault="003A29E9" w:rsidP="003A29E9">
            <w:pPr>
              <w:rPr>
                <w:bCs/>
              </w:rPr>
            </w:pPr>
            <w:r>
              <w:rPr>
                <w:bCs/>
              </w:rPr>
              <w:t xml:space="preserve">Se mostrarán todos los libros del curso y se podrán determinar cuáles se han prestado. </w:t>
            </w:r>
          </w:p>
        </w:tc>
      </w:tr>
      <w:tr w:rsidR="003A29E9" w:rsidRPr="00253E43" w14:paraId="7475BC41" w14:textId="77777777" w:rsidTr="00FC1B59">
        <w:tc>
          <w:tcPr>
            <w:tcW w:w="1418" w:type="dxa"/>
          </w:tcPr>
          <w:p w14:paraId="6EA70CC6" w14:textId="77777777" w:rsidR="003A29E9" w:rsidRPr="00253E43" w:rsidRDefault="003A29E9" w:rsidP="003A29E9">
            <w:r w:rsidRPr="00253E43">
              <w:t>Referencias:</w:t>
            </w:r>
          </w:p>
        </w:tc>
        <w:tc>
          <w:tcPr>
            <w:tcW w:w="8606" w:type="dxa"/>
          </w:tcPr>
          <w:p w14:paraId="19A1EFB5" w14:textId="77777777" w:rsidR="003A29E9" w:rsidRPr="004B0F39" w:rsidRDefault="003A29E9" w:rsidP="003A29E9">
            <w:pPr>
              <w:rPr>
                <w:bCs/>
              </w:rPr>
            </w:pPr>
            <w:r w:rsidRPr="004B0F39">
              <w:rPr>
                <w:bCs/>
              </w:rPr>
              <w:t>R</w:t>
            </w:r>
            <w:r>
              <w:rPr>
                <w:bCs/>
              </w:rPr>
              <w:t>F7 – RF8</w:t>
            </w:r>
          </w:p>
        </w:tc>
      </w:tr>
      <w:tr w:rsidR="003A29E9" w:rsidRPr="00253E43" w14:paraId="6760BE28" w14:textId="77777777" w:rsidTr="00FC1B59">
        <w:trPr>
          <w:trHeight w:val="74"/>
        </w:trPr>
        <w:tc>
          <w:tcPr>
            <w:tcW w:w="10024" w:type="dxa"/>
            <w:gridSpan w:val="2"/>
            <w:shd w:val="clear" w:color="auto" w:fill="D0CECE" w:themeFill="background2" w:themeFillShade="E6"/>
          </w:tcPr>
          <w:p w14:paraId="43246C6F" w14:textId="77777777" w:rsidR="003A29E9" w:rsidRPr="004B0F39" w:rsidRDefault="003A29E9" w:rsidP="00FC1B59">
            <w:pPr>
              <w:rPr>
                <w:bCs/>
              </w:rPr>
            </w:pPr>
          </w:p>
        </w:tc>
      </w:tr>
      <w:tr w:rsidR="003A29E9" w:rsidRPr="00253E43" w14:paraId="3568B4A5" w14:textId="77777777" w:rsidTr="00FC1B59">
        <w:tc>
          <w:tcPr>
            <w:tcW w:w="1418" w:type="dxa"/>
          </w:tcPr>
          <w:p w14:paraId="056BEA96" w14:textId="77777777" w:rsidR="003A29E9" w:rsidRPr="00253E43" w:rsidRDefault="003A29E9" w:rsidP="00FC1B59">
            <w:r w:rsidRPr="00253E43">
              <w:t>Nombre</w:t>
            </w:r>
          </w:p>
        </w:tc>
        <w:tc>
          <w:tcPr>
            <w:tcW w:w="8606" w:type="dxa"/>
          </w:tcPr>
          <w:p w14:paraId="18133F1B" w14:textId="003EBB05" w:rsidR="003A29E9" w:rsidRPr="004B0F39" w:rsidRDefault="003A29E9" w:rsidP="00FC1B59">
            <w:pPr>
              <w:rPr>
                <w:b/>
              </w:rPr>
            </w:pPr>
            <w:r>
              <w:rPr>
                <w:b/>
              </w:rPr>
              <w:t>Buscar alumno subcaso: cerrar préstamos</w:t>
            </w:r>
          </w:p>
        </w:tc>
      </w:tr>
      <w:tr w:rsidR="003A29E9" w:rsidRPr="00253E43" w14:paraId="763530B3" w14:textId="77777777" w:rsidTr="00FC1B59">
        <w:tc>
          <w:tcPr>
            <w:tcW w:w="1418" w:type="dxa"/>
          </w:tcPr>
          <w:p w14:paraId="0CE6DC83" w14:textId="77777777" w:rsidR="003A29E9" w:rsidRPr="00253E43" w:rsidRDefault="003A29E9" w:rsidP="00FC1B59">
            <w:r w:rsidRPr="00253E43">
              <w:t>Actores:</w:t>
            </w:r>
          </w:p>
        </w:tc>
        <w:tc>
          <w:tcPr>
            <w:tcW w:w="8606" w:type="dxa"/>
          </w:tcPr>
          <w:p w14:paraId="0FA63468" w14:textId="77777777" w:rsidR="003A29E9" w:rsidRPr="004B0F39" w:rsidRDefault="003A29E9" w:rsidP="00FC1B59">
            <w:pPr>
              <w:rPr>
                <w:bCs/>
              </w:rPr>
            </w:pPr>
            <w:r w:rsidRPr="004B0F39">
              <w:rPr>
                <w:bCs/>
              </w:rPr>
              <w:t>Administrador</w:t>
            </w:r>
          </w:p>
        </w:tc>
      </w:tr>
      <w:tr w:rsidR="003A29E9" w:rsidRPr="00253E43" w14:paraId="2DAF174B" w14:textId="77777777" w:rsidTr="00FC1B59">
        <w:tc>
          <w:tcPr>
            <w:tcW w:w="1418" w:type="dxa"/>
          </w:tcPr>
          <w:p w14:paraId="719A48B2" w14:textId="77777777" w:rsidR="003A29E9" w:rsidRPr="00253E43" w:rsidRDefault="003A29E9" w:rsidP="00FC1B59">
            <w:r w:rsidRPr="00253E43">
              <w:t>Función:</w:t>
            </w:r>
          </w:p>
        </w:tc>
        <w:tc>
          <w:tcPr>
            <w:tcW w:w="8606" w:type="dxa"/>
          </w:tcPr>
          <w:p w14:paraId="46E3D6AA" w14:textId="6DDC8A7F" w:rsidR="003A29E9" w:rsidRPr="004B0F39" w:rsidRDefault="003A29E9" w:rsidP="00FC1B59">
            <w:pPr>
              <w:rPr>
                <w:bCs/>
              </w:rPr>
            </w:pPr>
            <w:r>
              <w:rPr>
                <w:bCs/>
              </w:rPr>
              <w:t>Una vez devueltos todos los libros, se cerrará el préstamo para establecer que se tiene derecho al curso siguiente a préstamo</w:t>
            </w:r>
          </w:p>
        </w:tc>
      </w:tr>
      <w:tr w:rsidR="003A29E9" w:rsidRPr="00253E43" w14:paraId="281AEB00" w14:textId="77777777" w:rsidTr="00FC1B59">
        <w:tc>
          <w:tcPr>
            <w:tcW w:w="1418" w:type="dxa"/>
          </w:tcPr>
          <w:p w14:paraId="311D626D" w14:textId="77777777" w:rsidR="003A29E9" w:rsidRPr="00253E43" w:rsidRDefault="003A29E9" w:rsidP="00FC1B59">
            <w:r w:rsidRPr="00253E43">
              <w:t>Referencias:</w:t>
            </w:r>
          </w:p>
        </w:tc>
        <w:tc>
          <w:tcPr>
            <w:tcW w:w="8606" w:type="dxa"/>
          </w:tcPr>
          <w:p w14:paraId="4F55C2B1" w14:textId="77777777" w:rsidR="003A29E9" w:rsidRPr="004B0F39" w:rsidRDefault="003A29E9" w:rsidP="00FC1B59">
            <w:pPr>
              <w:rPr>
                <w:bCs/>
              </w:rPr>
            </w:pPr>
            <w:r w:rsidRPr="004B0F39">
              <w:rPr>
                <w:bCs/>
              </w:rPr>
              <w:t>R</w:t>
            </w:r>
            <w:r>
              <w:rPr>
                <w:bCs/>
              </w:rPr>
              <w:t>F7 – RF8</w:t>
            </w:r>
          </w:p>
        </w:tc>
      </w:tr>
      <w:tr w:rsidR="003A29E9" w:rsidRPr="00253E43" w14:paraId="7182C0E6" w14:textId="77777777" w:rsidTr="00FC1B59">
        <w:trPr>
          <w:trHeight w:val="74"/>
        </w:trPr>
        <w:tc>
          <w:tcPr>
            <w:tcW w:w="10024" w:type="dxa"/>
            <w:gridSpan w:val="2"/>
            <w:shd w:val="clear" w:color="auto" w:fill="D0CECE" w:themeFill="background2" w:themeFillShade="E6"/>
          </w:tcPr>
          <w:p w14:paraId="443CF4A9" w14:textId="77777777" w:rsidR="003A29E9" w:rsidRPr="004B0F39" w:rsidRDefault="003A29E9" w:rsidP="00FC1B59">
            <w:pPr>
              <w:rPr>
                <w:bCs/>
              </w:rPr>
            </w:pPr>
          </w:p>
        </w:tc>
      </w:tr>
      <w:tr w:rsidR="003A29E9" w:rsidRPr="00253E43" w14:paraId="36A9E592" w14:textId="77777777" w:rsidTr="00FC1B59">
        <w:tc>
          <w:tcPr>
            <w:tcW w:w="1418" w:type="dxa"/>
          </w:tcPr>
          <w:p w14:paraId="402F18A9" w14:textId="77777777" w:rsidR="003A29E9" w:rsidRPr="00253E43" w:rsidRDefault="003A29E9" w:rsidP="00FC1B59">
            <w:r w:rsidRPr="00253E43">
              <w:t>Nombre</w:t>
            </w:r>
          </w:p>
        </w:tc>
        <w:tc>
          <w:tcPr>
            <w:tcW w:w="8606" w:type="dxa"/>
          </w:tcPr>
          <w:p w14:paraId="69D1F4D1" w14:textId="4BEA8EBE" w:rsidR="003A29E9" w:rsidRPr="004B0F39" w:rsidRDefault="003A29E9" w:rsidP="00FC1B59">
            <w:pPr>
              <w:rPr>
                <w:b/>
              </w:rPr>
            </w:pPr>
            <w:r>
              <w:rPr>
                <w:b/>
              </w:rPr>
              <w:t>Buscar alumno subcaso: firmar contrato</w:t>
            </w:r>
          </w:p>
        </w:tc>
      </w:tr>
      <w:tr w:rsidR="003A29E9" w:rsidRPr="00253E43" w14:paraId="401A956F" w14:textId="77777777" w:rsidTr="00FC1B59">
        <w:tc>
          <w:tcPr>
            <w:tcW w:w="1418" w:type="dxa"/>
          </w:tcPr>
          <w:p w14:paraId="2ED8DE3E" w14:textId="77777777" w:rsidR="003A29E9" w:rsidRPr="00253E43" w:rsidRDefault="003A29E9" w:rsidP="00FC1B59">
            <w:r w:rsidRPr="00253E43">
              <w:t>Actores:</w:t>
            </w:r>
          </w:p>
        </w:tc>
        <w:tc>
          <w:tcPr>
            <w:tcW w:w="8606" w:type="dxa"/>
          </w:tcPr>
          <w:p w14:paraId="50D2BFF2" w14:textId="77777777" w:rsidR="003A29E9" w:rsidRPr="004B0F39" w:rsidRDefault="003A29E9" w:rsidP="00FC1B59">
            <w:pPr>
              <w:rPr>
                <w:bCs/>
              </w:rPr>
            </w:pPr>
            <w:r w:rsidRPr="004B0F39">
              <w:rPr>
                <w:bCs/>
              </w:rPr>
              <w:t>Administrador</w:t>
            </w:r>
          </w:p>
        </w:tc>
      </w:tr>
      <w:tr w:rsidR="003A29E9" w:rsidRPr="00253E43" w14:paraId="04A1FF56" w14:textId="77777777" w:rsidTr="00FC1B59">
        <w:tc>
          <w:tcPr>
            <w:tcW w:w="1418" w:type="dxa"/>
          </w:tcPr>
          <w:p w14:paraId="56E39A17" w14:textId="77777777" w:rsidR="003A29E9" w:rsidRPr="00253E43" w:rsidRDefault="003A29E9" w:rsidP="00FC1B59">
            <w:r w:rsidRPr="00253E43">
              <w:t>Función:</w:t>
            </w:r>
          </w:p>
        </w:tc>
        <w:tc>
          <w:tcPr>
            <w:tcW w:w="8606" w:type="dxa"/>
          </w:tcPr>
          <w:p w14:paraId="749B4B3B" w14:textId="16DFF47A" w:rsidR="003A29E9" w:rsidRPr="004B0F39" w:rsidRDefault="003A29E9" w:rsidP="00FC1B59">
            <w:pPr>
              <w:rPr>
                <w:bCs/>
              </w:rPr>
            </w:pPr>
            <w:r>
              <w:rPr>
                <w:bCs/>
              </w:rPr>
              <w:t>Se podrá imprimir el contrato con el listado de libros y establecer como firmado</w:t>
            </w:r>
          </w:p>
        </w:tc>
      </w:tr>
      <w:tr w:rsidR="003A29E9" w:rsidRPr="00253E43" w14:paraId="59AA95B9" w14:textId="77777777" w:rsidTr="00FC1B59">
        <w:tc>
          <w:tcPr>
            <w:tcW w:w="1418" w:type="dxa"/>
          </w:tcPr>
          <w:p w14:paraId="55CD451B" w14:textId="77777777" w:rsidR="003A29E9" w:rsidRPr="00253E43" w:rsidRDefault="003A29E9" w:rsidP="00FC1B59">
            <w:r w:rsidRPr="00253E43">
              <w:t>Referencias:</w:t>
            </w:r>
          </w:p>
        </w:tc>
        <w:tc>
          <w:tcPr>
            <w:tcW w:w="8606" w:type="dxa"/>
          </w:tcPr>
          <w:p w14:paraId="3EE105DC" w14:textId="77777777" w:rsidR="003A29E9" w:rsidRPr="004B0F39" w:rsidRDefault="003A29E9" w:rsidP="00FC1B59">
            <w:pPr>
              <w:rPr>
                <w:bCs/>
              </w:rPr>
            </w:pPr>
            <w:r w:rsidRPr="004B0F39">
              <w:rPr>
                <w:bCs/>
              </w:rPr>
              <w:t>R</w:t>
            </w:r>
            <w:r>
              <w:rPr>
                <w:bCs/>
              </w:rPr>
              <w:t>F7 – RF8</w:t>
            </w:r>
          </w:p>
        </w:tc>
      </w:tr>
      <w:tr w:rsidR="003A29E9" w:rsidRPr="00253E43" w14:paraId="73D03C0D" w14:textId="77777777" w:rsidTr="00FC1B59">
        <w:trPr>
          <w:trHeight w:val="74"/>
        </w:trPr>
        <w:tc>
          <w:tcPr>
            <w:tcW w:w="10024" w:type="dxa"/>
            <w:gridSpan w:val="2"/>
            <w:shd w:val="clear" w:color="auto" w:fill="D0CECE" w:themeFill="background2" w:themeFillShade="E6"/>
          </w:tcPr>
          <w:p w14:paraId="63C41115" w14:textId="77777777" w:rsidR="003A29E9" w:rsidRPr="001F316D" w:rsidRDefault="003A29E9" w:rsidP="003A29E9">
            <w:pPr>
              <w:rPr>
                <w:color w:val="FF0000"/>
              </w:rPr>
            </w:pPr>
          </w:p>
        </w:tc>
      </w:tr>
      <w:tr w:rsidR="003A29E9" w:rsidRPr="00253E43" w14:paraId="30EAC3DD" w14:textId="77777777" w:rsidTr="00FC1B59">
        <w:tc>
          <w:tcPr>
            <w:tcW w:w="1418" w:type="dxa"/>
          </w:tcPr>
          <w:p w14:paraId="169CAE5E" w14:textId="77777777" w:rsidR="003A29E9" w:rsidRPr="00253E43" w:rsidRDefault="003A29E9" w:rsidP="003A29E9">
            <w:r w:rsidRPr="00253E43">
              <w:t>Nombre</w:t>
            </w:r>
          </w:p>
        </w:tc>
        <w:tc>
          <w:tcPr>
            <w:tcW w:w="8606" w:type="dxa"/>
          </w:tcPr>
          <w:p w14:paraId="13DA1881" w14:textId="77777777" w:rsidR="003A29E9" w:rsidRPr="004B0F39" w:rsidRDefault="003A29E9" w:rsidP="003A29E9">
            <w:pPr>
              <w:rPr>
                <w:b/>
              </w:rPr>
            </w:pPr>
            <w:r w:rsidRPr="004B0F39">
              <w:rPr>
                <w:b/>
              </w:rPr>
              <w:t>logout</w:t>
            </w:r>
          </w:p>
        </w:tc>
      </w:tr>
      <w:tr w:rsidR="003A29E9" w:rsidRPr="00253E43" w14:paraId="67BEAED4" w14:textId="77777777" w:rsidTr="00FC1B59">
        <w:tc>
          <w:tcPr>
            <w:tcW w:w="1418" w:type="dxa"/>
          </w:tcPr>
          <w:p w14:paraId="3968B533" w14:textId="77777777" w:rsidR="003A29E9" w:rsidRPr="00253E43" w:rsidRDefault="003A29E9" w:rsidP="003A29E9">
            <w:r w:rsidRPr="00253E43">
              <w:t>Actores:</w:t>
            </w:r>
          </w:p>
        </w:tc>
        <w:tc>
          <w:tcPr>
            <w:tcW w:w="8606" w:type="dxa"/>
          </w:tcPr>
          <w:p w14:paraId="00FC3D0C" w14:textId="77777777" w:rsidR="003A29E9" w:rsidRPr="004B0F39" w:rsidRDefault="003A29E9" w:rsidP="003A29E9">
            <w:r w:rsidRPr="004B0F39">
              <w:t>Administrador</w:t>
            </w:r>
          </w:p>
        </w:tc>
      </w:tr>
      <w:tr w:rsidR="003A29E9" w:rsidRPr="00253E43" w14:paraId="0AC09438" w14:textId="77777777" w:rsidTr="00FC1B59">
        <w:tc>
          <w:tcPr>
            <w:tcW w:w="1418" w:type="dxa"/>
          </w:tcPr>
          <w:p w14:paraId="1945E112" w14:textId="77777777" w:rsidR="003A29E9" w:rsidRPr="00253E43" w:rsidRDefault="003A29E9" w:rsidP="003A29E9">
            <w:r w:rsidRPr="00253E43">
              <w:t>Función:</w:t>
            </w:r>
          </w:p>
        </w:tc>
        <w:tc>
          <w:tcPr>
            <w:tcW w:w="8606" w:type="dxa"/>
          </w:tcPr>
          <w:p w14:paraId="28D83D9E" w14:textId="77777777" w:rsidR="003A29E9" w:rsidRPr="004B0F39" w:rsidRDefault="003A29E9" w:rsidP="003A29E9">
            <w:r w:rsidRPr="004B0F39">
              <w:t>Salida del sistema.</w:t>
            </w:r>
          </w:p>
        </w:tc>
      </w:tr>
      <w:tr w:rsidR="003A29E9" w:rsidRPr="00253E43" w14:paraId="626A28F5" w14:textId="77777777" w:rsidTr="00FC1B59">
        <w:tc>
          <w:tcPr>
            <w:tcW w:w="1418" w:type="dxa"/>
          </w:tcPr>
          <w:p w14:paraId="1902D634" w14:textId="77777777" w:rsidR="003A29E9" w:rsidRPr="00253E43" w:rsidRDefault="003A29E9" w:rsidP="003A29E9">
            <w:r w:rsidRPr="00253E43">
              <w:t>Referencias:</w:t>
            </w:r>
          </w:p>
        </w:tc>
        <w:tc>
          <w:tcPr>
            <w:tcW w:w="8606" w:type="dxa"/>
          </w:tcPr>
          <w:p w14:paraId="1CE042AA" w14:textId="77777777" w:rsidR="003A29E9" w:rsidRPr="004B0F39" w:rsidRDefault="003A29E9" w:rsidP="003A29E9">
            <w:r>
              <w:t>RF Todos</w:t>
            </w:r>
          </w:p>
        </w:tc>
      </w:tr>
    </w:tbl>
    <w:p w14:paraId="1DB2177F" w14:textId="77777777" w:rsidR="003A29E9" w:rsidRDefault="003A29E9" w:rsidP="003A29E9"/>
    <w:p w14:paraId="672AAC78" w14:textId="77777777" w:rsidR="003A29E9" w:rsidRDefault="003A29E9">
      <w:pPr>
        <w:spacing w:after="200"/>
        <w:jc w:val="left"/>
        <w:rPr>
          <w:rFonts w:asciiTheme="majorHAnsi" w:eastAsiaTheme="majorEastAsia" w:hAnsiTheme="majorHAnsi" w:cstheme="majorBidi"/>
          <w:b/>
          <w:color w:val="012639" w:themeColor="accent1" w:themeShade="7F"/>
        </w:rPr>
      </w:pPr>
      <w:r>
        <w:br w:type="page"/>
      </w:r>
    </w:p>
    <w:p w14:paraId="267B3480" w14:textId="28B29C80" w:rsidR="00114943" w:rsidRPr="00253E43" w:rsidRDefault="00114943" w:rsidP="00114943">
      <w:pPr>
        <w:pStyle w:val="Ttulo3"/>
      </w:pPr>
      <w:bookmarkStart w:id="78" w:name="_Toc199101937"/>
      <w:bookmarkStart w:id="79" w:name="_Toc199102004"/>
      <w:r>
        <w:lastRenderedPageBreak/>
        <w:t xml:space="preserve">Gestión de </w:t>
      </w:r>
      <w:r w:rsidR="003A29E9">
        <w:t>listados</w:t>
      </w:r>
      <w:bookmarkEnd w:id="78"/>
      <w:bookmarkEnd w:id="79"/>
    </w:p>
    <w:tbl>
      <w:tblPr>
        <w:tblStyle w:val="Tablaconcuadrcula"/>
        <w:tblW w:w="0" w:type="auto"/>
        <w:tblLook w:val="04A0" w:firstRow="1" w:lastRow="0" w:firstColumn="1" w:lastColumn="0" w:noHBand="0" w:noVBand="1"/>
      </w:tblPr>
      <w:tblGrid>
        <w:gridCol w:w="1418"/>
        <w:gridCol w:w="8606"/>
      </w:tblGrid>
      <w:tr w:rsidR="00114943" w:rsidRPr="00253E43" w14:paraId="1F1F4346" w14:textId="77777777" w:rsidTr="00FC1B59">
        <w:tc>
          <w:tcPr>
            <w:tcW w:w="1418" w:type="dxa"/>
          </w:tcPr>
          <w:p w14:paraId="5F99E1FF" w14:textId="77777777" w:rsidR="00114943" w:rsidRPr="00253E43" w:rsidRDefault="00114943" w:rsidP="00FC1B59">
            <w:r w:rsidRPr="00253E43">
              <w:t>Nombre</w:t>
            </w:r>
          </w:p>
        </w:tc>
        <w:tc>
          <w:tcPr>
            <w:tcW w:w="8606" w:type="dxa"/>
          </w:tcPr>
          <w:p w14:paraId="2D7FE920" w14:textId="77777777" w:rsidR="00114943" w:rsidRPr="004B0F39" w:rsidRDefault="00114943" w:rsidP="00FC1B59">
            <w:pPr>
              <w:rPr>
                <w:b/>
              </w:rPr>
            </w:pPr>
            <w:r w:rsidRPr="004B0F39">
              <w:rPr>
                <w:b/>
              </w:rPr>
              <w:t>Login</w:t>
            </w:r>
          </w:p>
        </w:tc>
      </w:tr>
      <w:tr w:rsidR="00114943" w:rsidRPr="00253E43" w14:paraId="1B6D9476" w14:textId="77777777" w:rsidTr="00FC1B59">
        <w:tc>
          <w:tcPr>
            <w:tcW w:w="1418" w:type="dxa"/>
          </w:tcPr>
          <w:p w14:paraId="0D649552" w14:textId="77777777" w:rsidR="00114943" w:rsidRPr="00253E43" w:rsidRDefault="00114943" w:rsidP="00FC1B59">
            <w:r w:rsidRPr="00253E43">
              <w:t>Actores:</w:t>
            </w:r>
          </w:p>
        </w:tc>
        <w:tc>
          <w:tcPr>
            <w:tcW w:w="8606" w:type="dxa"/>
          </w:tcPr>
          <w:p w14:paraId="66C129CD" w14:textId="77777777" w:rsidR="00114943" w:rsidRPr="004B0F39" w:rsidRDefault="00114943" w:rsidP="00FC1B59">
            <w:r w:rsidRPr="004B0F39">
              <w:t>Administrador</w:t>
            </w:r>
          </w:p>
        </w:tc>
      </w:tr>
      <w:tr w:rsidR="00114943" w:rsidRPr="00253E43" w14:paraId="7E6CEF09" w14:textId="77777777" w:rsidTr="00FC1B59">
        <w:tc>
          <w:tcPr>
            <w:tcW w:w="1418" w:type="dxa"/>
          </w:tcPr>
          <w:p w14:paraId="55E5376D" w14:textId="77777777" w:rsidR="00114943" w:rsidRPr="00253E43" w:rsidRDefault="00114943" w:rsidP="00FC1B59">
            <w:r w:rsidRPr="00253E43">
              <w:t>Función:</w:t>
            </w:r>
          </w:p>
        </w:tc>
        <w:tc>
          <w:tcPr>
            <w:tcW w:w="8606" w:type="dxa"/>
          </w:tcPr>
          <w:p w14:paraId="558C3227" w14:textId="77777777" w:rsidR="00114943" w:rsidRPr="004B0F39" w:rsidRDefault="00114943" w:rsidP="00FC1B59">
            <w:r w:rsidRPr="004B0F39">
              <w:t>Da acceso al sistema para poder realizar el resto de acciones.</w:t>
            </w:r>
          </w:p>
        </w:tc>
      </w:tr>
      <w:tr w:rsidR="00114943" w:rsidRPr="00253E43" w14:paraId="0D8CAB25" w14:textId="77777777" w:rsidTr="00FC1B59">
        <w:tc>
          <w:tcPr>
            <w:tcW w:w="1418" w:type="dxa"/>
          </w:tcPr>
          <w:p w14:paraId="341B298D" w14:textId="77777777" w:rsidR="00114943" w:rsidRPr="00253E43" w:rsidRDefault="00114943" w:rsidP="00FC1B59">
            <w:r w:rsidRPr="00253E43">
              <w:t>Referencias:</w:t>
            </w:r>
          </w:p>
        </w:tc>
        <w:tc>
          <w:tcPr>
            <w:tcW w:w="8606" w:type="dxa"/>
          </w:tcPr>
          <w:p w14:paraId="1115D4AD" w14:textId="77777777" w:rsidR="00114943" w:rsidRPr="004B0F39" w:rsidRDefault="00114943" w:rsidP="00FC1B59">
            <w:r w:rsidRPr="004B0F39">
              <w:t>RF - Todos</w:t>
            </w:r>
          </w:p>
        </w:tc>
      </w:tr>
      <w:tr w:rsidR="00114943" w:rsidRPr="00253E43" w14:paraId="3A877D18" w14:textId="77777777" w:rsidTr="00FC1B59">
        <w:trPr>
          <w:trHeight w:val="74"/>
        </w:trPr>
        <w:tc>
          <w:tcPr>
            <w:tcW w:w="10024" w:type="dxa"/>
            <w:gridSpan w:val="2"/>
            <w:shd w:val="clear" w:color="auto" w:fill="D0CECE" w:themeFill="background2" w:themeFillShade="E6"/>
          </w:tcPr>
          <w:p w14:paraId="688E6A0E" w14:textId="77777777" w:rsidR="00114943" w:rsidRPr="001F316D" w:rsidRDefault="00114943" w:rsidP="00FC1B59">
            <w:pPr>
              <w:rPr>
                <w:color w:val="FF0000"/>
              </w:rPr>
            </w:pPr>
          </w:p>
        </w:tc>
      </w:tr>
      <w:tr w:rsidR="00114943" w:rsidRPr="00253E43" w14:paraId="3100D27B" w14:textId="77777777" w:rsidTr="00FC1B59">
        <w:tc>
          <w:tcPr>
            <w:tcW w:w="1418" w:type="dxa"/>
          </w:tcPr>
          <w:p w14:paraId="7AD6CBAB" w14:textId="77777777" w:rsidR="00114943" w:rsidRPr="00253E43" w:rsidRDefault="00114943" w:rsidP="00FC1B59">
            <w:r w:rsidRPr="00253E43">
              <w:t>Nombre</w:t>
            </w:r>
          </w:p>
        </w:tc>
        <w:tc>
          <w:tcPr>
            <w:tcW w:w="8606" w:type="dxa"/>
          </w:tcPr>
          <w:p w14:paraId="1D506A0A" w14:textId="69267A29" w:rsidR="00114943" w:rsidRPr="004B0F39" w:rsidRDefault="00114943" w:rsidP="00FC1B59">
            <w:pPr>
              <w:rPr>
                <w:b/>
              </w:rPr>
            </w:pPr>
            <w:r>
              <w:rPr>
                <w:b/>
              </w:rPr>
              <w:t>Buscar alumno</w:t>
            </w:r>
          </w:p>
        </w:tc>
      </w:tr>
      <w:tr w:rsidR="00114943" w:rsidRPr="00253E43" w14:paraId="7B9D74A1" w14:textId="77777777" w:rsidTr="00FC1B59">
        <w:tc>
          <w:tcPr>
            <w:tcW w:w="1418" w:type="dxa"/>
          </w:tcPr>
          <w:p w14:paraId="07979227" w14:textId="77777777" w:rsidR="00114943" w:rsidRPr="00253E43" w:rsidRDefault="00114943" w:rsidP="00FC1B59">
            <w:r w:rsidRPr="00253E43">
              <w:t>Actores:</w:t>
            </w:r>
          </w:p>
        </w:tc>
        <w:tc>
          <w:tcPr>
            <w:tcW w:w="8606" w:type="dxa"/>
          </w:tcPr>
          <w:p w14:paraId="5CCE90FF" w14:textId="77777777" w:rsidR="00114943" w:rsidRPr="004B0F39" w:rsidRDefault="00114943" w:rsidP="00FC1B59">
            <w:pPr>
              <w:rPr>
                <w:bCs/>
              </w:rPr>
            </w:pPr>
            <w:r w:rsidRPr="004B0F39">
              <w:rPr>
                <w:bCs/>
              </w:rPr>
              <w:t>Administrador</w:t>
            </w:r>
          </w:p>
        </w:tc>
      </w:tr>
      <w:tr w:rsidR="00114943" w:rsidRPr="00253E43" w14:paraId="67609465" w14:textId="77777777" w:rsidTr="00FC1B59">
        <w:tc>
          <w:tcPr>
            <w:tcW w:w="1418" w:type="dxa"/>
          </w:tcPr>
          <w:p w14:paraId="62903734" w14:textId="77777777" w:rsidR="00114943" w:rsidRPr="00253E43" w:rsidRDefault="00114943" w:rsidP="00FC1B59">
            <w:r w:rsidRPr="00253E43">
              <w:t>Función:</w:t>
            </w:r>
          </w:p>
        </w:tc>
        <w:tc>
          <w:tcPr>
            <w:tcW w:w="8606" w:type="dxa"/>
          </w:tcPr>
          <w:p w14:paraId="51A2A353" w14:textId="77777777"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4F655514" w14:textId="77777777" w:rsidTr="00FC1B59">
        <w:tc>
          <w:tcPr>
            <w:tcW w:w="1418" w:type="dxa"/>
          </w:tcPr>
          <w:p w14:paraId="7F29E072" w14:textId="77777777" w:rsidR="00114943" w:rsidRPr="00253E43" w:rsidRDefault="00114943" w:rsidP="00FC1B59">
            <w:r w:rsidRPr="00253E43">
              <w:t>Referencias:</w:t>
            </w:r>
          </w:p>
        </w:tc>
        <w:tc>
          <w:tcPr>
            <w:tcW w:w="8606" w:type="dxa"/>
          </w:tcPr>
          <w:p w14:paraId="04947BFD" w14:textId="3652A2E5" w:rsidR="00114943" w:rsidRPr="004B0F39" w:rsidRDefault="00114943" w:rsidP="00FC1B59">
            <w:pPr>
              <w:rPr>
                <w:bCs/>
              </w:rPr>
            </w:pPr>
            <w:r w:rsidRPr="004B0F39">
              <w:rPr>
                <w:bCs/>
              </w:rPr>
              <w:t>R</w:t>
            </w:r>
            <w:r>
              <w:rPr>
                <w:bCs/>
              </w:rPr>
              <w:t>F</w:t>
            </w:r>
            <w:r w:rsidR="003A29E9">
              <w:rPr>
                <w:bCs/>
              </w:rPr>
              <w:t>7</w:t>
            </w:r>
            <w:r>
              <w:rPr>
                <w:bCs/>
              </w:rPr>
              <w:t xml:space="preserve"> – RF</w:t>
            </w:r>
            <w:r w:rsidR="003A29E9">
              <w:rPr>
                <w:bCs/>
              </w:rPr>
              <w:t>8</w:t>
            </w:r>
          </w:p>
        </w:tc>
      </w:tr>
      <w:tr w:rsidR="00114943" w:rsidRPr="00253E43" w14:paraId="5A8798EC" w14:textId="77777777" w:rsidTr="00FC1B59">
        <w:trPr>
          <w:trHeight w:val="74"/>
        </w:trPr>
        <w:tc>
          <w:tcPr>
            <w:tcW w:w="10024" w:type="dxa"/>
            <w:gridSpan w:val="2"/>
            <w:shd w:val="clear" w:color="auto" w:fill="D0CECE" w:themeFill="background2" w:themeFillShade="E6"/>
          </w:tcPr>
          <w:p w14:paraId="7D7DB4A2" w14:textId="77777777" w:rsidR="00114943" w:rsidRPr="004B0F39" w:rsidRDefault="00114943" w:rsidP="00FC1B59">
            <w:pPr>
              <w:rPr>
                <w:bCs/>
              </w:rPr>
            </w:pPr>
          </w:p>
        </w:tc>
      </w:tr>
      <w:tr w:rsidR="00114943" w:rsidRPr="00253E43" w14:paraId="0D231BB3" w14:textId="77777777" w:rsidTr="00FC1B59">
        <w:tc>
          <w:tcPr>
            <w:tcW w:w="1418" w:type="dxa"/>
          </w:tcPr>
          <w:p w14:paraId="1F026922" w14:textId="77777777" w:rsidR="00114943" w:rsidRPr="00253E43" w:rsidRDefault="00114943" w:rsidP="00FC1B59">
            <w:r w:rsidRPr="00253E43">
              <w:t>Nombre</w:t>
            </w:r>
          </w:p>
        </w:tc>
        <w:tc>
          <w:tcPr>
            <w:tcW w:w="8606" w:type="dxa"/>
          </w:tcPr>
          <w:p w14:paraId="3A87F732" w14:textId="5931C5B3" w:rsidR="00114943" w:rsidRPr="004B0F39" w:rsidRDefault="00114943" w:rsidP="00FC1B59">
            <w:pPr>
              <w:rPr>
                <w:b/>
              </w:rPr>
            </w:pPr>
            <w:r>
              <w:rPr>
                <w:b/>
              </w:rPr>
              <w:t>Listados</w:t>
            </w:r>
          </w:p>
        </w:tc>
      </w:tr>
      <w:tr w:rsidR="00114943" w:rsidRPr="00253E43" w14:paraId="331CBA24" w14:textId="77777777" w:rsidTr="00FC1B59">
        <w:tc>
          <w:tcPr>
            <w:tcW w:w="1418" w:type="dxa"/>
          </w:tcPr>
          <w:p w14:paraId="16EA5009" w14:textId="77777777" w:rsidR="00114943" w:rsidRPr="00253E43" w:rsidRDefault="00114943" w:rsidP="00FC1B59">
            <w:r w:rsidRPr="00253E43">
              <w:t>Actores:</w:t>
            </w:r>
          </w:p>
        </w:tc>
        <w:tc>
          <w:tcPr>
            <w:tcW w:w="8606" w:type="dxa"/>
          </w:tcPr>
          <w:p w14:paraId="360D30FA" w14:textId="77777777" w:rsidR="00114943" w:rsidRPr="004B0F39" w:rsidRDefault="00114943" w:rsidP="00FC1B59">
            <w:pPr>
              <w:rPr>
                <w:bCs/>
              </w:rPr>
            </w:pPr>
            <w:r w:rsidRPr="004B0F39">
              <w:rPr>
                <w:bCs/>
              </w:rPr>
              <w:t>Administrador</w:t>
            </w:r>
          </w:p>
        </w:tc>
      </w:tr>
      <w:tr w:rsidR="00114943" w:rsidRPr="00253E43" w14:paraId="649CC568" w14:textId="77777777" w:rsidTr="00FC1B59">
        <w:tc>
          <w:tcPr>
            <w:tcW w:w="1418" w:type="dxa"/>
          </w:tcPr>
          <w:p w14:paraId="701DD051" w14:textId="77777777" w:rsidR="00114943" w:rsidRPr="00253E43" w:rsidRDefault="00114943" w:rsidP="00FC1B59">
            <w:r w:rsidRPr="00253E43">
              <w:t>Función:</w:t>
            </w:r>
          </w:p>
        </w:tc>
        <w:tc>
          <w:tcPr>
            <w:tcW w:w="8606" w:type="dxa"/>
          </w:tcPr>
          <w:p w14:paraId="42CD9A14" w14:textId="23FA570D" w:rsidR="00114943" w:rsidRPr="004B0F39" w:rsidRDefault="00114943" w:rsidP="00FC1B59">
            <w:pPr>
              <w:rPr>
                <w:bCs/>
              </w:rPr>
            </w:pPr>
            <w:r>
              <w:rPr>
                <w:bCs/>
              </w:rPr>
              <w:t>Se generarán listados de todo tipo: libros, prestamos, por curso, materias, estado.</w:t>
            </w:r>
          </w:p>
        </w:tc>
      </w:tr>
      <w:tr w:rsidR="00114943" w:rsidRPr="00253E43" w14:paraId="7C837BCA" w14:textId="77777777" w:rsidTr="00FC1B59">
        <w:tc>
          <w:tcPr>
            <w:tcW w:w="1418" w:type="dxa"/>
          </w:tcPr>
          <w:p w14:paraId="6D4E264F" w14:textId="77777777" w:rsidR="00114943" w:rsidRPr="00253E43" w:rsidRDefault="00114943" w:rsidP="00114943">
            <w:r w:rsidRPr="00253E43">
              <w:t>Referencias:</w:t>
            </w:r>
          </w:p>
        </w:tc>
        <w:tc>
          <w:tcPr>
            <w:tcW w:w="8606" w:type="dxa"/>
          </w:tcPr>
          <w:p w14:paraId="6A208461" w14:textId="75D5A94C" w:rsidR="00114943" w:rsidRPr="004B0F39" w:rsidRDefault="00114943" w:rsidP="00114943">
            <w:pPr>
              <w:rPr>
                <w:bCs/>
              </w:rPr>
            </w:pPr>
            <w:r w:rsidRPr="004B0F39">
              <w:rPr>
                <w:bCs/>
              </w:rPr>
              <w:t>R</w:t>
            </w:r>
            <w:r>
              <w:rPr>
                <w:bCs/>
              </w:rPr>
              <w:t>F7 – RF8</w:t>
            </w:r>
          </w:p>
        </w:tc>
      </w:tr>
      <w:tr w:rsidR="00114943" w:rsidRPr="00253E43" w14:paraId="2A5369C9" w14:textId="77777777" w:rsidTr="00FC1B59">
        <w:trPr>
          <w:trHeight w:val="74"/>
        </w:trPr>
        <w:tc>
          <w:tcPr>
            <w:tcW w:w="10024" w:type="dxa"/>
            <w:gridSpan w:val="2"/>
            <w:shd w:val="clear" w:color="auto" w:fill="D0CECE" w:themeFill="background2" w:themeFillShade="E6"/>
          </w:tcPr>
          <w:p w14:paraId="67EA8093" w14:textId="77777777" w:rsidR="00114943" w:rsidRPr="001F316D" w:rsidRDefault="00114943" w:rsidP="00FC1B59">
            <w:pPr>
              <w:rPr>
                <w:color w:val="FF0000"/>
              </w:rPr>
            </w:pPr>
          </w:p>
        </w:tc>
      </w:tr>
      <w:tr w:rsidR="00114943" w:rsidRPr="00253E43" w14:paraId="53DC48ED" w14:textId="77777777" w:rsidTr="00FC1B59">
        <w:tc>
          <w:tcPr>
            <w:tcW w:w="1418" w:type="dxa"/>
          </w:tcPr>
          <w:p w14:paraId="5D0E0A73" w14:textId="77777777" w:rsidR="00114943" w:rsidRPr="00253E43" w:rsidRDefault="00114943" w:rsidP="00FC1B59">
            <w:r w:rsidRPr="00253E43">
              <w:t>Nombre</w:t>
            </w:r>
          </w:p>
        </w:tc>
        <w:tc>
          <w:tcPr>
            <w:tcW w:w="8606" w:type="dxa"/>
          </w:tcPr>
          <w:p w14:paraId="7EB3D416" w14:textId="77777777" w:rsidR="00114943" w:rsidRPr="004B0F39" w:rsidRDefault="00114943" w:rsidP="00FC1B59">
            <w:pPr>
              <w:rPr>
                <w:b/>
              </w:rPr>
            </w:pPr>
            <w:r w:rsidRPr="004B0F39">
              <w:rPr>
                <w:b/>
              </w:rPr>
              <w:t>logout</w:t>
            </w:r>
          </w:p>
        </w:tc>
      </w:tr>
      <w:tr w:rsidR="00114943" w:rsidRPr="00253E43" w14:paraId="25FA4CB1" w14:textId="77777777" w:rsidTr="00FC1B59">
        <w:tc>
          <w:tcPr>
            <w:tcW w:w="1418" w:type="dxa"/>
          </w:tcPr>
          <w:p w14:paraId="44E68C88" w14:textId="77777777" w:rsidR="00114943" w:rsidRPr="00253E43" w:rsidRDefault="00114943" w:rsidP="00FC1B59">
            <w:r w:rsidRPr="00253E43">
              <w:t>Actores:</w:t>
            </w:r>
          </w:p>
        </w:tc>
        <w:tc>
          <w:tcPr>
            <w:tcW w:w="8606" w:type="dxa"/>
          </w:tcPr>
          <w:p w14:paraId="5BAA0E7A" w14:textId="77777777" w:rsidR="00114943" w:rsidRPr="004B0F39" w:rsidRDefault="00114943" w:rsidP="00FC1B59">
            <w:r w:rsidRPr="004B0F39">
              <w:t>Administrador</w:t>
            </w:r>
          </w:p>
        </w:tc>
      </w:tr>
      <w:tr w:rsidR="00114943" w:rsidRPr="00253E43" w14:paraId="4D6933F5" w14:textId="77777777" w:rsidTr="00FC1B59">
        <w:tc>
          <w:tcPr>
            <w:tcW w:w="1418" w:type="dxa"/>
          </w:tcPr>
          <w:p w14:paraId="0E5CEB22" w14:textId="77777777" w:rsidR="00114943" w:rsidRPr="00253E43" w:rsidRDefault="00114943" w:rsidP="00FC1B59">
            <w:r w:rsidRPr="00253E43">
              <w:t>Función:</w:t>
            </w:r>
          </w:p>
        </w:tc>
        <w:tc>
          <w:tcPr>
            <w:tcW w:w="8606" w:type="dxa"/>
          </w:tcPr>
          <w:p w14:paraId="1DB5401C" w14:textId="77777777" w:rsidR="00114943" w:rsidRPr="004B0F39" w:rsidRDefault="00114943" w:rsidP="00FC1B59">
            <w:r w:rsidRPr="004B0F39">
              <w:t>Salida del sistema.</w:t>
            </w:r>
          </w:p>
        </w:tc>
      </w:tr>
      <w:tr w:rsidR="00114943" w:rsidRPr="00253E43" w14:paraId="44667E92" w14:textId="77777777" w:rsidTr="00FC1B59">
        <w:tc>
          <w:tcPr>
            <w:tcW w:w="1418" w:type="dxa"/>
          </w:tcPr>
          <w:p w14:paraId="57FB2A46" w14:textId="77777777" w:rsidR="00114943" w:rsidRPr="00253E43" w:rsidRDefault="00114943" w:rsidP="00FC1B59">
            <w:r w:rsidRPr="00253E43">
              <w:t>Referencias:</w:t>
            </w:r>
          </w:p>
        </w:tc>
        <w:tc>
          <w:tcPr>
            <w:tcW w:w="8606" w:type="dxa"/>
          </w:tcPr>
          <w:p w14:paraId="5991AB53" w14:textId="77777777" w:rsidR="00114943" w:rsidRPr="004B0F39" w:rsidRDefault="00114943" w:rsidP="00FC1B59">
            <w:r>
              <w:t>RF Todos</w:t>
            </w:r>
          </w:p>
        </w:tc>
      </w:tr>
    </w:tbl>
    <w:p w14:paraId="2B1284B3" w14:textId="77777777" w:rsidR="00114943" w:rsidRDefault="00114943" w:rsidP="00114943"/>
    <w:p w14:paraId="06703648" w14:textId="32BBFED3" w:rsidR="001528C8" w:rsidRPr="00253E43" w:rsidRDefault="001528C8" w:rsidP="001528C8">
      <w:pPr>
        <w:pStyle w:val="Ttulo3"/>
      </w:pPr>
      <w:bookmarkStart w:id="80" w:name="_Toc199101938"/>
      <w:bookmarkStart w:id="81" w:name="_Toc199102005"/>
      <w:r>
        <w:t>Preservar los datos</w:t>
      </w:r>
      <w:bookmarkEnd w:id="80"/>
      <w:bookmarkEnd w:id="81"/>
    </w:p>
    <w:tbl>
      <w:tblPr>
        <w:tblStyle w:val="Tablaconcuadrcula"/>
        <w:tblW w:w="0" w:type="auto"/>
        <w:tblLook w:val="04A0" w:firstRow="1" w:lastRow="0" w:firstColumn="1" w:lastColumn="0" w:noHBand="0" w:noVBand="1"/>
      </w:tblPr>
      <w:tblGrid>
        <w:gridCol w:w="1418"/>
        <w:gridCol w:w="8606"/>
      </w:tblGrid>
      <w:tr w:rsidR="001528C8" w:rsidRPr="00253E43" w14:paraId="2F44C1D1" w14:textId="77777777" w:rsidTr="00FC1B59">
        <w:tc>
          <w:tcPr>
            <w:tcW w:w="1418" w:type="dxa"/>
          </w:tcPr>
          <w:p w14:paraId="19DF15A4" w14:textId="77777777" w:rsidR="001528C8" w:rsidRPr="00253E43" w:rsidRDefault="001528C8" w:rsidP="00FC1B59">
            <w:r w:rsidRPr="00253E43">
              <w:t>Nombre</w:t>
            </w:r>
          </w:p>
        </w:tc>
        <w:tc>
          <w:tcPr>
            <w:tcW w:w="8606" w:type="dxa"/>
          </w:tcPr>
          <w:p w14:paraId="1E4DF1DF" w14:textId="77777777" w:rsidR="001528C8" w:rsidRPr="004B0F39" w:rsidRDefault="001528C8" w:rsidP="00FC1B59">
            <w:pPr>
              <w:rPr>
                <w:b/>
              </w:rPr>
            </w:pPr>
            <w:r w:rsidRPr="004B0F39">
              <w:rPr>
                <w:b/>
              </w:rPr>
              <w:t>Login</w:t>
            </w:r>
          </w:p>
        </w:tc>
      </w:tr>
      <w:tr w:rsidR="001528C8" w:rsidRPr="00253E43" w14:paraId="735A998A" w14:textId="77777777" w:rsidTr="00FC1B59">
        <w:tc>
          <w:tcPr>
            <w:tcW w:w="1418" w:type="dxa"/>
          </w:tcPr>
          <w:p w14:paraId="7BCC458A" w14:textId="77777777" w:rsidR="001528C8" w:rsidRPr="00253E43" w:rsidRDefault="001528C8" w:rsidP="00FC1B59">
            <w:r w:rsidRPr="00253E43">
              <w:t>Actores:</w:t>
            </w:r>
          </w:p>
        </w:tc>
        <w:tc>
          <w:tcPr>
            <w:tcW w:w="8606" w:type="dxa"/>
          </w:tcPr>
          <w:p w14:paraId="6694BE6F" w14:textId="77777777" w:rsidR="001528C8" w:rsidRPr="004B0F39" w:rsidRDefault="001528C8" w:rsidP="00FC1B59">
            <w:r w:rsidRPr="004B0F39">
              <w:t>Administrador</w:t>
            </w:r>
          </w:p>
        </w:tc>
      </w:tr>
      <w:tr w:rsidR="001528C8" w:rsidRPr="00253E43" w14:paraId="12481581" w14:textId="77777777" w:rsidTr="00FC1B59">
        <w:tc>
          <w:tcPr>
            <w:tcW w:w="1418" w:type="dxa"/>
          </w:tcPr>
          <w:p w14:paraId="75C12E94" w14:textId="77777777" w:rsidR="001528C8" w:rsidRPr="00253E43" w:rsidRDefault="001528C8" w:rsidP="00FC1B59">
            <w:r w:rsidRPr="00253E43">
              <w:t>Función:</w:t>
            </w:r>
          </w:p>
        </w:tc>
        <w:tc>
          <w:tcPr>
            <w:tcW w:w="8606" w:type="dxa"/>
          </w:tcPr>
          <w:p w14:paraId="0F24CFE4" w14:textId="77777777" w:rsidR="001528C8" w:rsidRPr="004B0F39" w:rsidRDefault="001528C8" w:rsidP="00FC1B59">
            <w:r w:rsidRPr="004B0F39">
              <w:t>Da acceso al sistema para poder realizar el resto de acciones.</w:t>
            </w:r>
          </w:p>
        </w:tc>
      </w:tr>
      <w:tr w:rsidR="001528C8" w:rsidRPr="00253E43" w14:paraId="23160D8E" w14:textId="77777777" w:rsidTr="00FC1B59">
        <w:tc>
          <w:tcPr>
            <w:tcW w:w="1418" w:type="dxa"/>
          </w:tcPr>
          <w:p w14:paraId="726DA7C3" w14:textId="77777777" w:rsidR="001528C8" w:rsidRPr="00253E43" w:rsidRDefault="001528C8" w:rsidP="00FC1B59">
            <w:r w:rsidRPr="00253E43">
              <w:t>Referencias:</w:t>
            </w:r>
          </w:p>
        </w:tc>
        <w:tc>
          <w:tcPr>
            <w:tcW w:w="8606" w:type="dxa"/>
          </w:tcPr>
          <w:p w14:paraId="73C9E2FE" w14:textId="77777777" w:rsidR="001528C8" w:rsidRPr="004B0F39" w:rsidRDefault="001528C8" w:rsidP="00FC1B59">
            <w:r w:rsidRPr="004B0F39">
              <w:t>RF - Todos</w:t>
            </w:r>
          </w:p>
        </w:tc>
      </w:tr>
      <w:tr w:rsidR="001528C8" w:rsidRPr="00253E43" w14:paraId="0C752EBE" w14:textId="77777777" w:rsidTr="00FC1B59">
        <w:trPr>
          <w:trHeight w:val="74"/>
        </w:trPr>
        <w:tc>
          <w:tcPr>
            <w:tcW w:w="10024" w:type="dxa"/>
            <w:gridSpan w:val="2"/>
            <w:shd w:val="clear" w:color="auto" w:fill="D0CECE" w:themeFill="background2" w:themeFillShade="E6"/>
          </w:tcPr>
          <w:p w14:paraId="2012CDFD" w14:textId="77777777" w:rsidR="001528C8" w:rsidRPr="001F316D" w:rsidRDefault="001528C8" w:rsidP="00FC1B59">
            <w:pPr>
              <w:rPr>
                <w:color w:val="FF0000"/>
              </w:rPr>
            </w:pPr>
          </w:p>
        </w:tc>
      </w:tr>
      <w:tr w:rsidR="001528C8" w:rsidRPr="00253E43" w14:paraId="556ED56F" w14:textId="77777777" w:rsidTr="00FC1B59">
        <w:tc>
          <w:tcPr>
            <w:tcW w:w="1418" w:type="dxa"/>
          </w:tcPr>
          <w:p w14:paraId="068EDB9C" w14:textId="77777777" w:rsidR="001528C8" w:rsidRPr="00253E43" w:rsidRDefault="001528C8" w:rsidP="00FC1B59">
            <w:r w:rsidRPr="00253E43">
              <w:t>Nombre</w:t>
            </w:r>
          </w:p>
        </w:tc>
        <w:tc>
          <w:tcPr>
            <w:tcW w:w="8606" w:type="dxa"/>
          </w:tcPr>
          <w:p w14:paraId="318BA612" w14:textId="61CC4337" w:rsidR="001528C8" w:rsidRPr="004B0F39" w:rsidRDefault="001528C8" w:rsidP="00FC1B59">
            <w:pPr>
              <w:rPr>
                <w:b/>
              </w:rPr>
            </w:pPr>
            <w:r>
              <w:rPr>
                <w:b/>
              </w:rPr>
              <w:t>Exportar todos los datos</w:t>
            </w:r>
          </w:p>
        </w:tc>
      </w:tr>
      <w:tr w:rsidR="001528C8" w:rsidRPr="00253E43" w14:paraId="4C399A1D" w14:textId="77777777" w:rsidTr="00FC1B59">
        <w:tc>
          <w:tcPr>
            <w:tcW w:w="1418" w:type="dxa"/>
          </w:tcPr>
          <w:p w14:paraId="17FED573" w14:textId="77777777" w:rsidR="001528C8" w:rsidRPr="00253E43" w:rsidRDefault="001528C8" w:rsidP="00FC1B59">
            <w:r w:rsidRPr="00253E43">
              <w:t>Actores:</w:t>
            </w:r>
          </w:p>
        </w:tc>
        <w:tc>
          <w:tcPr>
            <w:tcW w:w="8606" w:type="dxa"/>
          </w:tcPr>
          <w:p w14:paraId="264F5341" w14:textId="77777777" w:rsidR="001528C8" w:rsidRPr="004B0F39" w:rsidRDefault="001528C8" w:rsidP="00FC1B59">
            <w:pPr>
              <w:rPr>
                <w:bCs/>
              </w:rPr>
            </w:pPr>
            <w:r w:rsidRPr="004B0F39">
              <w:rPr>
                <w:bCs/>
              </w:rPr>
              <w:t>Administrador</w:t>
            </w:r>
          </w:p>
        </w:tc>
      </w:tr>
      <w:tr w:rsidR="001528C8" w:rsidRPr="00253E43" w14:paraId="1A20A187" w14:textId="77777777" w:rsidTr="00FC1B59">
        <w:tc>
          <w:tcPr>
            <w:tcW w:w="1418" w:type="dxa"/>
          </w:tcPr>
          <w:p w14:paraId="58DA1889" w14:textId="77777777" w:rsidR="001528C8" w:rsidRPr="00253E43" w:rsidRDefault="001528C8" w:rsidP="00FC1B59">
            <w:r w:rsidRPr="00253E43">
              <w:t>Función:</w:t>
            </w:r>
          </w:p>
        </w:tc>
        <w:tc>
          <w:tcPr>
            <w:tcW w:w="8606" w:type="dxa"/>
          </w:tcPr>
          <w:p w14:paraId="41EC1CFB" w14:textId="08ED1D51" w:rsidR="001528C8" w:rsidRPr="004B0F39" w:rsidRDefault="001528C8" w:rsidP="00FC1B59">
            <w:pPr>
              <w:rPr>
                <w:bCs/>
              </w:rPr>
            </w:pPr>
            <w:r>
              <w:rPr>
                <w:bCs/>
              </w:rPr>
              <w:t>Se generará un fichero SQL-92 para preservar los datos. Se dará la posibilidad de exportarlos a csv también.</w:t>
            </w:r>
          </w:p>
        </w:tc>
      </w:tr>
      <w:tr w:rsidR="001528C8" w:rsidRPr="00253E43" w14:paraId="3C28D6BD" w14:textId="77777777" w:rsidTr="00FC1B59">
        <w:tc>
          <w:tcPr>
            <w:tcW w:w="1418" w:type="dxa"/>
          </w:tcPr>
          <w:p w14:paraId="70E1716F" w14:textId="77777777" w:rsidR="001528C8" w:rsidRPr="00253E43" w:rsidRDefault="001528C8" w:rsidP="00FC1B59">
            <w:r w:rsidRPr="00253E43">
              <w:t>Referencias:</w:t>
            </w:r>
          </w:p>
        </w:tc>
        <w:tc>
          <w:tcPr>
            <w:tcW w:w="8606" w:type="dxa"/>
          </w:tcPr>
          <w:p w14:paraId="13C9B4C6" w14:textId="4A54DD89" w:rsidR="001528C8" w:rsidRPr="004B0F39" w:rsidRDefault="001528C8" w:rsidP="00FC1B59">
            <w:pPr>
              <w:rPr>
                <w:bCs/>
              </w:rPr>
            </w:pPr>
            <w:r w:rsidRPr="004B0F39">
              <w:rPr>
                <w:bCs/>
              </w:rPr>
              <w:t>R</w:t>
            </w:r>
            <w:r>
              <w:rPr>
                <w:bCs/>
              </w:rPr>
              <w:t>F9 – RF10</w:t>
            </w:r>
          </w:p>
        </w:tc>
      </w:tr>
      <w:tr w:rsidR="001528C8" w:rsidRPr="00253E43" w14:paraId="1FA87953" w14:textId="77777777" w:rsidTr="00FC1B59">
        <w:trPr>
          <w:trHeight w:val="74"/>
        </w:trPr>
        <w:tc>
          <w:tcPr>
            <w:tcW w:w="10024" w:type="dxa"/>
            <w:gridSpan w:val="2"/>
            <w:shd w:val="clear" w:color="auto" w:fill="D0CECE" w:themeFill="background2" w:themeFillShade="E6"/>
          </w:tcPr>
          <w:p w14:paraId="05C2DD17" w14:textId="77777777" w:rsidR="001528C8" w:rsidRPr="004B0F39" w:rsidRDefault="001528C8" w:rsidP="00FC1B59">
            <w:pPr>
              <w:rPr>
                <w:bCs/>
              </w:rPr>
            </w:pPr>
          </w:p>
        </w:tc>
      </w:tr>
      <w:tr w:rsidR="001528C8" w:rsidRPr="00253E43" w14:paraId="2E58AA26" w14:textId="77777777" w:rsidTr="00FC1B59">
        <w:tc>
          <w:tcPr>
            <w:tcW w:w="1418" w:type="dxa"/>
          </w:tcPr>
          <w:p w14:paraId="1D4320F3" w14:textId="77777777" w:rsidR="001528C8" w:rsidRPr="00253E43" w:rsidRDefault="001528C8" w:rsidP="00FC1B59">
            <w:r w:rsidRPr="00253E43">
              <w:t>Nombre</w:t>
            </w:r>
          </w:p>
        </w:tc>
        <w:tc>
          <w:tcPr>
            <w:tcW w:w="8606" w:type="dxa"/>
          </w:tcPr>
          <w:p w14:paraId="3353BBCE" w14:textId="09254226" w:rsidR="001528C8" w:rsidRPr="004B0F39" w:rsidRDefault="009E53B6" w:rsidP="00FC1B59">
            <w:pPr>
              <w:rPr>
                <w:b/>
              </w:rPr>
            </w:pPr>
            <w:r>
              <w:rPr>
                <w:b/>
              </w:rPr>
              <w:t>Selección de datos</w:t>
            </w:r>
          </w:p>
        </w:tc>
      </w:tr>
      <w:tr w:rsidR="001528C8" w:rsidRPr="00253E43" w14:paraId="3D5500AC" w14:textId="77777777" w:rsidTr="00FC1B59">
        <w:tc>
          <w:tcPr>
            <w:tcW w:w="1418" w:type="dxa"/>
          </w:tcPr>
          <w:p w14:paraId="1A844541" w14:textId="77777777" w:rsidR="001528C8" w:rsidRPr="00253E43" w:rsidRDefault="001528C8" w:rsidP="00FC1B59">
            <w:r w:rsidRPr="00253E43">
              <w:t>Actores:</w:t>
            </w:r>
          </w:p>
        </w:tc>
        <w:tc>
          <w:tcPr>
            <w:tcW w:w="8606" w:type="dxa"/>
          </w:tcPr>
          <w:p w14:paraId="5F619319" w14:textId="77777777" w:rsidR="001528C8" w:rsidRPr="004B0F39" w:rsidRDefault="001528C8" w:rsidP="00FC1B59">
            <w:pPr>
              <w:rPr>
                <w:bCs/>
              </w:rPr>
            </w:pPr>
            <w:r w:rsidRPr="004B0F39">
              <w:rPr>
                <w:bCs/>
              </w:rPr>
              <w:t>Administrador</w:t>
            </w:r>
          </w:p>
        </w:tc>
      </w:tr>
      <w:tr w:rsidR="001528C8" w:rsidRPr="00253E43" w14:paraId="1145BD3E" w14:textId="77777777" w:rsidTr="00FC1B59">
        <w:tc>
          <w:tcPr>
            <w:tcW w:w="1418" w:type="dxa"/>
          </w:tcPr>
          <w:p w14:paraId="0107911E" w14:textId="77777777" w:rsidR="001528C8" w:rsidRPr="00253E43" w:rsidRDefault="001528C8" w:rsidP="00FC1B59">
            <w:r w:rsidRPr="00253E43">
              <w:t>Función:</w:t>
            </w:r>
          </w:p>
        </w:tc>
        <w:tc>
          <w:tcPr>
            <w:tcW w:w="8606" w:type="dxa"/>
          </w:tcPr>
          <w:p w14:paraId="1A56DC14" w14:textId="4AED011C" w:rsidR="001528C8" w:rsidRPr="004B0F39" w:rsidRDefault="009E53B6" w:rsidP="00FC1B59">
            <w:pPr>
              <w:rPr>
                <w:bCs/>
              </w:rPr>
            </w:pPr>
            <w:r>
              <w:rPr>
                <w:bCs/>
              </w:rPr>
              <w:t>Se mostrarán todas las tablas para determinar cuáles se van a preservar</w:t>
            </w:r>
          </w:p>
        </w:tc>
      </w:tr>
      <w:tr w:rsidR="001528C8" w:rsidRPr="00253E43" w14:paraId="2CB3C605" w14:textId="77777777" w:rsidTr="00FC1B59">
        <w:tc>
          <w:tcPr>
            <w:tcW w:w="1418" w:type="dxa"/>
          </w:tcPr>
          <w:p w14:paraId="3B79A790" w14:textId="77777777" w:rsidR="001528C8" w:rsidRPr="00253E43" w:rsidRDefault="001528C8" w:rsidP="00FC1B59">
            <w:r w:rsidRPr="00253E43">
              <w:t>Referencias:</w:t>
            </w:r>
          </w:p>
        </w:tc>
        <w:tc>
          <w:tcPr>
            <w:tcW w:w="8606" w:type="dxa"/>
          </w:tcPr>
          <w:p w14:paraId="451E0BB4" w14:textId="3B8C826B" w:rsidR="001528C8" w:rsidRPr="004B0F39" w:rsidRDefault="001528C8" w:rsidP="00FC1B59">
            <w:pPr>
              <w:rPr>
                <w:bCs/>
              </w:rPr>
            </w:pPr>
            <w:r w:rsidRPr="004B0F39">
              <w:rPr>
                <w:bCs/>
              </w:rPr>
              <w:t>R</w:t>
            </w:r>
            <w:r>
              <w:rPr>
                <w:bCs/>
              </w:rPr>
              <w:t>F</w:t>
            </w:r>
            <w:r w:rsidR="009E53B6">
              <w:rPr>
                <w:bCs/>
              </w:rPr>
              <w:t>9</w:t>
            </w:r>
            <w:r>
              <w:rPr>
                <w:bCs/>
              </w:rPr>
              <w:t xml:space="preserve"> – RF</w:t>
            </w:r>
            <w:r w:rsidR="009E53B6">
              <w:rPr>
                <w:bCs/>
              </w:rPr>
              <w:t>10</w:t>
            </w:r>
          </w:p>
        </w:tc>
      </w:tr>
      <w:tr w:rsidR="009E53B6" w:rsidRPr="00253E43" w14:paraId="458EB3F8" w14:textId="77777777" w:rsidTr="00FC1B59">
        <w:trPr>
          <w:trHeight w:val="74"/>
        </w:trPr>
        <w:tc>
          <w:tcPr>
            <w:tcW w:w="10024" w:type="dxa"/>
            <w:gridSpan w:val="2"/>
            <w:shd w:val="clear" w:color="auto" w:fill="D0CECE" w:themeFill="background2" w:themeFillShade="E6"/>
          </w:tcPr>
          <w:p w14:paraId="58FEE471" w14:textId="77777777" w:rsidR="009E53B6" w:rsidRPr="004B0F39" w:rsidRDefault="009E53B6" w:rsidP="00FC1B59">
            <w:pPr>
              <w:rPr>
                <w:bCs/>
              </w:rPr>
            </w:pPr>
          </w:p>
        </w:tc>
      </w:tr>
      <w:tr w:rsidR="009E53B6" w:rsidRPr="00253E43" w14:paraId="1444EA82" w14:textId="77777777" w:rsidTr="00FC1B59">
        <w:tc>
          <w:tcPr>
            <w:tcW w:w="1418" w:type="dxa"/>
          </w:tcPr>
          <w:p w14:paraId="0E9B00AC" w14:textId="77777777" w:rsidR="009E53B6" w:rsidRPr="00253E43" w:rsidRDefault="009E53B6" w:rsidP="00FC1B59">
            <w:r w:rsidRPr="00253E43">
              <w:t>Nombre</w:t>
            </w:r>
          </w:p>
        </w:tc>
        <w:tc>
          <w:tcPr>
            <w:tcW w:w="8606" w:type="dxa"/>
          </w:tcPr>
          <w:p w14:paraId="6B757636" w14:textId="52486A8C" w:rsidR="009E53B6" w:rsidRPr="004B0F39" w:rsidRDefault="009E53B6" w:rsidP="00FC1B59">
            <w:pPr>
              <w:rPr>
                <w:b/>
              </w:rPr>
            </w:pPr>
            <w:r>
              <w:rPr>
                <w:b/>
              </w:rPr>
              <w:t>Selección de datos  subcaso: Selección de formato</w:t>
            </w:r>
          </w:p>
        </w:tc>
      </w:tr>
      <w:tr w:rsidR="009E53B6" w:rsidRPr="00253E43" w14:paraId="1DA4CA16" w14:textId="77777777" w:rsidTr="00FC1B59">
        <w:tc>
          <w:tcPr>
            <w:tcW w:w="1418" w:type="dxa"/>
          </w:tcPr>
          <w:p w14:paraId="32E53E7D" w14:textId="77777777" w:rsidR="009E53B6" w:rsidRPr="00253E43" w:rsidRDefault="009E53B6" w:rsidP="00FC1B59">
            <w:r w:rsidRPr="00253E43">
              <w:t>Actores:</w:t>
            </w:r>
          </w:p>
        </w:tc>
        <w:tc>
          <w:tcPr>
            <w:tcW w:w="8606" w:type="dxa"/>
          </w:tcPr>
          <w:p w14:paraId="1F9B2345" w14:textId="77777777" w:rsidR="009E53B6" w:rsidRPr="004B0F39" w:rsidRDefault="009E53B6" w:rsidP="00FC1B59">
            <w:pPr>
              <w:rPr>
                <w:bCs/>
              </w:rPr>
            </w:pPr>
            <w:r w:rsidRPr="004B0F39">
              <w:rPr>
                <w:bCs/>
              </w:rPr>
              <w:t>Administrador</w:t>
            </w:r>
          </w:p>
        </w:tc>
      </w:tr>
      <w:tr w:rsidR="009E53B6" w:rsidRPr="00253E43" w14:paraId="2326526F" w14:textId="77777777" w:rsidTr="00FC1B59">
        <w:tc>
          <w:tcPr>
            <w:tcW w:w="1418" w:type="dxa"/>
          </w:tcPr>
          <w:p w14:paraId="55E9746C" w14:textId="77777777" w:rsidR="009E53B6" w:rsidRPr="00253E43" w:rsidRDefault="009E53B6" w:rsidP="00FC1B59">
            <w:r w:rsidRPr="00253E43">
              <w:t>Función:</w:t>
            </w:r>
          </w:p>
        </w:tc>
        <w:tc>
          <w:tcPr>
            <w:tcW w:w="8606" w:type="dxa"/>
          </w:tcPr>
          <w:p w14:paraId="7824498B" w14:textId="53B49338" w:rsidR="009E53B6" w:rsidRPr="004B0F39" w:rsidRDefault="009E53B6" w:rsidP="00FC1B59">
            <w:pPr>
              <w:rPr>
                <w:bCs/>
              </w:rPr>
            </w:pPr>
            <w:r>
              <w:rPr>
                <w:bCs/>
              </w:rPr>
              <w:t>Se pedirá el formato y sus características para exportar: json, csv, sql-92</w:t>
            </w:r>
          </w:p>
        </w:tc>
      </w:tr>
      <w:tr w:rsidR="009E53B6" w:rsidRPr="00253E43" w14:paraId="6B2C4435" w14:textId="77777777" w:rsidTr="00FC1B59">
        <w:tc>
          <w:tcPr>
            <w:tcW w:w="1418" w:type="dxa"/>
          </w:tcPr>
          <w:p w14:paraId="10352666" w14:textId="77777777" w:rsidR="009E53B6" w:rsidRPr="00253E43" w:rsidRDefault="009E53B6" w:rsidP="00FC1B59">
            <w:r w:rsidRPr="00253E43">
              <w:t>Referencias:</w:t>
            </w:r>
          </w:p>
        </w:tc>
        <w:tc>
          <w:tcPr>
            <w:tcW w:w="8606" w:type="dxa"/>
          </w:tcPr>
          <w:p w14:paraId="620EC1C3" w14:textId="77777777" w:rsidR="009E53B6" w:rsidRPr="004B0F39" w:rsidRDefault="009E53B6" w:rsidP="00FC1B59">
            <w:pPr>
              <w:rPr>
                <w:bCs/>
              </w:rPr>
            </w:pPr>
            <w:r w:rsidRPr="004B0F39">
              <w:rPr>
                <w:bCs/>
              </w:rPr>
              <w:t>R</w:t>
            </w:r>
            <w:r>
              <w:rPr>
                <w:bCs/>
              </w:rPr>
              <w:t>F9 – RF10</w:t>
            </w:r>
          </w:p>
        </w:tc>
      </w:tr>
      <w:tr w:rsidR="009E53B6" w:rsidRPr="00253E43" w14:paraId="4C50181E" w14:textId="77777777" w:rsidTr="00FC1B59">
        <w:trPr>
          <w:trHeight w:val="74"/>
        </w:trPr>
        <w:tc>
          <w:tcPr>
            <w:tcW w:w="10024" w:type="dxa"/>
            <w:gridSpan w:val="2"/>
            <w:shd w:val="clear" w:color="auto" w:fill="D0CECE" w:themeFill="background2" w:themeFillShade="E6"/>
          </w:tcPr>
          <w:p w14:paraId="04264C77" w14:textId="77777777" w:rsidR="009E53B6" w:rsidRPr="004B0F39" w:rsidRDefault="009E53B6" w:rsidP="00FC1B59">
            <w:pPr>
              <w:rPr>
                <w:bCs/>
              </w:rPr>
            </w:pPr>
          </w:p>
        </w:tc>
      </w:tr>
      <w:tr w:rsidR="009E53B6" w:rsidRPr="00253E43" w14:paraId="0385B913" w14:textId="77777777" w:rsidTr="00FC1B59">
        <w:tc>
          <w:tcPr>
            <w:tcW w:w="1418" w:type="dxa"/>
          </w:tcPr>
          <w:p w14:paraId="37BA1B27" w14:textId="77777777" w:rsidR="009E53B6" w:rsidRPr="00253E43" w:rsidRDefault="009E53B6" w:rsidP="00FC1B59">
            <w:r w:rsidRPr="00253E43">
              <w:t>Nombre</w:t>
            </w:r>
          </w:p>
        </w:tc>
        <w:tc>
          <w:tcPr>
            <w:tcW w:w="8606" w:type="dxa"/>
          </w:tcPr>
          <w:p w14:paraId="79B0825A" w14:textId="00DD6FFE" w:rsidR="009E53B6" w:rsidRPr="004B0F39" w:rsidRDefault="009E53B6" w:rsidP="00FC1B59">
            <w:pPr>
              <w:rPr>
                <w:b/>
              </w:rPr>
            </w:pPr>
            <w:r>
              <w:rPr>
                <w:b/>
              </w:rPr>
              <w:t xml:space="preserve">Selección de </w:t>
            </w:r>
            <w:r w:rsidR="003A29E9">
              <w:rPr>
                <w:b/>
              </w:rPr>
              <w:t>datos subcaso</w:t>
            </w:r>
            <w:r>
              <w:rPr>
                <w:b/>
              </w:rPr>
              <w:t xml:space="preserve">: </w:t>
            </w:r>
            <w:r w:rsidR="003A29E9">
              <w:rPr>
                <w:b/>
              </w:rPr>
              <w:t>Guardar</w:t>
            </w:r>
            <w:r>
              <w:rPr>
                <w:b/>
              </w:rPr>
              <w:t xml:space="preserve"> datos</w:t>
            </w:r>
          </w:p>
        </w:tc>
      </w:tr>
      <w:tr w:rsidR="009E53B6" w:rsidRPr="00253E43" w14:paraId="45E493F9" w14:textId="77777777" w:rsidTr="00FC1B59">
        <w:tc>
          <w:tcPr>
            <w:tcW w:w="1418" w:type="dxa"/>
          </w:tcPr>
          <w:p w14:paraId="3C19C37A" w14:textId="77777777" w:rsidR="009E53B6" w:rsidRPr="00253E43" w:rsidRDefault="009E53B6" w:rsidP="00FC1B59">
            <w:r w:rsidRPr="00253E43">
              <w:t>Actores:</w:t>
            </w:r>
          </w:p>
        </w:tc>
        <w:tc>
          <w:tcPr>
            <w:tcW w:w="8606" w:type="dxa"/>
          </w:tcPr>
          <w:p w14:paraId="436CF44A" w14:textId="77777777" w:rsidR="009E53B6" w:rsidRPr="004B0F39" w:rsidRDefault="009E53B6" w:rsidP="00FC1B59">
            <w:pPr>
              <w:rPr>
                <w:bCs/>
              </w:rPr>
            </w:pPr>
            <w:r w:rsidRPr="004B0F39">
              <w:rPr>
                <w:bCs/>
              </w:rPr>
              <w:t>Administrador</w:t>
            </w:r>
          </w:p>
        </w:tc>
      </w:tr>
      <w:tr w:rsidR="009E53B6" w:rsidRPr="00253E43" w14:paraId="67548942" w14:textId="77777777" w:rsidTr="00FC1B59">
        <w:tc>
          <w:tcPr>
            <w:tcW w:w="1418" w:type="dxa"/>
          </w:tcPr>
          <w:p w14:paraId="6D0D902B" w14:textId="77777777" w:rsidR="009E53B6" w:rsidRPr="00253E43" w:rsidRDefault="009E53B6" w:rsidP="00FC1B59">
            <w:r w:rsidRPr="00253E43">
              <w:t>Función:</w:t>
            </w:r>
          </w:p>
        </w:tc>
        <w:tc>
          <w:tcPr>
            <w:tcW w:w="8606" w:type="dxa"/>
          </w:tcPr>
          <w:p w14:paraId="3C60C439" w14:textId="05AD99B8" w:rsidR="009E53B6" w:rsidRPr="004B0F39" w:rsidRDefault="009E53B6" w:rsidP="00FC1B59">
            <w:pPr>
              <w:rPr>
                <w:bCs/>
              </w:rPr>
            </w:pPr>
            <w:r>
              <w:rPr>
                <w:bCs/>
              </w:rPr>
              <w:t>Se generará el fichero correspondiente para poder descargar y guardar</w:t>
            </w:r>
          </w:p>
        </w:tc>
      </w:tr>
      <w:tr w:rsidR="009E53B6" w:rsidRPr="00253E43" w14:paraId="1C95ACF9" w14:textId="77777777" w:rsidTr="00FC1B59">
        <w:tc>
          <w:tcPr>
            <w:tcW w:w="1418" w:type="dxa"/>
          </w:tcPr>
          <w:p w14:paraId="31229EEA" w14:textId="77777777" w:rsidR="009E53B6" w:rsidRPr="00253E43" w:rsidRDefault="009E53B6" w:rsidP="00FC1B59">
            <w:r w:rsidRPr="00253E43">
              <w:lastRenderedPageBreak/>
              <w:t>Referencias:</w:t>
            </w:r>
          </w:p>
        </w:tc>
        <w:tc>
          <w:tcPr>
            <w:tcW w:w="8606" w:type="dxa"/>
          </w:tcPr>
          <w:p w14:paraId="18374D1A" w14:textId="77777777" w:rsidR="009E53B6" w:rsidRPr="004B0F39" w:rsidRDefault="009E53B6" w:rsidP="00FC1B59">
            <w:pPr>
              <w:rPr>
                <w:bCs/>
              </w:rPr>
            </w:pPr>
            <w:r w:rsidRPr="004B0F39">
              <w:rPr>
                <w:bCs/>
              </w:rPr>
              <w:t>R</w:t>
            </w:r>
            <w:r>
              <w:rPr>
                <w:bCs/>
              </w:rPr>
              <w:t>F9 – RF10</w:t>
            </w:r>
          </w:p>
        </w:tc>
      </w:tr>
      <w:tr w:rsidR="001528C8" w:rsidRPr="00253E43" w14:paraId="7B69C004" w14:textId="77777777" w:rsidTr="00FC1B59">
        <w:trPr>
          <w:trHeight w:val="74"/>
        </w:trPr>
        <w:tc>
          <w:tcPr>
            <w:tcW w:w="10024" w:type="dxa"/>
            <w:gridSpan w:val="2"/>
            <w:shd w:val="clear" w:color="auto" w:fill="D0CECE" w:themeFill="background2" w:themeFillShade="E6"/>
          </w:tcPr>
          <w:p w14:paraId="07C06830" w14:textId="77777777" w:rsidR="001528C8" w:rsidRPr="001F316D" w:rsidRDefault="001528C8" w:rsidP="00FC1B59">
            <w:pPr>
              <w:rPr>
                <w:color w:val="FF0000"/>
              </w:rPr>
            </w:pPr>
          </w:p>
        </w:tc>
      </w:tr>
      <w:tr w:rsidR="001528C8" w:rsidRPr="00253E43" w14:paraId="14392FC0" w14:textId="77777777" w:rsidTr="00FC1B59">
        <w:tc>
          <w:tcPr>
            <w:tcW w:w="1418" w:type="dxa"/>
          </w:tcPr>
          <w:p w14:paraId="22F85DB4" w14:textId="77777777" w:rsidR="001528C8" w:rsidRPr="00253E43" w:rsidRDefault="001528C8" w:rsidP="00FC1B59">
            <w:r w:rsidRPr="00253E43">
              <w:t>Nombre</w:t>
            </w:r>
          </w:p>
        </w:tc>
        <w:tc>
          <w:tcPr>
            <w:tcW w:w="8606" w:type="dxa"/>
          </w:tcPr>
          <w:p w14:paraId="2D2F8CCC" w14:textId="77777777" w:rsidR="001528C8" w:rsidRPr="004B0F39" w:rsidRDefault="001528C8" w:rsidP="00FC1B59">
            <w:pPr>
              <w:rPr>
                <w:b/>
              </w:rPr>
            </w:pPr>
            <w:r w:rsidRPr="004B0F39">
              <w:rPr>
                <w:b/>
              </w:rPr>
              <w:t>logout</w:t>
            </w:r>
          </w:p>
        </w:tc>
      </w:tr>
      <w:tr w:rsidR="001528C8" w:rsidRPr="00253E43" w14:paraId="03814A02" w14:textId="77777777" w:rsidTr="00FC1B59">
        <w:tc>
          <w:tcPr>
            <w:tcW w:w="1418" w:type="dxa"/>
          </w:tcPr>
          <w:p w14:paraId="70E990B8" w14:textId="77777777" w:rsidR="001528C8" w:rsidRPr="00253E43" w:rsidRDefault="001528C8" w:rsidP="00FC1B59">
            <w:r w:rsidRPr="00253E43">
              <w:t>Actores:</w:t>
            </w:r>
          </w:p>
        </w:tc>
        <w:tc>
          <w:tcPr>
            <w:tcW w:w="8606" w:type="dxa"/>
          </w:tcPr>
          <w:p w14:paraId="4B61D6FB" w14:textId="77777777" w:rsidR="001528C8" w:rsidRPr="004B0F39" w:rsidRDefault="001528C8" w:rsidP="00FC1B59">
            <w:r w:rsidRPr="004B0F39">
              <w:t>Administrador</w:t>
            </w:r>
          </w:p>
        </w:tc>
      </w:tr>
      <w:tr w:rsidR="001528C8" w:rsidRPr="00253E43" w14:paraId="7089AD7D" w14:textId="77777777" w:rsidTr="00FC1B59">
        <w:tc>
          <w:tcPr>
            <w:tcW w:w="1418" w:type="dxa"/>
          </w:tcPr>
          <w:p w14:paraId="1200D4A5" w14:textId="77777777" w:rsidR="001528C8" w:rsidRPr="00253E43" w:rsidRDefault="001528C8" w:rsidP="00FC1B59">
            <w:r w:rsidRPr="00253E43">
              <w:t>Función:</w:t>
            </w:r>
          </w:p>
        </w:tc>
        <w:tc>
          <w:tcPr>
            <w:tcW w:w="8606" w:type="dxa"/>
          </w:tcPr>
          <w:p w14:paraId="44EA6DF8" w14:textId="77777777" w:rsidR="001528C8" w:rsidRPr="004B0F39" w:rsidRDefault="001528C8" w:rsidP="00FC1B59">
            <w:r w:rsidRPr="004B0F39">
              <w:t>Salida del sistema.</w:t>
            </w:r>
          </w:p>
        </w:tc>
      </w:tr>
      <w:tr w:rsidR="001528C8" w:rsidRPr="00253E43" w14:paraId="71592106" w14:textId="77777777" w:rsidTr="00FC1B59">
        <w:tc>
          <w:tcPr>
            <w:tcW w:w="1418" w:type="dxa"/>
          </w:tcPr>
          <w:p w14:paraId="6CD191EA" w14:textId="77777777" w:rsidR="001528C8" w:rsidRPr="00253E43" w:rsidRDefault="001528C8" w:rsidP="00FC1B59">
            <w:r w:rsidRPr="00253E43">
              <w:t>Referencias:</w:t>
            </w:r>
          </w:p>
        </w:tc>
        <w:tc>
          <w:tcPr>
            <w:tcW w:w="8606" w:type="dxa"/>
          </w:tcPr>
          <w:p w14:paraId="3ED7A170" w14:textId="77777777" w:rsidR="001528C8" w:rsidRPr="004B0F39" w:rsidRDefault="001528C8" w:rsidP="00FC1B59">
            <w:r>
              <w:t>RF Todos</w:t>
            </w:r>
          </w:p>
        </w:tc>
      </w:tr>
    </w:tbl>
    <w:p w14:paraId="0354CD22" w14:textId="77777777" w:rsidR="001528C8" w:rsidRDefault="001528C8" w:rsidP="001528C8"/>
    <w:p w14:paraId="7D78ED2E" w14:textId="33C85DC0" w:rsidR="00CC2AEC" w:rsidRDefault="00CC2AEC" w:rsidP="00CC2AEC">
      <w:pPr>
        <w:pStyle w:val="Ttulo2"/>
        <w:rPr>
          <w:b w:val="0"/>
        </w:rPr>
      </w:pPr>
      <w:bookmarkStart w:id="82" w:name="_Toc49341813"/>
      <w:bookmarkStart w:id="83" w:name="_Toc199101939"/>
      <w:bookmarkStart w:id="84" w:name="_Toc199102006"/>
      <w:r w:rsidRPr="00253E43">
        <w:rPr>
          <w:b w:val="0"/>
        </w:rPr>
        <w:t>Diagrama Conceptual</w:t>
      </w:r>
      <w:bookmarkEnd w:id="82"/>
      <w:bookmarkEnd w:id="83"/>
      <w:bookmarkEnd w:id="84"/>
    </w:p>
    <w:p w14:paraId="28C16A17" w14:textId="24DDBCFD" w:rsidR="00E4568F" w:rsidRPr="00E4568F" w:rsidRDefault="001F316D" w:rsidP="001F316D">
      <w:pPr>
        <w:jc w:val="center"/>
      </w:pPr>
      <w:r>
        <w:rPr>
          <w:noProof/>
        </w:rPr>
        <w:drawing>
          <wp:inline distT="0" distB="0" distL="0" distR="0" wp14:anchorId="4941A9FA" wp14:editId="7EA60F17">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2484" cy="3865262"/>
                    </a:xfrm>
                    <a:prstGeom prst="rect">
                      <a:avLst/>
                    </a:prstGeom>
                    <a:noFill/>
                    <a:ln>
                      <a:noFill/>
                    </a:ln>
                  </pic:spPr>
                </pic:pic>
              </a:graphicData>
            </a:graphic>
          </wp:inline>
        </w:drawing>
      </w:r>
    </w:p>
    <w:p w14:paraId="232FFCDE" w14:textId="0F706086" w:rsidR="00CC2AEC" w:rsidRPr="00253E43" w:rsidRDefault="00CC2AEC" w:rsidP="00E4568F"/>
    <w:p w14:paraId="03048D92" w14:textId="77777777" w:rsidR="00D17979" w:rsidRPr="00253E43" w:rsidRDefault="00D17979">
      <w:pPr>
        <w:spacing w:after="200"/>
        <w:jc w:val="left"/>
        <w:rPr>
          <w:rFonts w:eastAsiaTheme="majorEastAsia" w:cstheme="majorBidi"/>
          <w:sz w:val="36"/>
          <w:szCs w:val="26"/>
        </w:rPr>
      </w:pPr>
      <w:r w:rsidRPr="00253E43">
        <w:rPr>
          <w:b/>
        </w:rPr>
        <w:br w:type="page"/>
      </w:r>
    </w:p>
    <w:p w14:paraId="60B7C100" w14:textId="77777777" w:rsidR="009C1D39" w:rsidRPr="00253E43" w:rsidRDefault="009C1D39" w:rsidP="009C1D39">
      <w:pPr>
        <w:pStyle w:val="Ttulo2"/>
        <w:rPr>
          <w:b w:val="0"/>
        </w:rPr>
      </w:pPr>
      <w:bookmarkStart w:id="85" w:name="_Toc49341814"/>
      <w:bookmarkStart w:id="86" w:name="_Toc199101940"/>
      <w:bookmarkStart w:id="87" w:name="_Toc199102007"/>
      <w:r w:rsidRPr="00253E43">
        <w:rPr>
          <w:b w:val="0"/>
        </w:rPr>
        <w:lastRenderedPageBreak/>
        <w:t>Diagrama de clases</w:t>
      </w:r>
      <w:r w:rsidR="008B0FB8" w:rsidRPr="00253E43">
        <w:rPr>
          <w:b w:val="0"/>
        </w:rPr>
        <w:t xml:space="preserve"> (diccionario de datos)</w:t>
      </w:r>
      <w:bookmarkEnd w:id="85"/>
      <w:bookmarkEnd w:id="86"/>
      <w:bookmarkEnd w:id="87"/>
    </w:p>
    <w:p w14:paraId="726C60C6" w14:textId="2025A4EA" w:rsidR="009C1D39" w:rsidRPr="00253E43" w:rsidRDefault="00392747" w:rsidP="00F17C8C">
      <w:pPr>
        <w:jc w:val="center"/>
      </w:pPr>
      <w:r>
        <w:rPr>
          <w:noProof/>
        </w:rPr>
        <w:drawing>
          <wp:inline distT="0" distB="0" distL="0" distR="0" wp14:anchorId="28E347D6" wp14:editId="1469210D">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3848100"/>
                    </a:xfrm>
                    <a:prstGeom prst="rect">
                      <a:avLst/>
                    </a:prstGeom>
                    <a:noFill/>
                    <a:ln>
                      <a:noFill/>
                    </a:ln>
                  </pic:spPr>
                </pic:pic>
              </a:graphicData>
            </a:graphic>
          </wp:inline>
        </w:drawing>
      </w:r>
    </w:p>
    <w:p w14:paraId="42C9859D" w14:textId="77777777" w:rsidR="00F97D0B" w:rsidRPr="00253E43" w:rsidRDefault="00F97D0B" w:rsidP="00F97D0B"/>
    <w:p w14:paraId="37A31E82" w14:textId="7967152D"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14:paraId="37FE8231" w14:textId="5F346E40" w:rsidR="007928B8" w:rsidRPr="00253E43" w:rsidRDefault="007928B8" w:rsidP="007928B8">
      <w:pPr>
        <w:pStyle w:val="Ttulo2"/>
        <w:rPr>
          <w:b w:val="0"/>
        </w:rPr>
      </w:pPr>
      <w:bookmarkStart w:id="89" w:name="_Toc49341822"/>
      <w:bookmarkStart w:id="90" w:name="_Toc199101941"/>
      <w:bookmarkStart w:id="91" w:name="_Toc199102008"/>
      <w:bookmarkEnd w:id="88"/>
      <w:r w:rsidRPr="00253E43">
        <w:rPr>
          <w:b w:val="0"/>
        </w:rPr>
        <w:lastRenderedPageBreak/>
        <w:t>Diagrama de actividades</w:t>
      </w:r>
      <w:bookmarkEnd w:id="89"/>
      <w:bookmarkEnd w:id="90"/>
      <w:bookmarkEnd w:id="91"/>
    </w:p>
    <w:p w14:paraId="39D570BC" w14:textId="2CB6E20A" w:rsidR="007928B8" w:rsidRPr="00253E43" w:rsidRDefault="00633DAA" w:rsidP="007928B8">
      <w:pPr>
        <w:pStyle w:val="Ttulo3"/>
      </w:pPr>
      <w:bookmarkStart w:id="92" w:name="_Toc199101942"/>
      <w:bookmarkStart w:id="93" w:name="_Toc199102009"/>
      <w:r>
        <w:t>Generales</w:t>
      </w:r>
      <w:bookmarkEnd w:id="92"/>
      <w:bookmarkEnd w:id="93"/>
    </w:p>
    <w:p w14:paraId="4C52BB75" w14:textId="5C31DB50" w:rsidR="00F070F7" w:rsidRDefault="00BA514F" w:rsidP="00D66CF6">
      <w:pPr>
        <w:ind w:left="720" w:firstLine="720"/>
        <w:jc w:val="center"/>
      </w:pPr>
      <w:r w:rsidRPr="00253E43">
        <w:t xml:space="preserve">  </w:t>
      </w:r>
      <w:r w:rsidRPr="00253E43">
        <w:rPr>
          <w:noProof/>
          <w:lang w:eastAsia="es-ES"/>
        </w:rPr>
        <w:drawing>
          <wp:inline distT="0" distB="0" distL="0" distR="0" wp14:anchorId="0A80AD8A" wp14:editId="058E3657">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0725" cy="4105275"/>
                    </a:xfrm>
                    <a:prstGeom prst="rect">
                      <a:avLst/>
                    </a:prstGeom>
                    <a:noFill/>
                    <a:ln>
                      <a:noFill/>
                    </a:ln>
                  </pic:spPr>
                </pic:pic>
              </a:graphicData>
            </a:graphic>
          </wp:inline>
        </w:drawing>
      </w:r>
    </w:p>
    <w:p w14:paraId="4D0E50DF" w14:textId="786E63CB" w:rsidR="00633DAA" w:rsidRDefault="00633DAA">
      <w:pPr>
        <w:spacing w:after="200"/>
        <w:jc w:val="left"/>
      </w:pPr>
      <w:r>
        <w:br w:type="page"/>
      </w:r>
    </w:p>
    <w:p w14:paraId="56D8333B" w14:textId="77777777" w:rsidR="00633DAA" w:rsidRPr="00253E43" w:rsidRDefault="00633DAA" w:rsidP="00633DAA">
      <w:pPr>
        <w:pStyle w:val="Ttulo3"/>
      </w:pPr>
      <w:bookmarkStart w:id="94" w:name="_Toc49341823"/>
      <w:bookmarkStart w:id="95" w:name="_Toc199101943"/>
      <w:bookmarkStart w:id="96" w:name="_Toc199102010"/>
      <w:r w:rsidRPr="00253E43">
        <w:lastRenderedPageBreak/>
        <w:t>Carga de datos</w:t>
      </w:r>
      <w:bookmarkEnd w:id="94"/>
      <w:bookmarkEnd w:id="95"/>
      <w:bookmarkEnd w:id="96"/>
    </w:p>
    <w:p w14:paraId="3DF76486" w14:textId="77777777" w:rsidR="00633DAA" w:rsidRPr="00253E43" w:rsidRDefault="00633DAA" w:rsidP="00BA514F">
      <w:pPr>
        <w:jc w:val="center"/>
      </w:pPr>
    </w:p>
    <w:p w14:paraId="1CB5622B" w14:textId="348EC497" w:rsidR="00166A6F" w:rsidRDefault="001C65DE" w:rsidP="00F02DDB">
      <w:r>
        <w:pict w14:anchorId="3BC76BB7">
          <v:shape id="_x0000_i1027" type="#_x0000_t75" style="width:2in;height:523.5pt">
            <v:imagedata r:id="rId27" o:title="DA_VaciarBBDD"/>
          </v:shape>
        </w:pict>
      </w:r>
      <w:r w:rsidR="00AA0588" w:rsidRPr="00253E43">
        <w:t xml:space="preserve">   </w:t>
      </w:r>
      <w:r w:rsidR="002E690D" w:rsidRPr="00253E43">
        <w:t xml:space="preserve">          </w:t>
      </w:r>
      <w:r>
        <w:pict w14:anchorId="6C7C2997">
          <v:shape id="_x0000_i1028" type="#_x0000_t75" style="width:144.75pt;height:430.5pt">
            <v:imagedata r:id="rId28" o:title="DA_GestiónErrores"/>
          </v:shape>
        </w:pict>
      </w:r>
      <w:r w:rsidR="00F02DDB">
        <w:rPr>
          <w:noProof/>
        </w:rPr>
        <w:drawing>
          <wp:inline distT="0" distB="0" distL="0" distR="0" wp14:anchorId="7B75D09D" wp14:editId="1904D8B2">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14:paraId="72E1D854" w14:textId="2B168705" w:rsidR="00166A6F" w:rsidRDefault="00166A6F" w:rsidP="00166A6F">
      <w:pPr>
        <w:pStyle w:val="Ttulo3"/>
      </w:pPr>
      <w:bookmarkStart w:id="97" w:name="_Toc199101944"/>
      <w:bookmarkStart w:id="98" w:name="_Toc199102011"/>
      <w:r>
        <w:lastRenderedPageBreak/>
        <w:t>Gestión de alumnos</w:t>
      </w:r>
      <w:bookmarkEnd w:id="97"/>
      <w:bookmarkEnd w:id="98"/>
    </w:p>
    <w:p w14:paraId="1A468364" w14:textId="39948BEE" w:rsidR="00284F4E" w:rsidRPr="00284F4E" w:rsidRDefault="00284F4E" w:rsidP="00605F52">
      <w:pPr>
        <w:jc w:val="center"/>
      </w:pPr>
      <w:r>
        <w:rPr>
          <w:noProof/>
        </w:rPr>
        <w:drawing>
          <wp:inline distT="0" distB="0" distL="0" distR="0" wp14:anchorId="2A4ACC06" wp14:editId="27C4AE64">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rPr>
        <w:drawing>
          <wp:inline distT="0" distB="0" distL="0" distR="0" wp14:anchorId="078E2B6C" wp14:editId="5A62098E">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4527" cy="4654051"/>
                    </a:xfrm>
                    <a:prstGeom prst="rect">
                      <a:avLst/>
                    </a:prstGeom>
                    <a:noFill/>
                    <a:ln>
                      <a:noFill/>
                    </a:ln>
                  </pic:spPr>
                </pic:pic>
              </a:graphicData>
            </a:graphic>
          </wp:inline>
        </w:drawing>
      </w:r>
    </w:p>
    <w:p w14:paraId="769032FE" w14:textId="77777777" w:rsidR="00166A6F" w:rsidRDefault="00166A6F" w:rsidP="002E2F76">
      <w:pPr>
        <w:spacing w:after="200"/>
        <w:jc w:val="center"/>
      </w:pPr>
    </w:p>
    <w:p w14:paraId="2993A741"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01B347C6" w14:textId="5EC6B3B3" w:rsidR="001E52E8" w:rsidRDefault="001E52E8" w:rsidP="001E52E8">
      <w:pPr>
        <w:pStyle w:val="Ttulo3"/>
      </w:pPr>
      <w:bookmarkStart w:id="99" w:name="_Toc199101945"/>
      <w:bookmarkStart w:id="100" w:name="_Toc199102012"/>
      <w:r>
        <w:lastRenderedPageBreak/>
        <w:t xml:space="preserve">Gestión de </w:t>
      </w:r>
      <w:r w:rsidR="00BF444B">
        <w:t>préstamos</w:t>
      </w:r>
      <w:bookmarkEnd w:id="99"/>
      <w:bookmarkEnd w:id="100"/>
    </w:p>
    <w:p w14:paraId="07E8C853" w14:textId="522ABECB" w:rsidR="0002331C" w:rsidRPr="0002331C" w:rsidRDefault="0002331C" w:rsidP="0002331C">
      <w:r>
        <w:rPr>
          <w:noProof/>
        </w:rPr>
        <w:drawing>
          <wp:inline distT="0" distB="0" distL="0" distR="0" wp14:anchorId="0B7F8F81" wp14:editId="50A48262">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5275" cy="4772025"/>
                    </a:xfrm>
                    <a:prstGeom prst="rect">
                      <a:avLst/>
                    </a:prstGeom>
                    <a:noFill/>
                    <a:ln>
                      <a:noFill/>
                    </a:ln>
                  </pic:spPr>
                </pic:pic>
              </a:graphicData>
            </a:graphic>
          </wp:inline>
        </w:drawing>
      </w:r>
    </w:p>
    <w:p w14:paraId="0A8F097E"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179C5AAE" w14:textId="66456EAA" w:rsidR="001E52E8" w:rsidRDefault="001E52E8" w:rsidP="001E52E8">
      <w:pPr>
        <w:pStyle w:val="Ttulo3"/>
      </w:pPr>
      <w:bookmarkStart w:id="101" w:name="_Toc199101946"/>
      <w:bookmarkStart w:id="102" w:name="_Toc199102013"/>
      <w:r>
        <w:lastRenderedPageBreak/>
        <w:t>Gestión de listados</w:t>
      </w:r>
      <w:bookmarkEnd w:id="101"/>
      <w:bookmarkEnd w:id="102"/>
    </w:p>
    <w:p w14:paraId="10B35D02" w14:textId="015B4BB9" w:rsidR="007D7AA2" w:rsidRPr="007D7AA2" w:rsidRDefault="007D7AA2" w:rsidP="007D7AA2">
      <w:r>
        <w:rPr>
          <w:noProof/>
        </w:rPr>
        <w:drawing>
          <wp:inline distT="0" distB="0" distL="0" distR="0" wp14:anchorId="71A9D82D" wp14:editId="66590D2C">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6275" cy="4743450"/>
                    </a:xfrm>
                    <a:prstGeom prst="rect">
                      <a:avLst/>
                    </a:prstGeom>
                    <a:noFill/>
                    <a:ln>
                      <a:noFill/>
                    </a:ln>
                  </pic:spPr>
                </pic:pic>
              </a:graphicData>
            </a:graphic>
          </wp:inline>
        </w:drawing>
      </w:r>
    </w:p>
    <w:p w14:paraId="407E1C79"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6FB43357" w14:textId="721ACAB1" w:rsidR="001E52E8" w:rsidRDefault="001E52E8" w:rsidP="001E52E8">
      <w:pPr>
        <w:pStyle w:val="Ttulo3"/>
      </w:pPr>
      <w:bookmarkStart w:id="103" w:name="_Toc199101947"/>
      <w:bookmarkStart w:id="104" w:name="_Toc199102014"/>
      <w:r>
        <w:lastRenderedPageBreak/>
        <w:t>Preservar datos</w:t>
      </w:r>
      <w:bookmarkEnd w:id="103"/>
      <w:bookmarkEnd w:id="104"/>
    </w:p>
    <w:p w14:paraId="08DED207" w14:textId="7F6C2DCE" w:rsidR="00C347D0" w:rsidRPr="00C347D0" w:rsidRDefault="00653196" w:rsidP="00C347D0">
      <w:r>
        <w:rPr>
          <w:noProof/>
        </w:rPr>
        <w:drawing>
          <wp:inline distT="0" distB="0" distL="0" distR="0" wp14:anchorId="02F2C4B8" wp14:editId="6DE18304">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4743450"/>
                    </a:xfrm>
                    <a:prstGeom prst="rect">
                      <a:avLst/>
                    </a:prstGeom>
                    <a:noFill/>
                    <a:ln>
                      <a:noFill/>
                    </a:ln>
                  </pic:spPr>
                </pic:pic>
              </a:graphicData>
            </a:graphic>
          </wp:inline>
        </w:drawing>
      </w:r>
    </w:p>
    <w:p w14:paraId="19D6E86B" w14:textId="7FB8FB5E" w:rsidR="002E2F76" w:rsidRDefault="002E2F76" w:rsidP="001E52E8">
      <w:pPr>
        <w:spacing w:after="200"/>
      </w:pPr>
      <w:r w:rsidRPr="00253E43">
        <w:br w:type="page"/>
      </w:r>
    </w:p>
    <w:p w14:paraId="649F1414" w14:textId="77777777" w:rsidR="0034201D" w:rsidRPr="00253E43" w:rsidRDefault="0034201D" w:rsidP="0034201D">
      <w:pPr>
        <w:pStyle w:val="Ttulo2"/>
      </w:pPr>
      <w:bookmarkStart w:id="105" w:name="_Toc49341826"/>
      <w:bookmarkStart w:id="106" w:name="_Toc199101948"/>
      <w:bookmarkStart w:id="107" w:name="_Toc199102015"/>
      <w:r w:rsidRPr="00253E43">
        <w:lastRenderedPageBreak/>
        <w:t>Esquema Entidad / Relación</w:t>
      </w:r>
      <w:bookmarkEnd w:id="105"/>
      <w:bookmarkEnd w:id="106"/>
      <w:bookmarkEnd w:id="107"/>
    </w:p>
    <w:p w14:paraId="45D240D8" w14:textId="33E1FB06"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14:paraId="2E0E88CB" w14:textId="7F67E247" w:rsidR="00E10180" w:rsidRPr="00253E43" w:rsidRDefault="00E10180" w:rsidP="00A271C5">
      <w:pPr>
        <w:jc w:val="center"/>
      </w:pPr>
    </w:p>
    <w:p w14:paraId="7EA2A3EA" w14:textId="649417AB" w:rsidR="00E10180" w:rsidRPr="00253E43" w:rsidRDefault="00577E91" w:rsidP="00E10180">
      <w:r>
        <w:rPr>
          <w:noProof/>
        </w:rPr>
        <w:drawing>
          <wp:inline distT="0" distB="0" distL="0" distR="0" wp14:anchorId="20C7F42C" wp14:editId="31960D97">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4772025"/>
                    </a:xfrm>
                    <a:prstGeom prst="rect">
                      <a:avLst/>
                    </a:prstGeom>
                    <a:noFill/>
                    <a:ln>
                      <a:noFill/>
                    </a:ln>
                  </pic:spPr>
                </pic:pic>
              </a:graphicData>
            </a:graphic>
          </wp:inline>
        </w:drawing>
      </w:r>
    </w:p>
    <w:p w14:paraId="407755D9" w14:textId="77777777" w:rsidR="002E17C7" w:rsidRPr="00253E43" w:rsidRDefault="002E17C7">
      <w:pPr>
        <w:spacing w:after="200"/>
        <w:jc w:val="left"/>
        <w:rPr>
          <w:rFonts w:eastAsiaTheme="majorEastAsia" w:cstheme="majorBidi"/>
          <w:b/>
          <w:sz w:val="36"/>
          <w:szCs w:val="26"/>
        </w:rPr>
      </w:pPr>
      <w:r w:rsidRPr="00253E43">
        <w:br w:type="page"/>
      </w:r>
    </w:p>
    <w:p w14:paraId="3D2539D4" w14:textId="77777777" w:rsidR="0034201D" w:rsidRPr="00253E43" w:rsidRDefault="0034201D" w:rsidP="0034201D">
      <w:pPr>
        <w:pStyle w:val="Ttulo2"/>
      </w:pPr>
      <w:bookmarkStart w:id="108" w:name="_Toc49341827"/>
      <w:bookmarkStart w:id="109" w:name="_Toc199101949"/>
      <w:bookmarkStart w:id="110" w:name="_Toc199102016"/>
      <w:r w:rsidRPr="00253E43">
        <w:lastRenderedPageBreak/>
        <w:t>Modelo relacional y normalización</w:t>
      </w:r>
      <w:bookmarkEnd w:id="108"/>
      <w:bookmarkEnd w:id="109"/>
      <w:bookmarkEnd w:id="110"/>
    </w:p>
    <w:p w14:paraId="5828453E" w14:textId="0703D291" w:rsidR="00082050" w:rsidRDefault="00082050" w:rsidP="00082050">
      <w:r w:rsidRPr="00253E43">
        <w:tab/>
        <w:t xml:space="preserve">Una vez llevada a cabo la normalización, teniendo en </w:t>
      </w:r>
      <w:r w:rsidR="00667148" w:rsidRPr="00253E43">
        <w:t>cuenta hasta la forma de Boyce-C</w:t>
      </w:r>
      <w:r w:rsidRPr="00253E43">
        <w:t>ood, el resultado es el siguiente:</w:t>
      </w:r>
    </w:p>
    <w:p w14:paraId="20447C12" w14:textId="5EB66EB6"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14:paraId="17C22F0F" w14:textId="02B0DED8" w:rsidR="00C24119" w:rsidRDefault="00C24119" w:rsidP="00C24119">
      <w:pPr>
        <w:ind w:left="567"/>
      </w:pPr>
      <w:r w:rsidRPr="00A872B1">
        <w:rPr>
          <w:b/>
          <w:bCs/>
        </w:rPr>
        <w:t>Cursos</w:t>
      </w:r>
      <w:r>
        <w:t xml:space="preserve">: </w:t>
      </w:r>
      <w:r w:rsidRPr="00C24119">
        <w:rPr>
          <w:u w:val="single"/>
        </w:rPr>
        <w:t>curso</w:t>
      </w:r>
      <w:r>
        <w:t>, nivel</w:t>
      </w:r>
    </w:p>
    <w:p w14:paraId="516ADFE6" w14:textId="7CBFBDA8" w:rsidR="00C24119" w:rsidRDefault="00C24119" w:rsidP="00C24119">
      <w:pPr>
        <w:ind w:left="567"/>
      </w:pPr>
      <w:r w:rsidRPr="00A872B1">
        <w:rPr>
          <w:b/>
          <w:bCs/>
        </w:rPr>
        <w:t>Libros</w:t>
      </w:r>
      <w:r>
        <w:t xml:space="preserve">: </w:t>
      </w:r>
      <w:r w:rsidRPr="00C24119">
        <w:rPr>
          <w:u w:val="single"/>
        </w:rPr>
        <w:t>isbn</w:t>
      </w:r>
      <w:r>
        <w:t>, titulo, autor, numero_ejemplares, id_materia, id_curso</w:t>
      </w:r>
    </w:p>
    <w:p w14:paraId="62DBD675" w14:textId="09D8A2E8"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14:paraId="56EE5880" w14:textId="27B95DDE" w:rsidR="00C24119" w:rsidRDefault="00C24119" w:rsidP="00C24119">
      <w:pPr>
        <w:ind w:left="567"/>
      </w:pPr>
      <w:r w:rsidRPr="00A872B1">
        <w:rPr>
          <w:b/>
          <w:bCs/>
        </w:rPr>
        <w:t>AlumnosCursosLibros</w:t>
      </w:r>
      <w:r>
        <w:t xml:space="preserve">: </w:t>
      </w:r>
      <w:r w:rsidRPr="00A872B1">
        <w:rPr>
          <w:u w:val="single"/>
        </w:rPr>
        <w:t>isbn, id_alumno, id_curso</w:t>
      </w:r>
      <w:r>
        <w:t>, fecha_entrega, fecha_devolucion, estado (entregado, por_devolver)</w:t>
      </w:r>
    </w:p>
    <w:p w14:paraId="4CDE9763" w14:textId="04D7447B" w:rsidR="0002331C" w:rsidRDefault="0002331C" w:rsidP="00C24119">
      <w:pPr>
        <w:ind w:left="567"/>
        <w:rPr>
          <w:rFonts w:asciiTheme="majorHAnsi" w:eastAsiaTheme="majorEastAsia" w:hAnsiTheme="majorHAnsi" w:cstheme="majorBidi"/>
          <w:color w:val="061F57" w:themeColor="text2" w:themeShade="BF"/>
          <w:kern w:val="28"/>
        </w:rPr>
      </w:pPr>
      <w:r>
        <w:br w:type="page"/>
      </w:r>
    </w:p>
    <w:p w14:paraId="0195CD01" w14:textId="4F60BA79" w:rsidR="00937301" w:rsidRPr="00253E43" w:rsidRDefault="00937301" w:rsidP="00312CEF">
      <w:pPr>
        <w:pStyle w:val="Ttulo1"/>
        <w:jc w:val="center"/>
        <w:rPr>
          <w:sz w:val="144"/>
          <w:szCs w:val="144"/>
        </w:rPr>
      </w:pPr>
      <w:bookmarkStart w:id="112" w:name="_Toc199101950"/>
      <w:bookmarkStart w:id="113" w:name="_Toc199102017"/>
      <w:r w:rsidRPr="00253E43">
        <w:rPr>
          <w:sz w:val="144"/>
          <w:szCs w:val="144"/>
        </w:rPr>
        <w:lastRenderedPageBreak/>
        <w:t>Diseño del Proyecto</w:t>
      </w:r>
      <w:bookmarkEnd w:id="111"/>
      <w:bookmarkEnd w:id="112"/>
      <w:bookmarkEnd w:id="113"/>
    </w:p>
    <w:p w14:paraId="6AE653D0" w14:textId="77777777" w:rsidR="00312CEF" w:rsidRPr="00253E43" w:rsidRDefault="00312CEF">
      <w:pPr>
        <w:spacing w:after="200"/>
        <w:jc w:val="left"/>
        <w:rPr>
          <w:rFonts w:eastAsiaTheme="majorEastAsia" w:cstheme="majorBidi"/>
          <w:b/>
          <w:sz w:val="36"/>
          <w:szCs w:val="26"/>
        </w:rPr>
      </w:pPr>
      <w:r w:rsidRPr="00253E43">
        <w:br w:type="page"/>
      </w:r>
    </w:p>
    <w:p w14:paraId="212A3219" w14:textId="77777777" w:rsidR="00937301" w:rsidRPr="00253E43" w:rsidRDefault="00937301" w:rsidP="00312CEF">
      <w:pPr>
        <w:pStyle w:val="Ttulo2"/>
      </w:pPr>
      <w:bookmarkStart w:id="114" w:name="_Toc49341829"/>
      <w:bookmarkStart w:id="115" w:name="_Toc199101951"/>
      <w:bookmarkStart w:id="116" w:name="_Toc199102018"/>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firstRow="1" w:lastRow="0" w:firstColumn="1" w:lastColumn="0" w:noHBand="0" w:noVBand="1"/>
      </w:tblPr>
      <w:tblGrid>
        <w:gridCol w:w="1918"/>
        <w:gridCol w:w="1533"/>
        <w:gridCol w:w="756"/>
        <w:gridCol w:w="422"/>
        <w:gridCol w:w="422"/>
        <w:gridCol w:w="775"/>
        <w:gridCol w:w="1141"/>
        <w:gridCol w:w="3057"/>
      </w:tblGrid>
      <w:tr w:rsidR="00115E54" w:rsidRPr="00253E43" w14:paraId="65377063" w14:textId="77777777" w:rsidTr="00602246">
        <w:tc>
          <w:tcPr>
            <w:tcW w:w="10024" w:type="dxa"/>
            <w:gridSpan w:val="8"/>
            <w:shd w:val="clear" w:color="auto" w:fill="E7E6E6" w:themeFill="background2"/>
          </w:tcPr>
          <w:p w14:paraId="6AD0BEDF" w14:textId="14A43319"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14:paraId="00975B40" w14:textId="77777777" w:rsidTr="00A872B1">
        <w:tc>
          <w:tcPr>
            <w:tcW w:w="1918" w:type="dxa"/>
            <w:shd w:val="clear" w:color="auto" w:fill="F2F2F2" w:themeFill="background1" w:themeFillShade="F2"/>
          </w:tcPr>
          <w:p w14:paraId="1ADF7E14" w14:textId="77777777"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14:paraId="0AF47F44" w14:textId="77777777"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14:paraId="60C2F771" w14:textId="77777777"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14:paraId="329B9C8B" w14:textId="77777777"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14:paraId="16D148F4" w14:textId="77777777"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75E884EA" w14:textId="77777777"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14:paraId="744001C3" w14:textId="77777777"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14:paraId="56908050" w14:textId="77777777"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14:paraId="5E4966E0" w14:textId="77777777" w:rsidTr="00A872B1">
        <w:tc>
          <w:tcPr>
            <w:tcW w:w="1918" w:type="dxa"/>
          </w:tcPr>
          <w:p w14:paraId="49946617" w14:textId="1689A1B3" w:rsidR="00631A40" w:rsidRPr="00253E43" w:rsidRDefault="00A872B1" w:rsidP="00602246">
            <w:pPr>
              <w:rPr>
                <w:rFonts w:cstheme="minorHAnsi"/>
                <w:b/>
                <w:sz w:val="16"/>
                <w:szCs w:val="16"/>
              </w:rPr>
            </w:pPr>
            <w:r>
              <w:rPr>
                <w:rFonts w:cstheme="minorHAnsi"/>
                <w:b/>
                <w:sz w:val="16"/>
                <w:szCs w:val="16"/>
              </w:rPr>
              <w:t>id</w:t>
            </w:r>
          </w:p>
        </w:tc>
        <w:tc>
          <w:tcPr>
            <w:tcW w:w="1533" w:type="dxa"/>
          </w:tcPr>
          <w:p w14:paraId="5D1D50E7" w14:textId="6106A86F" w:rsidR="00631A40" w:rsidRPr="00253E43" w:rsidRDefault="00A872B1" w:rsidP="00602246">
            <w:pPr>
              <w:rPr>
                <w:rFonts w:cstheme="minorHAnsi"/>
                <w:b/>
                <w:sz w:val="16"/>
                <w:szCs w:val="16"/>
              </w:rPr>
            </w:pPr>
            <w:r>
              <w:rPr>
                <w:rFonts w:cstheme="minorHAnsi"/>
                <w:b/>
                <w:sz w:val="16"/>
                <w:szCs w:val="16"/>
              </w:rPr>
              <w:t>INT</w:t>
            </w:r>
          </w:p>
        </w:tc>
        <w:tc>
          <w:tcPr>
            <w:tcW w:w="756" w:type="dxa"/>
          </w:tcPr>
          <w:p w14:paraId="48B59D56" w14:textId="49EDFD54" w:rsidR="00631A40" w:rsidRPr="00253E43" w:rsidRDefault="00A872B1" w:rsidP="00602246">
            <w:pPr>
              <w:rPr>
                <w:rFonts w:cstheme="minorHAnsi"/>
                <w:b/>
                <w:sz w:val="16"/>
                <w:szCs w:val="16"/>
              </w:rPr>
            </w:pPr>
            <w:r>
              <w:rPr>
                <w:rFonts w:cstheme="minorHAnsi"/>
                <w:b/>
                <w:sz w:val="16"/>
                <w:szCs w:val="16"/>
              </w:rPr>
              <w:t>11</w:t>
            </w:r>
          </w:p>
        </w:tc>
        <w:tc>
          <w:tcPr>
            <w:tcW w:w="422" w:type="dxa"/>
          </w:tcPr>
          <w:p w14:paraId="7A61C9E6" w14:textId="395217CC" w:rsidR="00631A40" w:rsidRPr="00253E43" w:rsidRDefault="00A872B1" w:rsidP="00602246">
            <w:pPr>
              <w:rPr>
                <w:rFonts w:cstheme="minorHAnsi"/>
                <w:b/>
                <w:sz w:val="16"/>
                <w:szCs w:val="16"/>
              </w:rPr>
            </w:pPr>
            <w:r>
              <w:rPr>
                <w:rFonts w:cstheme="minorHAnsi"/>
                <w:b/>
                <w:sz w:val="16"/>
                <w:szCs w:val="16"/>
              </w:rPr>
              <w:t>X</w:t>
            </w:r>
          </w:p>
        </w:tc>
        <w:tc>
          <w:tcPr>
            <w:tcW w:w="422" w:type="dxa"/>
          </w:tcPr>
          <w:p w14:paraId="148B7EB5" w14:textId="77777777" w:rsidR="00631A40" w:rsidRPr="00253E43" w:rsidRDefault="00631A40" w:rsidP="00602246">
            <w:pPr>
              <w:rPr>
                <w:rFonts w:cstheme="minorHAnsi"/>
                <w:b/>
                <w:sz w:val="16"/>
                <w:szCs w:val="16"/>
              </w:rPr>
            </w:pPr>
          </w:p>
        </w:tc>
        <w:tc>
          <w:tcPr>
            <w:tcW w:w="775" w:type="dxa"/>
          </w:tcPr>
          <w:p w14:paraId="4688ACDC" w14:textId="65D4C737"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14:paraId="045C5C3A" w14:textId="77777777" w:rsidR="00631A40" w:rsidRPr="00253E43" w:rsidRDefault="00631A40" w:rsidP="00602246">
            <w:pPr>
              <w:rPr>
                <w:rFonts w:cstheme="minorHAnsi"/>
                <w:b/>
                <w:sz w:val="16"/>
                <w:szCs w:val="16"/>
              </w:rPr>
            </w:pPr>
          </w:p>
        </w:tc>
        <w:tc>
          <w:tcPr>
            <w:tcW w:w="3057" w:type="dxa"/>
          </w:tcPr>
          <w:p w14:paraId="664ACA8D" w14:textId="21BD7C2D"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14:paraId="7C5BE7C4" w14:textId="77777777" w:rsidTr="00A872B1">
        <w:tc>
          <w:tcPr>
            <w:tcW w:w="1918" w:type="dxa"/>
          </w:tcPr>
          <w:p w14:paraId="40FC8F8B" w14:textId="177196F9" w:rsidR="008F54B3" w:rsidRPr="00253E43" w:rsidRDefault="00A872B1" w:rsidP="00602246">
            <w:pPr>
              <w:rPr>
                <w:rFonts w:cstheme="minorHAnsi"/>
                <w:b/>
                <w:sz w:val="16"/>
                <w:szCs w:val="16"/>
              </w:rPr>
            </w:pPr>
            <w:r>
              <w:rPr>
                <w:rFonts w:cstheme="minorHAnsi"/>
                <w:b/>
                <w:sz w:val="16"/>
                <w:szCs w:val="16"/>
              </w:rPr>
              <w:t>nombre</w:t>
            </w:r>
          </w:p>
        </w:tc>
        <w:tc>
          <w:tcPr>
            <w:tcW w:w="1533" w:type="dxa"/>
          </w:tcPr>
          <w:p w14:paraId="341B9E1D" w14:textId="4FB71406"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14:paraId="228D977A" w14:textId="2608A384" w:rsidR="008F54B3" w:rsidRPr="00253E43" w:rsidRDefault="00425A9B" w:rsidP="00602246">
            <w:pPr>
              <w:rPr>
                <w:rFonts w:cstheme="minorHAnsi"/>
                <w:b/>
                <w:sz w:val="16"/>
                <w:szCs w:val="16"/>
              </w:rPr>
            </w:pPr>
            <w:r>
              <w:rPr>
                <w:rFonts w:cstheme="minorHAnsi"/>
                <w:b/>
                <w:sz w:val="16"/>
                <w:szCs w:val="16"/>
              </w:rPr>
              <w:t>255</w:t>
            </w:r>
          </w:p>
        </w:tc>
        <w:tc>
          <w:tcPr>
            <w:tcW w:w="422" w:type="dxa"/>
          </w:tcPr>
          <w:p w14:paraId="2CF8EE1A" w14:textId="77777777" w:rsidR="008F54B3" w:rsidRPr="00253E43" w:rsidRDefault="008F54B3" w:rsidP="00602246">
            <w:pPr>
              <w:rPr>
                <w:rFonts w:cstheme="minorHAnsi"/>
                <w:b/>
                <w:sz w:val="16"/>
                <w:szCs w:val="16"/>
              </w:rPr>
            </w:pPr>
          </w:p>
        </w:tc>
        <w:tc>
          <w:tcPr>
            <w:tcW w:w="422" w:type="dxa"/>
          </w:tcPr>
          <w:p w14:paraId="64D3198F" w14:textId="77777777" w:rsidR="008F54B3" w:rsidRPr="00253E43" w:rsidRDefault="008F54B3" w:rsidP="00602246">
            <w:pPr>
              <w:rPr>
                <w:rFonts w:cstheme="minorHAnsi"/>
                <w:b/>
                <w:sz w:val="16"/>
                <w:szCs w:val="16"/>
              </w:rPr>
            </w:pPr>
          </w:p>
        </w:tc>
        <w:tc>
          <w:tcPr>
            <w:tcW w:w="775" w:type="dxa"/>
          </w:tcPr>
          <w:p w14:paraId="1188730C" w14:textId="6BFBE902"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14:paraId="3AB23CA5" w14:textId="77777777" w:rsidR="008F54B3" w:rsidRPr="00253E43" w:rsidRDefault="008F54B3" w:rsidP="00602246">
            <w:pPr>
              <w:rPr>
                <w:rFonts w:cstheme="minorHAnsi"/>
                <w:b/>
                <w:sz w:val="16"/>
                <w:szCs w:val="16"/>
              </w:rPr>
            </w:pPr>
          </w:p>
        </w:tc>
        <w:tc>
          <w:tcPr>
            <w:tcW w:w="3057" w:type="dxa"/>
          </w:tcPr>
          <w:p w14:paraId="62CD6300" w14:textId="77777777" w:rsidR="008F54B3" w:rsidRPr="00253E43" w:rsidRDefault="008F54B3" w:rsidP="00602246">
            <w:pPr>
              <w:rPr>
                <w:rFonts w:cstheme="minorHAnsi"/>
                <w:b/>
                <w:sz w:val="16"/>
                <w:szCs w:val="16"/>
              </w:rPr>
            </w:pPr>
          </w:p>
        </w:tc>
      </w:tr>
      <w:tr w:rsidR="00703417" w:rsidRPr="00253E43" w14:paraId="3C3F1F70" w14:textId="77777777" w:rsidTr="00A872B1">
        <w:tc>
          <w:tcPr>
            <w:tcW w:w="1918" w:type="dxa"/>
          </w:tcPr>
          <w:p w14:paraId="6CD73234" w14:textId="1CA22715" w:rsidR="004A0B07" w:rsidRPr="00253E43" w:rsidRDefault="00A872B1" w:rsidP="004A0B07">
            <w:pPr>
              <w:rPr>
                <w:rFonts w:cstheme="minorHAnsi"/>
                <w:b/>
                <w:sz w:val="16"/>
                <w:szCs w:val="16"/>
              </w:rPr>
            </w:pPr>
            <w:r>
              <w:rPr>
                <w:rFonts w:cstheme="minorHAnsi"/>
                <w:b/>
                <w:sz w:val="16"/>
                <w:szCs w:val="16"/>
              </w:rPr>
              <w:t>departamento</w:t>
            </w:r>
          </w:p>
        </w:tc>
        <w:tc>
          <w:tcPr>
            <w:tcW w:w="1533" w:type="dxa"/>
          </w:tcPr>
          <w:p w14:paraId="16ADD33A" w14:textId="3D881A1F" w:rsidR="004A0B07" w:rsidRPr="00253E43" w:rsidRDefault="00425A9B" w:rsidP="004A0B07">
            <w:r w:rsidRPr="00253E43">
              <w:rPr>
                <w:rFonts w:cstheme="minorHAnsi"/>
                <w:b/>
                <w:sz w:val="16"/>
                <w:szCs w:val="16"/>
              </w:rPr>
              <w:t>VARCHAR</w:t>
            </w:r>
          </w:p>
        </w:tc>
        <w:tc>
          <w:tcPr>
            <w:tcW w:w="756" w:type="dxa"/>
          </w:tcPr>
          <w:p w14:paraId="258D25EC" w14:textId="18E1EA4D" w:rsidR="004A0B07" w:rsidRPr="00253E43" w:rsidRDefault="00425A9B" w:rsidP="004A0B07">
            <w:pPr>
              <w:rPr>
                <w:rFonts w:cstheme="minorHAnsi"/>
                <w:b/>
                <w:sz w:val="16"/>
                <w:szCs w:val="16"/>
              </w:rPr>
            </w:pPr>
            <w:r>
              <w:rPr>
                <w:rFonts w:cstheme="minorHAnsi"/>
                <w:b/>
                <w:sz w:val="16"/>
                <w:szCs w:val="16"/>
              </w:rPr>
              <w:t>255</w:t>
            </w:r>
          </w:p>
        </w:tc>
        <w:tc>
          <w:tcPr>
            <w:tcW w:w="422" w:type="dxa"/>
          </w:tcPr>
          <w:p w14:paraId="32F49E02" w14:textId="77777777" w:rsidR="004A0B07" w:rsidRPr="00253E43" w:rsidRDefault="004A0B07" w:rsidP="004A0B07">
            <w:pPr>
              <w:rPr>
                <w:rFonts w:cstheme="minorHAnsi"/>
                <w:b/>
                <w:sz w:val="16"/>
                <w:szCs w:val="16"/>
              </w:rPr>
            </w:pPr>
          </w:p>
        </w:tc>
        <w:tc>
          <w:tcPr>
            <w:tcW w:w="422" w:type="dxa"/>
          </w:tcPr>
          <w:p w14:paraId="6D5E934F" w14:textId="77777777" w:rsidR="004A0B07" w:rsidRPr="00253E43" w:rsidRDefault="004A0B07" w:rsidP="004A0B07">
            <w:pPr>
              <w:rPr>
                <w:rFonts w:cstheme="minorHAnsi"/>
                <w:b/>
                <w:sz w:val="16"/>
                <w:szCs w:val="16"/>
              </w:rPr>
            </w:pPr>
          </w:p>
        </w:tc>
        <w:tc>
          <w:tcPr>
            <w:tcW w:w="775" w:type="dxa"/>
          </w:tcPr>
          <w:p w14:paraId="60461CB5" w14:textId="483BCDC7"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14:paraId="7CC831E1" w14:textId="77777777" w:rsidR="004A0B07" w:rsidRPr="00253E43" w:rsidRDefault="004A0B07" w:rsidP="004A0B07">
            <w:pPr>
              <w:rPr>
                <w:rFonts w:cstheme="minorHAnsi"/>
                <w:b/>
                <w:sz w:val="16"/>
                <w:szCs w:val="16"/>
              </w:rPr>
            </w:pPr>
          </w:p>
        </w:tc>
        <w:tc>
          <w:tcPr>
            <w:tcW w:w="3057" w:type="dxa"/>
          </w:tcPr>
          <w:p w14:paraId="272E74AF" w14:textId="77777777" w:rsidR="004A0B07" w:rsidRPr="00253E43" w:rsidRDefault="004A0B07" w:rsidP="004A0B07">
            <w:pPr>
              <w:rPr>
                <w:rFonts w:cstheme="minorHAnsi"/>
                <w:b/>
                <w:sz w:val="16"/>
                <w:szCs w:val="16"/>
              </w:rPr>
            </w:pPr>
          </w:p>
        </w:tc>
      </w:tr>
    </w:tbl>
    <w:p w14:paraId="4C4BA883" w14:textId="77777777" w:rsidR="006E4CC4" w:rsidRPr="00253E43" w:rsidRDefault="006E4CC4"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602246" w:rsidRPr="00253E43" w14:paraId="650208F5" w14:textId="77777777" w:rsidTr="00602246">
        <w:tc>
          <w:tcPr>
            <w:tcW w:w="10024" w:type="dxa"/>
            <w:gridSpan w:val="8"/>
            <w:shd w:val="clear" w:color="auto" w:fill="E7E6E6" w:themeFill="background2"/>
          </w:tcPr>
          <w:p w14:paraId="0D8C9378" w14:textId="098E0DDA"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14:paraId="18CFD80D" w14:textId="77777777" w:rsidTr="00425A9B">
        <w:tc>
          <w:tcPr>
            <w:tcW w:w="1903" w:type="dxa"/>
            <w:shd w:val="clear" w:color="auto" w:fill="F2F2F2" w:themeFill="background1" w:themeFillShade="F2"/>
          </w:tcPr>
          <w:p w14:paraId="1A1E78D8"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1E0EC825"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3820E678"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613657D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CD3DF0A"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72074F9"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14:paraId="6334557D"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69C07ED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79F846F2" w14:textId="77777777" w:rsidTr="00425A9B">
        <w:tc>
          <w:tcPr>
            <w:tcW w:w="1903" w:type="dxa"/>
          </w:tcPr>
          <w:p w14:paraId="78A0368C" w14:textId="73AC14C3"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3559922B" w14:textId="7D3B8B3D"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14:paraId="48495875" w14:textId="42A11969" w:rsidR="00425A9B" w:rsidRPr="00253E43" w:rsidRDefault="00425A9B" w:rsidP="00425A9B">
            <w:pPr>
              <w:rPr>
                <w:rFonts w:cstheme="minorHAnsi"/>
                <w:b/>
                <w:sz w:val="16"/>
                <w:szCs w:val="16"/>
              </w:rPr>
            </w:pPr>
            <w:r>
              <w:rPr>
                <w:rFonts w:cstheme="minorHAnsi"/>
                <w:b/>
                <w:sz w:val="16"/>
                <w:szCs w:val="16"/>
              </w:rPr>
              <w:t>20</w:t>
            </w:r>
          </w:p>
        </w:tc>
        <w:tc>
          <w:tcPr>
            <w:tcW w:w="389" w:type="dxa"/>
          </w:tcPr>
          <w:p w14:paraId="40D35C5E" w14:textId="3958A3CB" w:rsidR="00425A9B" w:rsidRPr="00253E43" w:rsidRDefault="00425A9B" w:rsidP="00425A9B">
            <w:pPr>
              <w:rPr>
                <w:rFonts w:cstheme="minorHAnsi"/>
                <w:b/>
                <w:sz w:val="16"/>
                <w:szCs w:val="16"/>
              </w:rPr>
            </w:pPr>
            <w:r>
              <w:rPr>
                <w:rFonts w:cstheme="minorHAnsi"/>
                <w:b/>
                <w:sz w:val="16"/>
                <w:szCs w:val="16"/>
              </w:rPr>
              <w:t>X</w:t>
            </w:r>
          </w:p>
        </w:tc>
        <w:tc>
          <w:tcPr>
            <w:tcW w:w="377" w:type="dxa"/>
          </w:tcPr>
          <w:p w14:paraId="078B5027" w14:textId="77777777" w:rsidR="00425A9B" w:rsidRPr="00253E43" w:rsidRDefault="00425A9B" w:rsidP="00425A9B">
            <w:pPr>
              <w:rPr>
                <w:rFonts w:cstheme="minorHAnsi"/>
                <w:b/>
                <w:sz w:val="16"/>
                <w:szCs w:val="16"/>
              </w:rPr>
            </w:pPr>
          </w:p>
        </w:tc>
        <w:tc>
          <w:tcPr>
            <w:tcW w:w="775" w:type="dxa"/>
          </w:tcPr>
          <w:p w14:paraId="068E9F05" w14:textId="189063A3"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287734CC" w14:textId="77777777" w:rsidR="00425A9B" w:rsidRPr="00253E43" w:rsidRDefault="00425A9B" w:rsidP="00425A9B">
            <w:pPr>
              <w:rPr>
                <w:rFonts w:cstheme="minorHAnsi"/>
                <w:b/>
                <w:sz w:val="16"/>
                <w:szCs w:val="16"/>
              </w:rPr>
            </w:pPr>
          </w:p>
        </w:tc>
        <w:tc>
          <w:tcPr>
            <w:tcW w:w="2971" w:type="dxa"/>
          </w:tcPr>
          <w:p w14:paraId="00312F82" w14:textId="6EFABC3C" w:rsidR="00425A9B" w:rsidRPr="00253E43" w:rsidRDefault="00403CCC" w:rsidP="00425A9B">
            <w:pPr>
              <w:rPr>
                <w:rFonts w:cstheme="minorHAnsi"/>
                <w:b/>
                <w:sz w:val="16"/>
                <w:szCs w:val="16"/>
              </w:rPr>
            </w:pPr>
            <w:r>
              <w:rPr>
                <w:rFonts w:cstheme="minorHAnsi"/>
                <w:b/>
                <w:sz w:val="16"/>
                <w:szCs w:val="16"/>
              </w:rPr>
              <w:t>Letra del niev</w:t>
            </w:r>
          </w:p>
        </w:tc>
      </w:tr>
      <w:tr w:rsidR="00425A9B" w:rsidRPr="00253E43" w14:paraId="6AF6A3E5" w14:textId="77777777" w:rsidTr="00425A9B">
        <w:tc>
          <w:tcPr>
            <w:tcW w:w="1903" w:type="dxa"/>
          </w:tcPr>
          <w:p w14:paraId="44C69F03" w14:textId="4D8C6C07" w:rsidR="00425A9B" w:rsidRPr="00253E43" w:rsidRDefault="00425A9B" w:rsidP="00425A9B">
            <w:pPr>
              <w:rPr>
                <w:rFonts w:cstheme="minorHAnsi"/>
                <w:b/>
                <w:sz w:val="16"/>
                <w:szCs w:val="16"/>
              </w:rPr>
            </w:pPr>
            <w:r>
              <w:rPr>
                <w:rFonts w:cstheme="minorHAnsi"/>
                <w:b/>
                <w:sz w:val="16"/>
                <w:szCs w:val="16"/>
              </w:rPr>
              <w:t>nivel</w:t>
            </w:r>
          </w:p>
        </w:tc>
        <w:tc>
          <w:tcPr>
            <w:tcW w:w="1582" w:type="dxa"/>
          </w:tcPr>
          <w:p w14:paraId="12CF09F0" w14:textId="39A37B1F"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14:paraId="2BBCF97B" w14:textId="3E462AE6" w:rsidR="00425A9B" w:rsidRPr="00253E43" w:rsidRDefault="00425A9B" w:rsidP="00425A9B">
            <w:pPr>
              <w:rPr>
                <w:rFonts w:cstheme="minorHAnsi"/>
                <w:b/>
                <w:sz w:val="16"/>
                <w:szCs w:val="16"/>
              </w:rPr>
            </w:pPr>
            <w:r>
              <w:rPr>
                <w:rFonts w:cstheme="minorHAnsi"/>
                <w:b/>
                <w:sz w:val="16"/>
                <w:szCs w:val="16"/>
              </w:rPr>
              <w:t>20</w:t>
            </w:r>
          </w:p>
        </w:tc>
        <w:tc>
          <w:tcPr>
            <w:tcW w:w="389" w:type="dxa"/>
          </w:tcPr>
          <w:p w14:paraId="0BBBAD7E" w14:textId="77777777" w:rsidR="00425A9B" w:rsidRPr="00253E43" w:rsidRDefault="00425A9B" w:rsidP="00425A9B">
            <w:pPr>
              <w:rPr>
                <w:rFonts w:cstheme="minorHAnsi"/>
                <w:b/>
                <w:sz w:val="16"/>
                <w:szCs w:val="16"/>
              </w:rPr>
            </w:pPr>
          </w:p>
        </w:tc>
        <w:tc>
          <w:tcPr>
            <w:tcW w:w="377" w:type="dxa"/>
          </w:tcPr>
          <w:p w14:paraId="39FB6B07" w14:textId="77777777" w:rsidR="00425A9B" w:rsidRPr="00253E43" w:rsidRDefault="00425A9B" w:rsidP="00425A9B">
            <w:pPr>
              <w:rPr>
                <w:rFonts w:cstheme="minorHAnsi"/>
                <w:b/>
                <w:sz w:val="16"/>
                <w:szCs w:val="16"/>
              </w:rPr>
            </w:pPr>
          </w:p>
        </w:tc>
        <w:tc>
          <w:tcPr>
            <w:tcW w:w="775" w:type="dxa"/>
          </w:tcPr>
          <w:p w14:paraId="7D45C47B" w14:textId="24E89E7C"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788F93D2" w14:textId="77777777" w:rsidR="00425A9B" w:rsidRPr="00253E43" w:rsidRDefault="00425A9B" w:rsidP="00425A9B">
            <w:pPr>
              <w:rPr>
                <w:rFonts w:cstheme="minorHAnsi"/>
                <w:b/>
                <w:sz w:val="16"/>
                <w:szCs w:val="16"/>
              </w:rPr>
            </w:pPr>
          </w:p>
        </w:tc>
        <w:tc>
          <w:tcPr>
            <w:tcW w:w="2971" w:type="dxa"/>
          </w:tcPr>
          <w:p w14:paraId="3726EA48" w14:textId="3D596A4B" w:rsidR="00425A9B" w:rsidRPr="00253E43" w:rsidRDefault="00403CCC" w:rsidP="00425A9B">
            <w:pPr>
              <w:rPr>
                <w:rFonts w:cstheme="minorHAnsi"/>
                <w:b/>
                <w:sz w:val="16"/>
                <w:szCs w:val="16"/>
              </w:rPr>
            </w:pPr>
            <w:r>
              <w:rPr>
                <w:rFonts w:cstheme="minorHAnsi"/>
                <w:b/>
                <w:sz w:val="16"/>
                <w:szCs w:val="16"/>
              </w:rPr>
              <w:t>1ºeso, 2eso….</w:t>
            </w:r>
          </w:p>
        </w:tc>
      </w:tr>
    </w:tbl>
    <w:p w14:paraId="26E0C57E" w14:textId="77777777" w:rsidR="00425A9B" w:rsidRPr="00253E43" w:rsidRDefault="00425A9B" w:rsidP="006E4CC4"/>
    <w:tbl>
      <w:tblPr>
        <w:tblStyle w:val="Tablaconcuadrcula"/>
        <w:tblW w:w="0" w:type="auto"/>
        <w:tblLook w:val="04A0" w:firstRow="1" w:lastRow="0" w:firstColumn="1" w:lastColumn="0" w:noHBand="0" w:noVBand="1"/>
      </w:tblPr>
      <w:tblGrid>
        <w:gridCol w:w="1943"/>
        <w:gridCol w:w="1589"/>
        <w:gridCol w:w="841"/>
        <w:gridCol w:w="389"/>
        <w:gridCol w:w="377"/>
        <w:gridCol w:w="775"/>
        <w:gridCol w:w="1175"/>
        <w:gridCol w:w="2935"/>
      </w:tblGrid>
      <w:tr w:rsidR="00602246" w:rsidRPr="00253E43" w14:paraId="2A9D16A6" w14:textId="77777777" w:rsidTr="00602246">
        <w:tc>
          <w:tcPr>
            <w:tcW w:w="10024" w:type="dxa"/>
            <w:gridSpan w:val="8"/>
            <w:shd w:val="clear" w:color="auto" w:fill="E7E6E6" w:themeFill="background2"/>
          </w:tcPr>
          <w:p w14:paraId="52C6AB0E" w14:textId="6D3FEDE3"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14:paraId="0E7B1F5A" w14:textId="77777777" w:rsidTr="00425A9B">
        <w:tc>
          <w:tcPr>
            <w:tcW w:w="1943" w:type="dxa"/>
            <w:shd w:val="clear" w:color="auto" w:fill="F2F2F2" w:themeFill="background1" w:themeFillShade="F2"/>
          </w:tcPr>
          <w:p w14:paraId="677A9A9F"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14:paraId="658AA811"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14:paraId="135E7A02"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2A7B4C6F"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57301085"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9F6A21E"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14:paraId="35B65701"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14:paraId="2F348FB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0DB91D3A" w14:textId="77777777" w:rsidTr="00425A9B">
        <w:tc>
          <w:tcPr>
            <w:tcW w:w="1943" w:type="dxa"/>
          </w:tcPr>
          <w:p w14:paraId="246E836F" w14:textId="768BEF2C" w:rsidR="004A0B07" w:rsidRPr="00253E43" w:rsidRDefault="00425A9B" w:rsidP="004A0B07">
            <w:pPr>
              <w:rPr>
                <w:rFonts w:cstheme="minorHAnsi"/>
                <w:b/>
                <w:sz w:val="16"/>
                <w:szCs w:val="16"/>
              </w:rPr>
            </w:pPr>
            <w:r>
              <w:rPr>
                <w:rFonts w:cstheme="minorHAnsi"/>
                <w:b/>
                <w:sz w:val="16"/>
                <w:szCs w:val="16"/>
              </w:rPr>
              <w:t>isbn</w:t>
            </w:r>
          </w:p>
        </w:tc>
        <w:tc>
          <w:tcPr>
            <w:tcW w:w="1589" w:type="dxa"/>
          </w:tcPr>
          <w:p w14:paraId="3EB4F498" w14:textId="35F81393"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14:paraId="3F1838B2" w14:textId="2478E397" w:rsidR="004A0B07" w:rsidRPr="00253E43" w:rsidRDefault="00391ED4" w:rsidP="004A0B07">
            <w:pPr>
              <w:rPr>
                <w:rFonts w:cstheme="minorHAnsi"/>
                <w:b/>
                <w:sz w:val="16"/>
                <w:szCs w:val="16"/>
              </w:rPr>
            </w:pPr>
            <w:r>
              <w:rPr>
                <w:rFonts w:cstheme="minorHAnsi"/>
                <w:b/>
                <w:sz w:val="16"/>
                <w:szCs w:val="16"/>
              </w:rPr>
              <w:t>20</w:t>
            </w:r>
          </w:p>
        </w:tc>
        <w:tc>
          <w:tcPr>
            <w:tcW w:w="389" w:type="dxa"/>
          </w:tcPr>
          <w:p w14:paraId="1F43D776"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08AD98B2" w14:textId="77777777" w:rsidR="004A0B07" w:rsidRPr="00253E43" w:rsidRDefault="004A0B07" w:rsidP="004A0B07">
            <w:pPr>
              <w:rPr>
                <w:rFonts w:cstheme="minorHAnsi"/>
                <w:b/>
                <w:sz w:val="16"/>
                <w:szCs w:val="16"/>
              </w:rPr>
            </w:pPr>
          </w:p>
        </w:tc>
        <w:tc>
          <w:tcPr>
            <w:tcW w:w="775" w:type="dxa"/>
          </w:tcPr>
          <w:p w14:paraId="06C79B71"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32A2E910" w14:textId="77777777" w:rsidR="004A0B07" w:rsidRPr="00253E43" w:rsidRDefault="004A0B07" w:rsidP="004A0B07">
            <w:pPr>
              <w:rPr>
                <w:rFonts w:cstheme="minorHAnsi"/>
                <w:b/>
                <w:sz w:val="16"/>
                <w:szCs w:val="16"/>
              </w:rPr>
            </w:pPr>
          </w:p>
        </w:tc>
        <w:tc>
          <w:tcPr>
            <w:tcW w:w="2935" w:type="dxa"/>
          </w:tcPr>
          <w:p w14:paraId="2ED3C854" w14:textId="0E547B41" w:rsidR="004A0B07" w:rsidRPr="00253E43" w:rsidRDefault="00425A9B" w:rsidP="004A0B07">
            <w:pPr>
              <w:rPr>
                <w:rFonts w:cstheme="minorHAnsi"/>
                <w:b/>
                <w:sz w:val="16"/>
                <w:szCs w:val="16"/>
              </w:rPr>
            </w:pPr>
            <w:r>
              <w:rPr>
                <w:rFonts w:cstheme="minorHAnsi"/>
                <w:b/>
                <w:sz w:val="16"/>
                <w:szCs w:val="16"/>
              </w:rPr>
              <w:t>Validar formato isbn</w:t>
            </w:r>
          </w:p>
        </w:tc>
      </w:tr>
      <w:tr w:rsidR="00425A9B" w:rsidRPr="00253E43" w14:paraId="75ED2C02" w14:textId="77777777" w:rsidTr="00425A9B">
        <w:tc>
          <w:tcPr>
            <w:tcW w:w="1943" w:type="dxa"/>
          </w:tcPr>
          <w:p w14:paraId="11A30454" w14:textId="3A53DF3A"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14:paraId="35E9BE38" w14:textId="77777777" w:rsidR="00D735A6" w:rsidRPr="00253E43" w:rsidRDefault="00D735A6" w:rsidP="00D735A6">
            <w:r w:rsidRPr="00253E43">
              <w:rPr>
                <w:rFonts w:cstheme="minorHAnsi"/>
                <w:b/>
                <w:sz w:val="16"/>
                <w:szCs w:val="16"/>
              </w:rPr>
              <w:t>VARCHAR</w:t>
            </w:r>
          </w:p>
        </w:tc>
        <w:tc>
          <w:tcPr>
            <w:tcW w:w="841" w:type="dxa"/>
          </w:tcPr>
          <w:p w14:paraId="63332A8E"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3CF47CFA" w14:textId="77777777" w:rsidR="00D735A6" w:rsidRPr="00253E43" w:rsidRDefault="00D735A6" w:rsidP="00D735A6">
            <w:pPr>
              <w:rPr>
                <w:rFonts w:cstheme="minorHAnsi"/>
                <w:b/>
                <w:sz w:val="16"/>
                <w:szCs w:val="16"/>
              </w:rPr>
            </w:pPr>
          </w:p>
        </w:tc>
        <w:tc>
          <w:tcPr>
            <w:tcW w:w="377" w:type="dxa"/>
          </w:tcPr>
          <w:p w14:paraId="0A6B522C" w14:textId="77777777" w:rsidR="00D735A6" w:rsidRPr="00253E43" w:rsidRDefault="00D735A6" w:rsidP="00D735A6">
            <w:pPr>
              <w:rPr>
                <w:rFonts w:cstheme="minorHAnsi"/>
                <w:b/>
                <w:sz w:val="16"/>
                <w:szCs w:val="16"/>
              </w:rPr>
            </w:pPr>
          </w:p>
        </w:tc>
        <w:tc>
          <w:tcPr>
            <w:tcW w:w="775" w:type="dxa"/>
          </w:tcPr>
          <w:p w14:paraId="523C232C"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681E29DF" w14:textId="77777777" w:rsidR="00D735A6" w:rsidRPr="00253E43" w:rsidRDefault="00D735A6" w:rsidP="00D735A6">
            <w:pPr>
              <w:rPr>
                <w:rFonts w:cstheme="minorHAnsi"/>
                <w:b/>
                <w:sz w:val="16"/>
                <w:szCs w:val="16"/>
              </w:rPr>
            </w:pPr>
          </w:p>
        </w:tc>
        <w:tc>
          <w:tcPr>
            <w:tcW w:w="2935" w:type="dxa"/>
          </w:tcPr>
          <w:p w14:paraId="68393683" w14:textId="77777777" w:rsidR="00D735A6" w:rsidRPr="00253E43" w:rsidRDefault="00D735A6" w:rsidP="00D735A6">
            <w:pPr>
              <w:rPr>
                <w:rFonts w:cstheme="minorHAnsi"/>
                <w:b/>
                <w:sz w:val="16"/>
                <w:szCs w:val="16"/>
              </w:rPr>
            </w:pPr>
          </w:p>
        </w:tc>
      </w:tr>
      <w:tr w:rsidR="00425A9B" w:rsidRPr="00253E43" w14:paraId="161104F3" w14:textId="77777777" w:rsidTr="00425A9B">
        <w:tc>
          <w:tcPr>
            <w:tcW w:w="1943" w:type="dxa"/>
          </w:tcPr>
          <w:p w14:paraId="26BE4290" w14:textId="5E093521" w:rsidR="00D735A6" w:rsidRPr="00253E43" w:rsidRDefault="00425A9B" w:rsidP="00D735A6">
            <w:pPr>
              <w:rPr>
                <w:rFonts w:cstheme="minorHAnsi"/>
                <w:b/>
                <w:sz w:val="16"/>
                <w:szCs w:val="16"/>
              </w:rPr>
            </w:pPr>
            <w:r>
              <w:rPr>
                <w:rFonts w:cstheme="minorHAnsi"/>
                <w:b/>
                <w:sz w:val="16"/>
                <w:szCs w:val="16"/>
              </w:rPr>
              <w:t>autor</w:t>
            </w:r>
          </w:p>
        </w:tc>
        <w:tc>
          <w:tcPr>
            <w:tcW w:w="1589" w:type="dxa"/>
          </w:tcPr>
          <w:p w14:paraId="6C0C4F46" w14:textId="77777777" w:rsidR="00D735A6" w:rsidRPr="00253E43" w:rsidRDefault="00D735A6" w:rsidP="00D735A6">
            <w:r w:rsidRPr="00253E43">
              <w:rPr>
                <w:rFonts w:cstheme="minorHAnsi"/>
                <w:b/>
                <w:sz w:val="16"/>
                <w:szCs w:val="16"/>
              </w:rPr>
              <w:t>VARCHAR</w:t>
            </w:r>
          </w:p>
        </w:tc>
        <w:tc>
          <w:tcPr>
            <w:tcW w:w="841" w:type="dxa"/>
          </w:tcPr>
          <w:p w14:paraId="2F4A1CC7"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493ECAF2" w14:textId="77777777" w:rsidR="00D735A6" w:rsidRPr="00253E43" w:rsidRDefault="00D735A6" w:rsidP="00D735A6">
            <w:pPr>
              <w:rPr>
                <w:rFonts w:cstheme="minorHAnsi"/>
                <w:b/>
                <w:sz w:val="16"/>
                <w:szCs w:val="16"/>
              </w:rPr>
            </w:pPr>
          </w:p>
        </w:tc>
        <w:tc>
          <w:tcPr>
            <w:tcW w:w="377" w:type="dxa"/>
          </w:tcPr>
          <w:p w14:paraId="08FC78CA" w14:textId="77777777" w:rsidR="00D735A6" w:rsidRPr="00253E43" w:rsidRDefault="00D735A6" w:rsidP="00D735A6">
            <w:pPr>
              <w:rPr>
                <w:rFonts w:cstheme="minorHAnsi"/>
                <w:b/>
                <w:sz w:val="16"/>
                <w:szCs w:val="16"/>
              </w:rPr>
            </w:pPr>
          </w:p>
        </w:tc>
        <w:tc>
          <w:tcPr>
            <w:tcW w:w="775" w:type="dxa"/>
          </w:tcPr>
          <w:p w14:paraId="58B28CD0"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54D0E094" w14:textId="77777777" w:rsidR="00D735A6" w:rsidRPr="00253E43" w:rsidRDefault="00D735A6" w:rsidP="00D735A6">
            <w:pPr>
              <w:rPr>
                <w:rFonts w:cstheme="minorHAnsi"/>
                <w:b/>
                <w:sz w:val="16"/>
                <w:szCs w:val="16"/>
              </w:rPr>
            </w:pPr>
          </w:p>
        </w:tc>
        <w:tc>
          <w:tcPr>
            <w:tcW w:w="2935" w:type="dxa"/>
          </w:tcPr>
          <w:p w14:paraId="6C445F83" w14:textId="77777777" w:rsidR="00D735A6" w:rsidRPr="00253E43" w:rsidRDefault="00D735A6" w:rsidP="00D735A6">
            <w:pPr>
              <w:rPr>
                <w:rFonts w:cstheme="minorHAnsi"/>
                <w:b/>
                <w:sz w:val="16"/>
                <w:szCs w:val="16"/>
              </w:rPr>
            </w:pPr>
          </w:p>
        </w:tc>
      </w:tr>
      <w:tr w:rsidR="00425A9B" w:rsidRPr="00253E43" w14:paraId="2B222958" w14:textId="77777777" w:rsidTr="00425A9B">
        <w:tc>
          <w:tcPr>
            <w:tcW w:w="1943" w:type="dxa"/>
          </w:tcPr>
          <w:p w14:paraId="25F7A888" w14:textId="14CD7720" w:rsidR="00D735A6" w:rsidRPr="00253E43" w:rsidRDefault="00425A9B" w:rsidP="00D735A6">
            <w:pPr>
              <w:rPr>
                <w:rFonts w:cstheme="minorHAnsi"/>
                <w:b/>
                <w:sz w:val="16"/>
                <w:szCs w:val="16"/>
              </w:rPr>
            </w:pPr>
            <w:r>
              <w:rPr>
                <w:rFonts w:cstheme="minorHAnsi"/>
                <w:b/>
                <w:sz w:val="16"/>
                <w:szCs w:val="16"/>
              </w:rPr>
              <w:t>numero_ejemplares</w:t>
            </w:r>
          </w:p>
        </w:tc>
        <w:tc>
          <w:tcPr>
            <w:tcW w:w="1589" w:type="dxa"/>
          </w:tcPr>
          <w:p w14:paraId="29094379" w14:textId="77CEE85F" w:rsidR="00D735A6" w:rsidRPr="00425A9B" w:rsidRDefault="00425A9B" w:rsidP="00D735A6">
            <w:pPr>
              <w:rPr>
                <w:rFonts w:cstheme="minorHAnsi"/>
                <w:b/>
                <w:sz w:val="16"/>
                <w:szCs w:val="16"/>
              </w:rPr>
            </w:pPr>
            <w:r>
              <w:rPr>
                <w:rFonts w:cstheme="minorHAnsi"/>
                <w:b/>
                <w:sz w:val="16"/>
                <w:szCs w:val="16"/>
              </w:rPr>
              <w:t>INT</w:t>
            </w:r>
          </w:p>
        </w:tc>
        <w:tc>
          <w:tcPr>
            <w:tcW w:w="841" w:type="dxa"/>
          </w:tcPr>
          <w:p w14:paraId="636E392B" w14:textId="57B573A1" w:rsidR="00D735A6" w:rsidRPr="00253E43" w:rsidRDefault="00425A9B" w:rsidP="00D735A6">
            <w:pPr>
              <w:rPr>
                <w:rFonts w:cstheme="minorHAnsi"/>
                <w:b/>
                <w:sz w:val="16"/>
                <w:szCs w:val="16"/>
              </w:rPr>
            </w:pPr>
            <w:r>
              <w:rPr>
                <w:rFonts w:cstheme="minorHAnsi"/>
                <w:b/>
                <w:sz w:val="16"/>
                <w:szCs w:val="16"/>
              </w:rPr>
              <w:t>5</w:t>
            </w:r>
          </w:p>
        </w:tc>
        <w:tc>
          <w:tcPr>
            <w:tcW w:w="389" w:type="dxa"/>
          </w:tcPr>
          <w:p w14:paraId="16941A03" w14:textId="77777777" w:rsidR="00D735A6" w:rsidRPr="00253E43" w:rsidRDefault="00D735A6" w:rsidP="00D735A6">
            <w:pPr>
              <w:rPr>
                <w:rFonts w:cstheme="minorHAnsi"/>
                <w:b/>
                <w:sz w:val="16"/>
                <w:szCs w:val="16"/>
              </w:rPr>
            </w:pPr>
          </w:p>
        </w:tc>
        <w:tc>
          <w:tcPr>
            <w:tcW w:w="377" w:type="dxa"/>
          </w:tcPr>
          <w:p w14:paraId="4AB6B470" w14:textId="77777777" w:rsidR="00D735A6" w:rsidRPr="00253E43" w:rsidRDefault="00D735A6" w:rsidP="00D735A6">
            <w:pPr>
              <w:rPr>
                <w:rFonts w:cstheme="minorHAnsi"/>
                <w:b/>
                <w:sz w:val="16"/>
                <w:szCs w:val="16"/>
              </w:rPr>
            </w:pPr>
          </w:p>
        </w:tc>
        <w:tc>
          <w:tcPr>
            <w:tcW w:w="775" w:type="dxa"/>
          </w:tcPr>
          <w:p w14:paraId="5E35143D" w14:textId="518BC6D5"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556430D" w14:textId="77777777" w:rsidR="00D735A6" w:rsidRPr="00253E43" w:rsidRDefault="00D735A6" w:rsidP="00D735A6">
            <w:pPr>
              <w:rPr>
                <w:rFonts w:cstheme="minorHAnsi"/>
                <w:b/>
                <w:sz w:val="16"/>
                <w:szCs w:val="16"/>
              </w:rPr>
            </w:pPr>
          </w:p>
        </w:tc>
        <w:tc>
          <w:tcPr>
            <w:tcW w:w="2935" w:type="dxa"/>
          </w:tcPr>
          <w:p w14:paraId="495709DC" w14:textId="77777777" w:rsidR="00D735A6" w:rsidRPr="00253E43" w:rsidRDefault="00D735A6" w:rsidP="00D735A6">
            <w:pPr>
              <w:rPr>
                <w:rFonts w:cstheme="minorHAnsi"/>
                <w:b/>
                <w:sz w:val="16"/>
                <w:szCs w:val="16"/>
              </w:rPr>
            </w:pPr>
          </w:p>
        </w:tc>
      </w:tr>
      <w:tr w:rsidR="00425A9B" w:rsidRPr="00253E43" w14:paraId="24B55A17" w14:textId="77777777" w:rsidTr="00425A9B">
        <w:tc>
          <w:tcPr>
            <w:tcW w:w="1943" w:type="dxa"/>
          </w:tcPr>
          <w:p w14:paraId="5898E870" w14:textId="65139790" w:rsidR="00D735A6" w:rsidRPr="00253E43" w:rsidRDefault="00425A9B" w:rsidP="00D735A6">
            <w:pPr>
              <w:rPr>
                <w:rFonts w:cstheme="minorHAnsi"/>
                <w:b/>
                <w:sz w:val="16"/>
                <w:szCs w:val="16"/>
              </w:rPr>
            </w:pPr>
            <w:r>
              <w:rPr>
                <w:rFonts w:cstheme="minorHAnsi"/>
                <w:b/>
                <w:sz w:val="16"/>
                <w:szCs w:val="16"/>
              </w:rPr>
              <w:t>id_materia</w:t>
            </w:r>
          </w:p>
        </w:tc>
        <w:tc>
          <w:tcPr>
            <w:tcW w:w="1589" w:type="dxa"/>
          </w:tcPr>
          <w:p w14:paraId="7D19F7DC" w14:textId="100155A3" w:rsidR="00D735A6" w:rsidRPr="00425A9B" w:rsidRDefault="00425A9B" w:rsidP="00D735A6">
            <w:pPr>
              <w:rPr>
                <w:rFonts w:cstheme="minorHAnsi"/>
                <w:b/>
                <w:sz w:val="16"/>
                <w:szCs w:val="16"/>
              </w:rPr>
            </w:pPr>
            <w:r>
              <w:rPr>
                <w:rFonts w:cstheme="minorHAnsi"/>
                <w:b/>
                <w:sz w:val="16"/>
                <w:szCs w:val="16"/>
              </w:rPr>
              <w:t>INT</w:t>
            </w:r>
          </w:p>
        </w:tc>
        <w:tc>
          <w:tcPr>
            <w:tcW w:w="841" w:type="dxa"/>
          </w:tcPr>
          <w:p w14:paraId="6846B7B1" w14:textId="75CB6B75" w:rsidR="00D735A6" w:rsidRPr="00253E43" w:rsidRDefault="00425A9B" w:rsidP="00D735A6">
            <w:pPr>
              <w:rPr>
                <w:rFonts w:cstheme="minorHAnsi"/>
                <w:b/>
                <w:sz w:val="16"/>
                <w:szCs w:val="16"/>
              </w:rPr>
            </w:pPr>
            <w:r>
              <w:rPr>
                <w:rFonts w:cstheme="minorHAnsi"/>
                <w:b/>
                <w:sz w:val="16"/>
                <w:szCs w:val="16"/>
              </w:rPr>
              <w:t>11</w:t>
            </w:r>
          </w:p>
        </w:tc>
        <w:tc>
          <w:tcPr>
            <w:tcW w:w="389" w:type="dxa"/>
          </w:tcPr>
          <w:p w14:paraId="7C01FC68" w14:textId="77777777" w:rsidR="00D735A6" w:rsidRPr="00253E43" w:rsidRDefault="00D735A6" w:rsidP="00D735A6">
            <w:pPr>
              <w:rPr>
                <w:rFonts w:cstheme="minorHAnsi"/>
                <w:b/>
                <w:sz w:val="16"/>
                <w:szCs w:val="16"/>
              </w:rPr>
            </w:pPr>
          </w:p>
        </w:tc>
        <w:tc>
          <w:tcPr>
            <w:tcW w:w="377" w:type="dxa"/>
          </w:tcPr>
          <w:p w14:paraId="733D0C54" w14:textId="17E654C1" w:rsidR="00D735A6" w:rsidRPr="00253E43" w:rsidRDefault="00425A9B" w:rsidP="00D735A6">
            <w:pPr>
              <w:rPr>
                <w:rFonts w:cstheme="minorHAnsi"/>
                <w:b/>
                <w:sz w:val="16"/>
                <w:szCs w:val="16"/>
              </w:rPr>
            </w:pPr>
            <w:r>
              <w:rPr>
                <w:rFonts w:cstheme="minorHAnsi"/>
                <w:b/>
                <w:sz w:val="16"/>
                <w:szCs w:val="16"/>
              </w:rPr>
              <w:t>X</w:t>
            </w:r>
          </w:p>
        </w:tc>
        <w:tc>
          <w:tcPr>
            <w:tcW w:w="775" w:type="dxa"/>
          </w:tcPr>
          <w:p w14:paraId="080ED7BF" w14:textId="0B8E8CB7"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C777D26" w14:textId="77777777" w:rsidR="00D735A6" w:rsidRPr="00253E43" w:rsidRDefault="00D735A6" w:rsidP="00D735A6">
            <w:pPr>
              <w:rPr>
                <w:rFonts w:cstheme="minorHAnsi"/>
                <w:b/>
                <w:sz w:val="16"/>
                <w:szCs w:val="16"/>
              </w:rPr>
            </w:pPr>
          </w:p>
        </w:tc>
        <w:tc>
          <w:tcPr>
            <w:tcW w:w="2935" w:type="dxa"/>
          </w:tcPr>
          <w:p w14:paraId="4F08EE93" w14:textId="4EDA1EBC"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14:paraId="15411805" w14:textId="77777777" w:rsidTr="00425A9B">
        <w:tc>
          <w:tcPr>
            <w:tcW w:w="1943" w:type="dxa"/>
          </w:tcPr>
          <w:p w14:paraId="5C4DF248" w14:textId="6FC011F3" w:rsidR="00D735A6" w:rsidRPr="00253E43" w:rsidRDefault="00425A9B" w:rsidP="00D735A6">
            <w:pPr>
              <w:rPr>
                <w:rFonts w:cstheme="minorHAnsi"/>
                <w:b/>
                <w:sz w:val="16"/>
                <w:szCs w:val="16"/>
              </w:rPr>
            </w:pPr>
            <w:r>
              <w:rPr>
                <w:rFonts w:cstheme="minorHAnsi"/>
                <w:b/>
                <w:sz w:val="16"/>
                <w:szCs w:val="16"/>
              </w:rPr>
              <w:t>id_curso</w:t>
            </w:r>
          </w:p>
        </w:tc>
        <w:tc>
          <w:tcPr>
            <w:tcW w:w="1589" w:type="dxa"/>
          </w:tcPr>
          <w:p w14:paraId="35548A66" w14:textId="77C351ED"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14:paraId="074E4785" w14:textId="72317EB3" w:rsidR="00D735A6" w:rsidRPr="00253E43" w:rsidRDefault="00425A9B" w:rsidP="00D735A6">
            <w:pPr>
              <w:rPr>
                <w:rFonts w:cstheme="minorHAnsi"/>
                <w:b/>
                <w:sz w:val="16"/>
                <w:szCs w:val="16"/>
              </w:rPr>
            </w:pPr>
            <w:r>
              <w:rPr>
                <w:rFonts w:cstheme="minorHAnsi"/>
                <w:b/>
                <w:sz w:val="16"/>
                <w:szCs w:val="16"/>
              </w:rPr>
              <w:t>20</w:t>
            </w:r>
          </w:p>
        </w:tc>
        <w:tc>
          <w:tcPr>
            <w:tcW w:w="389" w:type="dxa"/>
          </w:tcPr>
          <w:p w14:paraId="611A7256" w14:textId="77777777" w:rsidR="00D735A6" w:rsidRPr="00253E43" w:rsidRDefault="00D735A6" w:rsidP="00D735A6">
            <w:pPr>
              <w:rPr>
                <w:rFonts w:cstheme="minorHAnsi"/>
                <w:b/>
                <w:sz w:val="16"/>
                <w:szCs w:val="16"/>
              </w:rPr>
            </w:pPr>
          </w:p>
        </w:tc>
        <w:tc>
          <w:tcPr>
            <w:tcW w:w="377" w:type="dxa"/>
          </w:tcPr>
          <w:p w14:paraId="4EA12FD9" w14:textId="5DB7E27A" w:rsidR="00D735A6" w:rsidRPr="00253E43" w:rsidRDefault="00425A9B" w:rsidP="00D735A6">
            <w:pPr>
              <w:rPr>
                <w:rFonts w:cstheme="minorHAnsi"/>
                <w:b/>
                <w:sz w:val="16"/>
                <w:szCs w:val="16"/>
              </w:rPr>
            </w:pPr>
            <w:r>
              <w:rPr>
                <w:rFonts w:cstheme="minorHAnsi"/>
                <w:b/>
                <w:sz w:val="16"/>
                <w:szCs w:val="16"/>
              </w:rPr>
              <w:t>X</w:t>
            </w:r>
          </w:p>
        </w:tc>
        <w:tc>
          <w:tcPr>
            <w:tcW w:w="775" w:type="dxa"/>
          </w:tcPr>
          <w:p w14:paraId="18B5732C" w14:textId="727848D2"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04102293" w14:textId="77777777" w:rsidR="00D735A6" w:rsidRPr="00253E43" w:rsidRDefault="00D735A6" w:rsidP="00D735A6">
            <w:pPr>
              <w:rPr>
                <w:rFonts w:cstheme="minorHAnsi"/>
                <w:b/>
                <w:sz w:val="16"/>
                <w:szCs w:val="16"/>
              </w:rPr>
            </w:pPr>
          </w:p>
        </w:tc>
        <w:tc>
          <w:tcPr>
            <w:tcW w:w="2935" w:type="dxa"/>
          </w:tcPr>
          <w:p w14:paraId="7A0B0EBB" w14:textId="75A838CD"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14:paraId="7CCB9742" w14:textId="77777777" w:rsidR="00602246" w:rsidRPr="00253E43" w:rsidRDefault="00602246" w:rsidP="006E4CC4"/>
    <w:tbl>
      <w:tblPr>
        <w:tblStyle w:val="Tablaconcuadrcula"/>
        <w:tblW w:w="0" w:type="auto"/>
        <w:tblLook w:val="04A0" w:firstRow="1" w:lastRow="0" w:firstColumn="1" w:lastColumn="0" w:noHBand="0" w:noVBand="1"/>
      </w:tblPr>
      <w:tblGrid>
        <w:gridCol w:w="1899"/>
        <w:gridCol w:w="1597"/>
        <w:gridCol w:w="842"/>
        <w:gridCol w:w="389"/>
        <w:gridCol w:w="377"/>
        <w:gridCol w:w="775"/>
        <w:gridCol w:w="1180"/>
        <w:gridCol w:w="2965"/>
      </w:tblGrid>
      <w:tr w:rsidR="00602246" w:rsidRPr="00253E43" w14:paraId="219D8751" w14:textId="77777777" w:rsidTr="00602246">
        <w:tc>
          <w:tcPr>
            <w:tcW w:w="10024" w:type="dxa"/>
            <w:gridSpan w:val="8"/>
            <w:shd w:val="clear" w:color="auto" w:fill="E7E6E6" w:themeFill="background2"/>
          </w:tcPr>
          <w:p w14:paraId="3CF1C19D" w14:textId="5526FB9F"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14:paraId="71906F06" w14:textId="77777777" w:rsidTr="00425A9B">
        <w:tc>
          <w:tcPr>
            <w:tcW w:w="1899" w:type="dxa"/>
            <w:shd w:val="clear" w:color="auto" w:fill="F2F2F2" w:themeFill="background1" w:themeFillShade="F2"/>
          </w:tcPr>
          <w:p w14:paraId="335CFBC1"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14:paraId="1132DFFA"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14:paraId="67C72A86"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5EB7331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352EEB98"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410E695" w14:textId="77777777"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14:paraId="776ABD17"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14:paraId="54E508D3"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14:paraId="07A9A053" w14:textId="77777777" w:rsidTr="00425A9B">
        <w:tc>
          <w:tcPr>
            <w:tcW w:w="1899" w:type="dxa"/>
          </w:tcPr>
          <w:p w14:paraId="4D003A5B" w14:textId="6AA7B7E5" w:rsidR="004A0B07" w:rsidRPr="00253E43" w:rsidRDefault="00425A9B" w:rsidP="004A0B07">
            <w:pPr>
              <w:rPr>
                <w:rFonts w:cstheme="minorHAnsi"/>
                <w:b/>
                <w:sz w:val="16"/>
                <w:szCs w:val="16"/>
              </w:rPr>
            </w:pPr>
            <w:r>
              <w:rPr>
                <w:rFonts w:cstheme="minorHAnsi"/>
                <w:b/>
                <w:sz w:val="16"/>
                <w:szCs w:val="16"/>
              </w:rPr>
              <w:t>nie</w:t>
            </w:r>
          </w:p>
        </w:tc>
        <w:tc>
          <w:tcPr>
            <w:tcW w:w="1597" w:type="dxa"/>
          </w:tcPr>
          <w:p w14:paraId="1CCB9498" w14:textId="576140C6"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14:paraId="49105566" w14:textId="50091F21" w:rsidR="004A0B07" w:rsidRPr="00253E43" w:rsidRDefault="00425A9B" w:rsidP="004A0B07">
            <w:pPr>
              <w:rPr>
                <w:rFonts w:cstheme="minorHAnsi"/>
                <w:b/>
                <w:sz w:val="16"/>
                <w:szCs w:val="16"/>
              </w:rPr>
            </w:pPr>
            <w:r>
              <w:rPr>
                <w:rFonts w:cstheme="minorHAnsi"/>
                <w:b/>
                <w:sz w:val="16"/>
                <w:szCs w:val="16"/>
              </w:rPr>
              <w:t>10</w:t>
            </w:r>
          </w:p>
        </w:tc>
        <w:tc>
          <w:tcPr>
            <w:tcW w:w="389" w:type="dxa"/>
          </w:tcPr>
          <w:p w14:paraId="12A8FD27"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78048580" w14:textId="77777777" w:rsidR="004A0B07" w:rsidRPr="00253E43" w:rsidRDefault="004A0B07" w:rsidP="004A0B07">
            <w:pPr>
              <w:rPr>
                <w:rFonts w:cstheme="minorHAnsi"/>
                <w:b/>
                <w:sz w:val="16"/>
                <w:szCs w:val="16"/>
              </w:rPr>
            </w:pPr>
          </w:p>
        </w:tc>
        <w:tc>
          <w:tcPr>
            <w:tcW w:w="775" w:type="dxa"/>
          </w:tcPr>
          <w:p w14:paraId="60827283"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14:paraId="077004E7" w14:textId="77777777" w:rsidR="004A0B07" w:rsidRPr="00253E43" w:rsidRDefault="004A0B07" w:rsidP="004A0B07">
            <w:pPr>
              <w:rPr>
                <w:rFonts w:cstheme="minorHAnsi"/>
                <w:b/>
                <w:sz w:val="16"/>
                <w:szCs w:val="16"/>
              </w:rPr>
            </w:pPr>
          </w:p>
        </w:tc>
        <w:tc>
          <w:tcPr>
            <w:tcW w:w="2965" w:type="dxa"/>
          </w:tcPr>
          <w:p w14:paraId="6F78C850" w14:textId="32426FD0"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14:paraId="2217E186" w14:textId="77777777" w:rsidTr="00425A9B">
        <w:tc>
          <w:tcPr>
            <w:tcW w:w="1899" w:type="dxa"/>
          </w:tcPr>
          <w:p w14:paraId="11783BFD" w14:textId="3CD30379" w:rsidR="00425A9B" w:rsidRPr="00253E43" w:rsidRDefault="00425A9B" w:rsidP="00425A9B">
            <w:pPr>
              <w:rPr>
                <w:rFonts w:cstheme="minorHAnsi"/>
                <w:b/>
                <w:sz w:val="16"/>
                <w:szCs w:val="16"/>
              </w:rPr>
            </w:pPr>
            <w:r>
              <w:rPr>
                <w:rFonts w:cstheme="minorHAnsi"/>
                <w:b/>
                <w:sz w:val="16"/>
                <w:szCs w:val="16"/>
              </w:rPr>
              <w:t>nombre</w:t>
            </w:r>
          </w:p>
        </w:tc>
        <w:tc>
          <w:tcPr>
            <w:tcW w:w="1597" w:type="dxa"/>
          </w:tcPr>
          <w:p w14:paraId="4CA2165A" w14:textId="79DAE87F"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14:paraId="01405271" w14:textId="132470AC" w:rsidR="00425A9B" w:rsidRPr="00253E43" w:rsidRDefault="00425A9B" w:rsidP="00425A9B">
            <w:pPr>
              <w:rPr>
                <w:rFonts w:cstheme="minorHAnsi"/>
                <w:b/>
                <w:sz w:val="16"/>
                <w:szCs w:val="16"/>
              </w:rPr>
            </w:pPr>
            <w:r>
              <w:rPr>
                <w:rFonts w:cstheme="minorHAnsi"/>
                <w:b/>
                <w:sz w:val="16"/>
                <w:szCs w:val="16"/>
              </w:rPr>
              <w:t>255</w:t>
            </w:r>
          </w:p>
        </w:tc>
        <w:tc>
          <w:tcPr>
            <w:tcW w:w="389" w:type="dxa"/>
          </w:tcPr>
          <w:p w14:paraId="1BA76111" w14:textId="77777777" w:rsidR="00425A9B" w:rsidRPr="00253E43" w:rsidRDefault="00425A9B" w:rsidP="00425A9B">
            <w:pPr>
              <w:rPr>
                <w:rFonts w:cstheme="minorHAnsi"/>
                <w:b/>
                <w:sz w:val="16"/>
                <w:szCs w:val="16"/>
              </w:rPr>
            </w:pPr>
          </w:p>
        </w:tc>
        <w:tc>
          <w:tcPr>
            <w:tcW w:w="377" w:type="dxa"/>
          </w:tcPr>
          <w:p w14:paraId="7F437C80" w14:textId="77777777" w:rsidR="00425A9B" w:rsidRPr="00253E43" w:rsidRDefault="00425A9B" w:rsidP="00425A9B">
            <w:pPr>
              <w:rPr>
                <w:rFonts w:cstheme="minorHAnsi"/>
                <w:b/>
                <w:sz w:val="16"/>
                <w:szCs w:val="16"/>
              </w:rPr>
            </w:pPr>
          </w:p>
        </w:tc>
        <w:tc>
          <w:tcPr>
            <w:tcW w:w="775" w:type="dxa"/>
          </w:tcPr>
          <w:p w14:paraId="5B0C3019" w14:textId="19EA0AA4"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7D9E1F65" w14:textId="77777777" w:rsidR="00425A9B" w:rsidRPr="00253E43" w:rsidRDefault="00425A9B" w:rsidP="00425A9B">
            <w:pPr>
              <w:rPr>
                <w:rFonts w:cstheme="minorHAnsi"/>
                <w:b/>
                <w:sz w:val="16"/>
                <w:szCs w:val="16"/>
              </w:rPr>
            </w:pPr>
          </w:p>
        </w:tc>
        <w:tc>
          <w:tcPr>
            <w:tcW w:w="2965" w:type="dxa"/>
          </w:tcPr>
          <w:p w14:paraId="3627709C" w14:textId="77777777" w:rsidR="00425A9B" w:rsidRPr="00253E43" w:rsidRDefault="00425A9B" w:rsidP="00425A9B">
            <w:pPr>
              <w:rPr>
                <w:rFonts w:cstheme="minorHAnsi"/>
                <w:b/>
                <w:sz w:val="16"/>
                <w:szCs w:val="16"/>
              </w:rPr>
            </w:pPr>
          </w:p>
        </w:tc>
      </w:tr>
      <w:tr w:rsidR="00425A9B" w:rsidRPr="00253E43" w14:paraId="58E2C597" w14:textId="77777777" w:rsidTr="00425A9B">
        <w:tc>
          <w:tcPr>
            <w:tcW w:w="1899" w:type="dxa"/>
          </w:tcPr>
          <w:p w14:paraId="093384C9" w14:textId="56E929E6" w:rsidR="00425A9B" w:rsidRPr="00253E43" w:rsidRDefault="00425A9B" w:rsidP="00425A9B">
            <w:pPr>
              <w:rPr>
                <w:rFonts w:cstheme="minorHAnsi"/>
                <w:b/>
                <w:sz w:val="16"/>
                <w:szCs w:val="16"/>
              </w:rPr>
            </w:pPr>
            <w:r>
              <w:rPr>
                <w:rFonts w:cstheme="minorHAnsi"/>
                <w:b/>
                <w:sz w:val="16"/>
                <w:szCs w:val="16"/>
              </w:rPr>
              <w:t>apellidos</w:t>
            </w:r>
          </w:p>
        </w:tc>
        <w:tc>
          <w:tcPr>
            <w:tcW w:w="1597" w:type="dxa"/>
          </w:tcPr>
          <w:p w14:paraId="1879C1DA" w14:textId="5E1654C2"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14:paraId="120E8FD4" w14:textId="6941BC84" w:rsidR="00425A9B" w:rsidRPr="00253E43" w:rsidRDefault="00425A9B" w:rsidP="00425A9B">
            <w:pPr>
              <w:rPr>
                <w:rFonts w:cstheme="minorHAnsi"/>
                <w:b/>
                <w:sz w:val="16"/>
                <w:szCs w:val="16"/>
              </w:rPr>
            </w:pPr>
            <w:r>
              <w:rPr>
                <w:rFonts w:cstheme="minorHAnsi"/>
                <w:b/>
                <w:sz w:val="16"/>
                <w:szCs w:val="16"/>
              </w:rPr>
              <w:t>255</w:t>
            </w:r>
          </w:p>
        </w:tc>
        <w:tc>
          <w:tcPr>
            <w:tcW w:w="389" w:type="dxa"/>
          </w:tcPr>
          <w:p w14:paraId="53B0845E" w14:textId="77777777" w:rsidR="00425A9B" w:rsidRPr="00253E43" w:rsidRDefault="00425A9B" w:rsidP="00425A9B">
            <w:pPr>
              <w:rPr>
                <w:rFonts w:cstheme="minorHAnsi"/>
                <w:b/>
                <w:sz w:val="16"/>
                <w:szCs w:val="16"/>
              </w:rPr>
            </w:pPr>
          </w:p>
        </w:tc>
        <w:tc>
          <w:tcPr>
            <w:tcW w:w="377" w:type="dxa"/>
          </w:tcPr>
          <w:p w14:paraId="35D2E783" w14:textId="77777777" w:rsidR="00425A9B" w:rsidRPr="00253E43" w:rsidRDefault="00425A9B" w:rsidP="00425A9B">
            <w:pPr>
              <w:rPr>
                <w:rFonts w:cstheme="minorHAnsi"/>
                <w:b/>
                <w:sz w:val="16"/>
                <w:szCs w:val="16"/>
              </w:rPr>
            </w:pPr>
          </w:p>
        </w:tc>
        <w:tc>
          <w:tcPr>
            <w:tcW w:w="775" w:type="dxa"/>
          </w:tcPr>
          <w:p w14:paraId="77084C80" w14:textId="42A704A1"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146BC862" w14:textId="4E5E0190" w:rsidR="00425A9B" w:rsidRPr="00253E43" w:rsidRDefault="00425A9B" w:rsidP="00425A9B">
            <w:pPr>
              <w:rPr>
                <w:rFonts w:cstheme="minorHAnsi"/>
                <w:b/>
                <w:sz w:val="16"/>
                <w:szCs w:val="16"/>
              </w:rPr>
            </w:pPr>
          </w:p>
        </w:tc>
        <w:tc>
          <w:tcPr>
            <w:tcW w:w="2965" w:type="dxa"/>
          </w:tcPr>
          <w:p w14:paraId="05F31113" w14:textId="0656E363" w:rsidR="00425A9B" w:rsidRPr="00253E43" w:rsidRDefault="00425A9B" w:rsidP="00425A9B">
            <w:pPr>
              <w:rPr>
                <w:rFonts w:cstheme="minorHAnsi"/>
                <w:b/>
                <w:sz w:val="16"/>
                <w:szCs w:val="16"/>
              </w:rPr>
            </w:pPr>
          </w:p>
        </w:tc>
      </w:tr>
      <w:tr w:rsidR="00406056" w:rsidRPr="00253E43" w14:paraId="6928E56F" w14:textId="77777777" w:rsidTr="00425A9B">
        <w:tc>
          <w:tcPr>
            <w:tcW w:w="1899" w:type="dxa"/>
          </w:tcPr>
          <w:p w14:paraId="0EC31AD5" w14:textId="7D0F5FAA" w:rsidR="00406056" w:rsidRPr="00253E43" w:rsidRDefault="00425A9B" w:rsidP="00D735A6">
            <w:pPr>
              <w:rPr>
                <w:rFonts w:cstheme="minorHAnsi"/>
                <w:b/>
                <w:sz w:val="16"/>
                <w:szCs w:val="16"/>
              </w:rPr>
            </w:pPr>
            <w:r>
              <w:rPr>
                <w:rFonts w:cstheme="minorHAnsi"/>
                <w:b/>
                <w:sz w:val="16"/>
                <w:szCs w:val="16"/>
              </w:rPr>
              <w:t>tramo</w:t>
            </w:r>
          </w:p>
        </w:tc>
        <w:tc>
          <w:tcPr>
            <w:tcW w:w="1597" w:type="dxa"/>
          </w:tcPr>
          <w:p w14:paraId="6DE92336" w14:textId="7F153141" w:rsidR="00406056" w:rsidRPr="00253E43" w:rsidRDefault="00425A9B" w:rsidP="00D735A6">
            <w:pPr>
              <w:rPr>
                <w:rFonts w:cstheme="minorHAnsi"/>
                <w:b/>
                <w:sz w:val="16"/>
                <w:szCs w:val="16"/>
              </w:rPr>
            </w:pPr>
            <w:r>
              <w:rPr>
                <w:rFonts w:cstheme="minorHAnsi"/>
                <w:b/>
                <w:sz w:val="16"/>
                <w:szCs w:val="16"/>
              </w:rPr>
              <w:t>VARCHAR</w:t>
            </w:r>
          </w:p>
        </w:tc>
        <w:tc>
          <w:tcPr>
            <w:tcW w:w="842" w:type="dxa"/>
          </w:tcPr>
          <w:p w14:paraId="23F8B38C" w14:textId="6B0F7BD4" w:rsidR="00406056" w:rsidRPr="00253E43" w:rsidRDefault="00425A9B" w:rsidP="00D735A6">
            <w:pPr>
              <w:rPr>
                <w:rFonts w:cstheme="minorHAnsi"/>
                <w:b/>
                <w:sz w:val="16"/>
                <w:szCs w:val="16"/>
              </w:rPr>
            </w:pPr>
            <w:r>
              <w:rPr>
                <w:rFonts w:cstheme="minorHAnsi"/>
                <w:b/>
                <w:sz w:val="16"/>
                <w:szCs w:val="16"/>
              </w:rPr>
              <w:t>1</w:t>
            </w:r>
          </w:p>
        </w:tc>
        <w:tc>
          <w:tcPr>
            <w:tcW w:w="389" w:type="dxa"/>
          </w:tcPr>
          <w:p w14:paraId="170CCF1D" w14:textId="77777777" w:rsidR="00406056" w:rsidRPr="00253E43" w:rsidRDefault="00406056" w:rsidP="00D735A6">
            <w:pPr>
              <w:rPr>
                <w:rFonts w:cstheme="minorHAnsi"/>
                <w:b/>
                <w:sz w:val="16"/>
                <w:szCs w:val="16"/>
              </w:rPr>
            </w:pPr>
          </w:p>
        </w:tc>
        <w:tc>
          <w:tcPr>
            <w:tcW w:w="377" w:type="dxa"/>
          </w:tcPr>
          <w:p w14:paraId="6172496D" w14:textId="77777777" w:rsidR="00406056" w:rsidRPr="00253E43" w:rsidRDefault="00406056" w:rsidP="00D735A6">
            <w:pPr>
              <w:rPr>
                <w:rFonts w:cstheme="minorHAnsi"/>
                <w:b/>
                <w:sz w:val="16"/>
                <w:szCs w:val="16"/>
              </w:rPr>
            </w:pPr>
          </w:p>
        </w:tc>
        <w:tc>
          <w:tcPr>
            <w:tcW w:w="775" w:type="dxa"/>
          </w:tcPr>
          <w:p w14:paraId="7877B5C8" w14:textId="4C0E5F8A"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14:paraId="2385BC09" w14:textId="2E814537" w:rsidR="00406056" w:rsidRPr="00253E43" w:rsidRDefault="00406056" w:rsidP="00D735A6">
            <w:pPr>
              <w:rPr>
                <w:rFonts w:cstheme="minorHAnsi"/>
                <w:b/>
                <w:sz w:val="16"/>
                <w:szCs w:val="16"/>
              </w:rPr>
            </w:pPr>
          </w:p>
        </w:tc>
        <w:tc>
          <w:tcPr>
            <w:tcW w:w="2965" w:type="dxa"/>
          </w:tcPr>
          <w:p w14:paraId="5C8B5AD8" w14:textId="348E2604" w:rsidR="00406056" w:rsidRPr="00253E43" w:rsidRDefault="00425A9B" w:rsidP="00D735A6">
            <w:pPr>
              <w:rPr>
                <w:rFonts w:cstheme="minorHAnsi"/>
                <w:b/>
                <w:sz w:val="16"/>
                <w:szCs w:val="16"/>
              </w:rPr>
            </w:pPr>
            <w:r>
              <w:rPr>
                <w:rFonts w:cstheme="minorHAnsi"/>
                <w:b/>
                <w:sz w:val="16"/>
                <w:szCs w:val="16"/>
              </w:rPr>
              <w:t>0, I, II  (0 para no beca, tramo I y II)</w:t>
            </w:r>
          </w:p>
        </w:tc>
      </w:tr>
      <w:tr w:rsidR="00D735A6" w:rsidRPr="00253E43" w14:paraId="6373FD41" w14:textId="77777777" w:rsidTr="00425A9B">
        <w:tc>
          <w:tcPr>
            <w:tcW w:w="1899" w:type="dxa"/>
          </w:tcPr>
          <w:p w14:paraId="60F6D2C7" w14:textId="57736DE2" w:rsidR="00D735A6" w:rsidRPr="00253E43" w:rsidRDefault="00425A9B" w:rsidP="00D735A6">
            <w:pPr>
              <w:rPr>
                <w:rFonts w:cstheme="minorHAnsi"/>
                <w:b/>
                <w:sz w:val="16"/>
                <w:szCs w:val="16"/>
              </w:rPr>
            </w:pPr>
            <w:r>
              <w:rPr>
                <w:rFonts w:cstheme="minorHAnsi"/>
                <w:b/>
                <w:sz w:val="16"/>
                <w:szCs w:val="16"/>
              </w:rPr>
              <w:t>bilingue</w:t>
            </w:r>
          </w:p>
        </w:tc>
        <w:tc>
          <w:tcPr>
            <w:tcW w:w="1597" w:type="dxa"/>
          </w:tcPr>
          <w:p w14:paraId="7800F501" w14:textId="17B76BC6" w:rsidR="00D735A6" w:rsidRPr="00253E43" w:rsidRDefault="00425A9B" w:rsidP="00D735A6">
            <w:pPr>
              <w:rPr>
                <w:rFonts w:cstheme="minorHAnsi"/>
                <w:b/>
                <w:sz w:val="16"/>
                <w:szCs w:val="16"/>
              </w:rPr>
            </w:pPr>
            <w:r>
              <w:rPr>
                <w:rFonts w:cstheme="minorHAnsi"/>
                <w:b/>
                <w:sz w:val="16"/>
                <w:szCs w:val="16"/>
              </w:rPr>
              <w:t>BOOL</w:t>
            </w:r>
          </w:p>
        </w:tc>
        <w:tc>
          <w:tcPr>
            <w:tcW w:w="842" w:type="dxa"/>
          </w:tcPr>
          <w:p w14:paraId="57C429F6" w14:textId="1CD5A763" w:rsidR="00D735A6" w:rsidRPr="00253E43" w:rsidRDefault="00D735A6" w:rsidP="00D735A6">
            <w:pPr>
              <w:rPr>
                <w:rFonts w:cstheme="minorHAnsi"/>
                <w:b/>
                <w:sz w:val="16"/>
                <w:szCs w:val="16"/>
              </w:rPr>
            </w:pPr>
          </w:p>
        </w:tc>
        <w:tc>
          <w:tcPr>
            <w:tcW w:w="389" w:type="dxa"/>
          </w:tcPr>
          <w:p w14:paraId="1B8AB349" w14:textId="77777777" w:rsidR="00D735A6" w:rsidRPr="00253E43" w:rsidRDefault="00D735A6" w:rsidP="00D735A6">
            <w:pPr>
              <w:rPr>
                <w:rFonts w:cstheme="minorHAnsi"/>
                <w:b/>
                <w:sz w:val="16"/>
                <w:szCs w:val="16"/>
              </w:rPr>
            </w:pPr>
          </w:p>
        </w:tc>
        <w:tc>
          <w:tcPr>
            <w:tcW w:w="377" w:type="dxa"/>
          </w:tcPr>
          <w:p w14:paraId="330CC718" w14:textId="345786A8" w:rsidR="00D735A6" w:rsidRPr="00253E43" w:rsidRDefault="00D735A6" w:rsidP="00D735A6">
            <w:pPr>
              <w:rPr>
                <w:rFonts w:cstheme="minorHAnsi"/>
                <w:b/>
                <w:sz w:val="16"/>
                <w:szCs w:val="16"/>
              </w:rPr>
            </w:pPr>
          </w:p>
        </w:tc>
        <w:tc>
          <w:tcPr>
            <w:tcW w:w="775" w:type="dxa"/>
          </w:tcPr>
          <w:p w14:paraId="0C3EB9D1" w14:textId="3A0CD48F"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14:paraId="5D6B2F16" w14:textId="22C11666" w:rsidR="00D735A6" w:rsidRPr="00253E43" w:rsidRDefault="00425A9B" w:rsidP="00D735A6">
            <w:pPr>
              <w:rPr>
                <w:rFonts w:cstheme="minorHAnsi"/>
                <w:b/>
                <w:sz w:val="16"/>
                <w:szCs w:val="16"/>
              </w:rPr>
            </w:pPr>
            <w:r>
              <w:rPr>
                <w:rFonts w:cstheme="minorHAnsi"/>
                <w:b/>
                <w:sz w:val="16"/>
                <w:szCs w:val="16"/>
              </w:rPr>
              <w:t>False</w:t>
            </w:r>
          </w:p>
        </w:tc>
        <w:tc>
          <w:tcPr>
            <w:tcW w:w="2965" w:type="dxa"/>
          </w:tcPr>
          <w:p w14:paraId="73FA469D" w14:textId="5EC39EFB" w:rsidR="00D735A6" w:rsidRPr="00253E43" w:rsidRDefault="00D735A6" w:rsidP="00D735A6">
            <w:pPr>
              <w:rPr>
                <w:rFonts w:cstheme="minorHAnsi"/>
                <w:b/>
                <w:sz w:val="16"/>
                <w:szCs w:val="16"/>
              </w:rPr>
            </w:pPr>
          </w:p>
        </w:tc>
      </w:tr>
    </w:tbl>
    <w:p w14:paraId="0FBEE339" w14:textId="77777777" w:rsidR="00602246" w:rsidRPr="00253E43" w:rsidRDefault="00602246"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F158E5" w:rsidRPr="00253E43" w14:paraId="41A7500A" w14:textId="77777777" w:rsidTr="00BF5830">
        <w:tc>
          <w:tcPr>
            <w:tcW w:w="10024" w:type="dxa"/>
            <w:gridSpan w:val="8"/>
            <w:shd w:val="clear" w:color="auto" w:fill="E7E6E6" w:themeFill="background2"/>
          </w:tcPr>
          <w:p w14:paraId="291FBD20" w14:textId="270312DB" w:rsidR="00F158E5" w:rsidRPr="00253E43" w:rsidRDefault="00425A9B" w:rsidP="00BF5830">
            <w:pPr>
              <w:jc w:val="center"/>
              <w:rPr>
                <w:rFonts w:cstheme="minorHAnsi"/>
                <w:b/>
                <w:sz w:val="16"/>
                <w:szCs w:val="16"/>
              </w:rPr>
            </w:pPr>
            <w:r>
              <w:rPr>
                <w:rFonts w:cstheme="minorHAnsi"/>
                <w:b/>
                <w:sz w:val="16"/>
                <w:szCs w:val="16"/>
              </w:rPr>
              <w:t>alumnoscursoslibros</w:t>
            </w:r>
          </w:p>
        </w:tc>
      </w:tr>
      <w:tr w:rsidR="00F158E5" w:rsidRPr="00253E43" w14:paraId="1857E68D" w14:textId="77777777" w:rsidTr="00425A9B">
        <w:tc>
          <w:tcPr>
            <w:tcW w:w="1903" w:type="dxa"/>
            <w:shd w:val="clear" w:color="auto" w:fill="F2F2F2" w:themeFill="background1" w:themeFillShade="F2"/>
          </w:tcPr>
          <w:p w14:paraId="4AB65A30" w14:textId="77777777"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50AEB303" w14:textId="77777777"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5916502E" w14:textId="77777777"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480EE999" w14:textId="77777777"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F247A34" w14:textId="77777777"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3571251C" w14:textId="77777777"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14:paraId="50A985B4" w14:textId="77777777"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127B1EC3" w14:textId="77777777"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14:paraId="520186BE" w14:textId="77777777" w:rsidTr="00425A9B">
        <w:tc>
          <w:tcPr>
            <w:tcW w:w="1903" w:type="dxa"/>
          </w:tcPr>
          <w:p w14:paraId="7F345C2D" w14:textId="6E01F1F4" w:rsidR="00425A9B" w:rsidRPr="00253E43" w:rsidRDefault="00425A9B" w:rsidP="00425A9B">
            <w:pPr>
              <w:rPr>
                <w:rFonts w:cstheme="minorHAnsi"/>
                <w:b/>
                <w:sz w:val="16"/>
                <w:szCs w:val="16"/>
              </w:rPr>
            </w:pPr>
            <w:r>
              <w:rPr>
                <w:rFonts w:cstheme="minorHAnsi"/>
                <w:b/>
                <w:sz w:val="16"/>
                <w:szCs w:val="16"/>
              </w:rPr>
              <w:t>nie</w:t>
            </w:r>
          </w:p>
        </w:tc>
        <w:tc>
          <w:tcPr>
            <w:tcW w:w="1582" w:type="dxa"/>
          </w:tcPr>
          <w:p w14:paraId="16C129F4" w14:textId="5BAC22B6"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0B733602" w14:textId="75BC90BB" w:rsidR="00425A9B" w:rsidRPr="00253E43" w:rsidRDefault="00425A9B" w:rsidP="00425A9B">
            <w:pPr>
              <w:rPr>
                <w:rFonts w:cstheme="minorHAnsi"/>
                <w:b/>
                <w:sz w:val="16"/>
                <w:szCs w:val="16"/>
              </w:rPr>
            </w:pPr>
            <w:r>
              <w:rPr>
                <w:rFonts w:cstheme="minorHAnsi"/>
                <w:b/>
                <w:sz w:val="16"/>
                <w:szCs w:val="16"/>
              </w:rPr>
              <w:t>10</w:t>
            </w:r>
          </w:p>
        </w:tc>
        <w:tc>
          <w:tcPr>
            <w:tcW w:w="389" w:type="dxa"/>
          </w:tcPr>
          <w:p w14:paraId="5DEB9F53" w14:textId="5E09565C"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334C20A0" w14:textId="229FBF75" w:rsidR="00425A9B" w:rsidRPr="00253E43" w:rsidRDefault="00425A9B" w:rsidP="00425A9B">
            <w:pPr>
              <w:rPr>
                <w:rFonts w:cstheme="minorHAnsi"/>
                <w:b/>
                <w:sz w:val="16"/>
                <w:szCs w:val="16"/>
              </w:rPr>
            </w:pPr>
            <w:r>
              <w:rPr>
                <w:rFonts w:cstheme="minorHAnsi"/>
                <w:b/>
                <w:sz w:val="16"/>
                <w:szCs w:val="16"/>
              </w:rPr>
              <w:t>X</w:t>
            </w:r>
          </w:p>
        </w:tc>
        <w:tc>
          <w:tcPr>
            <w:tcW w:w="775" w:type="dxa"/>
          </w:tcPr>
          <w:p w14:paraId="0A8C5C11" w14:textId="2742EE27"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5B4A5A8" w14:textId="77777777" w:rsidR="00425A9B" w:rsidRPr="00253E43" w:rsidRDefault="00425A9B" w:rsidP="00425A9B">
            <w:pPr>
              <w:rPr>
                <w:rFonts w:cstheme="minorHAnsi"/>
                <w:b/>
                <w:sz w:val="16"/>
                <w:szCs w:val="16"/>
              </w:rPr>
            </w:pPr>
          </w:p>
        </w:tc>
        <w:tc>
          <w:tcPr>
            <w:tcW w:w="2971" w:type="dxa"/>
          </w:tcPr>
          <w:p w14:paraId="3E4401B0" w14:textId="1E86B0AB"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14:paraId="7DC477DD" w14:textId="77777777" w:rsidTr="00425A9B">
        <w:tc>
          <w:tcPr>
            <w:tcW w:w="1903" w:type="dxa"/>
          </w:tcPr>
          <w:p w14:paraId="1F9AFDA5" w14:textId="36C42179"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18015585" w14:textId="1D44F0A2" w:rsidR="00425A9B" w:rsidRPr="00253E43" w:rsidRDefault="00425A9B" w:rsidP="00425A9B">
            <w:r w:rsidRPr="005F4481">
              <w:rPr>
                <w:rFonts w:cstheme="minorHAnsi"/>
                <w:b/>
                <w:sz w:val="16"/>
                <w:szCs w:val="16"/>
              </w:rPr>
              <w:t>VARCHAR</w:t>
            </w:r>
          </w:p>
        </w:tc>
        <w:tc>
          <w:tcPr>
            <w:tcW w:w="843" w:type="dxa"/>
          </w:tcPr>
          <w:p w14:paraId="063A9A19" w14:textId="78D029E0" w:rsidR="00425A9B" w:rsidRPr="00253E43" w:rsidRDefault="00425A9B" w:rsidP="00425A9B">
            <w:pPr>
              <w:rPr>
                <w:rFonts w:cstheme="minorHAnsi"/>
                <w:b/>
                <w:sz w:val="16"/>
                <w:szCs w:val="16"/>
              </w:rPr>
            </w:pPr>
            <w:r>
              <w:rPr>
                <w:rFonts w:cstheme="minorHAnsi"/>
                <w:b/>
                <w:sz w:val="16"/>
                <w:szCs w:val="16"/>
              </w:rPr>
              <w:t>20</w:t>
            </w:r>
          </w:p>
        </w:tc>
        <w:tc>
          <w:tcPr>
            <w:tcW w:w="389" w:type="dxa"/>
          </w:tcPr>
          <w:p w14:paraId="11366F33" w14:textId="64E36AF6" w:rsidR="00425A9B" w:rsidRPr="00253E43" w:rsidRDefault="00425A9B" w:rsidP="00425A9B">
            <w:pPr>
              <w:rPr>
                <w:rFonts w:cstheme="minorHAnsi"/>
                <w:b/>
                <w:sz w:val="16"/>
                <w:szCs w:val="16"/>
              </w:rPr>
            </w:pPr>
            <w:r>
              <w:rPr>
                <w:rFonts w:cstheme="minorHAnsi"/>
                <w:b/>
                <w:sz w:val="16"/>
                <w:szCs w:val="16"/>
              </w:rPr>
              <w:t>X</w:t>
            </w:r>
          </w:p>
        </w:tc>
        <w:tc>
          <w:tcPr>
            <w:tcW w:w="377" w:type="dxa"/>
          </w:tcPr>
          <w:p w14:paraId="7054C141" w14:textId="6580B29C" w:rsidR="00425A9B" w:rsidRPr="00253E43" w:rsidRDefault="00425A9B" w:rsidP="00425A9B">
            <w:pPr>
              <w:rPr>
                <w:rFonts w:cstheme="minorHAnsi"/>
                <w:b/>
                <w:sz w:val="16"/>
                <w:szCs w:val="16"/>
              </w:rPr>
            </w:pPr>
            <w:r>
              <w:rPr>
                <w:rFonts w:cstheme="minorHAnsi"/>
                <w:b/>
                <w:sz w:val="16"/>
                <w:szCs w:val="16"/>
              </w:rPr>
              <w:t>X</w:t>
            </w:r>
          </w:p>
        </w:tc>
        <w:tc>
          <w:tcPr>
            <w:tcW w:w="775" w:type="dxa"/>
          </w:tcPr>
          <w:p w14:paraId="7E86D09F" w14:textId="038B517D"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14FE6744" w14:textId="77777777" w:rsidR="00425A9B" w:rsidRPr="00253E43" w:rsidRDefault="00425A9B" w:rsidP="00425A9B">
            <w:pPr>
              <w:rPr>
                <w:rFonts w:cstheme="minorHAnsi"/>
                <w:b/>
                <w:sz w:val="16"/>
                <w:szCs w:val="16"/>
              </w:rPr>
            </w:pPr>
          </w:p>
        </w:tc>
        <w:tc>
          <w:tcPr>
            <w:tcW w:w="2971" w:type="dxa"/>
          </w:tcPr>
          <w:p w14:paraId="7ECC46C9" w14:textId="61F97EA7" w:rsidR="00425A9B" w:rsidRPr="00253E43" w:rsidRDefault="00425A9B" w:rsidP="00425A9B">
            <w:pPr>
              <w:rPr>
                <w:rFonts w:cstheme="minorHAnsi"/>
                <w:b/>
                <w:sz w:val="16"/>
                <w:szCs w:val="16"/>
              </w:rPr>
            </w:pPr>
            <w:r>
              <w:rPr>
                <w:rFonts w:cstheme="minorHAnsi"/>
                <w:b/>
                <w:sz w:val="16"/>
                <w:szCs w:val="16"/>
              </w:rPr>
              <w:t>Tabla cursos</w:t>
            </w:r>
          </w:p>
        </w:tc>
      </w:tr>
      <w:tr w:rsidR="00425A9B" w:rsidRPr="00253E43" w14:paraId="034FB6B1" w14:textId="77777777" w:rsidTr="00425A9B">
        <w:tc>
          <w:tcPr>
            <w:tcW w:w="1903" w:type="dxa"/>
          </w:tcPr>
          <w:p w14:paraId="75375A62" w14:textId="7BCEC60D" w:rsidR="00425A9B" w:rsidRPr="00253E43" w:rsidRDefault="00425A9B" w:rsidP="00425A9B">
            <w:pPr>
              <w:rPr>
                <w:rFonts w:cstheme="minorHAnsi"/>
                <w:b/>
                <w:sz w:val="16"/>
                <w:szCs w:val="16"/>
              </w:rPr>
            </w:pPr>
            <w:r>
              <w:rPr>
                <w:rFonts w:cstheme="minorHAnsi"/>
                <w:b/>
                <w:sz w:val="16"/>
                <w:szCs w:val="16"/>
              </w:rPr>
              <w:t>isbn</w:t>
            </w:r>
          </w:p>
        </w:tc>
        <w:tc>
          <w:tcPr>
            <w:tcW w:w="1582" w:type="dxa"/>
          </w:tcPr>
          <w:p w14:paraId="6793609A" w14:textId="4690DC48"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1BEDEFA8" w14:textId="1BED6B39" w:rsidR="00425A9B" w:rsidRPr="00253E43" w:rsidRDefault="002F1621" w:rsidP="00425A9B">
            <w:pPr>
              <w:rPr>
                <w:rFonts w:cstheme="minorHAnsi"/>
                <w:b/>
                <w:sz w:val="16"/>
                <w:szCs w:val="16"/>
              </w:rPr>
            </w:pPr>
            <w:r>
              <w:rPr>
                <w:rFonts w:cstheme="minorHAnsi"/>
                <w:b/>
                <w:sz w:val="16"/>
                <w:szCs w:val="16"/>
              </w:rPr>
              <w:t>20</w:t>
            </w:r>
          </w:p>
        </w:tc>
        <w:tc>
          <w:tcPr>
            <w:tcW w:w="389" w:type="dxa"/>
          </w:tcPr>
          <w:p w14:paraId="120FAF3D" w14:textId="706C5A9A"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7EC27B44" w14:textId="1550F2FA" w:rsidR="00425A9B" w:rsidRPr="00253E43" w:rsidRDefault="00425A9B" w:rsidP="00425A9B">
            <w:pPr>
              <w:rPr>
                <w:rFonts w:cstheme="minorHAnsi"/>
                <w:b/>
                <w:sz w:val="16"/>
                <w:szCs w:val="16"/>
              </w:rPr>
            </w:pPr>
            <w:r>
              <w:rPr>
                <w:rFonts w:cstheme="minorHAnsi"/>
                <w:b/>
                <w:sz w:val="16"/>
                <w:szCs w:val="16"/>
              </w:rPr>
              <w:t>X</w:t>
            </w:r>
          </w:p>
        </w:tc>
        <w:tc>
          <w:tcPr>
            <w:tcW w:w="775" w:type="dxa"/>
          </w:tcPr>
          <w:p w14:paraId="05FFE42E" w14:textId="07DCC58D"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4E17195" w14:textId="77777777" w:rsidR="00425A9B" w:rsidRPr="00253E43" w:rsidRDefault="00425A9B" w:rsidP="00425A9B">
            <w:pPr>
              <w:rPr>
                <w:rFonts w:cstheme="minorHAnsi"/>
                <w:b/>
                <w:sz w:val="16"/>
                <w:szCs w:val="16"/>
              </w:rPr>
            </w:pPr>
          </w:p>
        </w:tc>
        <w:tc>
          <w:tcPr>
            <w:tcW w:w="2971" w:type="dxa"/>
          </w:tcPr>
          <w:p w14:paraId="17CF35CD" w14:textId="6F94C04D" w:rsidR="00425A9B" w:rsidRPr="00253E43" w:rsidRDefault="00425A9B" w:rsidP="00425A9B">
            <w:pPr>
              <w:rPr>
                <w:rFonts w:cstheme="minorHAnsi"/>
                <w:b/>
                <w:sz w:val="16"/>
                <w:szCs w:val="16"/>
              </w:rPr>
            </w:pPr>
            <w:r>
              <w:rPr>
                <w:rFonts w:cstheme="minorHAnsi"/>
                <w:b/>
                <w:sz w:val="16"/>
                <w:szCs w:val="16"/>
              </w:rPr>
              <w:t>Tabla libros</w:t>
            </w:r>
          </w:p>
        </w:tc>
      </w:tr>
      <w:tr w:rsidR="00425A9B" w:rsidRPr="00253E43" w14:paraId="3268C43E" w14:textId="77777777" w:rsidTr="00425A9B">
        <w:tc>
          <w:tcPr>
            <w:tcW w:w="1903" w:type="dxa"/>
          </w:tcPr>
          <w:p w14:paraId="6F6C7D96" w14:textId="45AE5EA0" w:rsidR="00425A9B" w:rsidRDefault="005628CF" w:rsidP="00425A9B">
            <w:pPr>
              <w:rPr>
                <w:rFonts w:cstheme="minorHAnsi"/>
                <w:b/>
                <w:sz w:val="16"/>
                <w:szCs w:val="16"/>
              </w:rPr>
            </w:pPr>
            <w:r>
              <w:rPr>
                <w:rFonts w:cstheme="minorHAnsi"/>
                <w:b/>
                <w:sz w:val="16"/>
                <w:szCs w:val="16"/>
              </w:rPr>
              <w:t>f</w:t>
            </w:r>
            <w:r w:rsidR="00425A9B">
              <w:rPr>
                <w:rFonts w:cstheme="minorHAnsi"/>
                <w:b/>
                <w:sz w:val="16"/>
                <w:szCs w:val="16"/>
              </w:rPr>
              <w:t>echa_entrega</w:t>
            </w:r>
          </w:p>
        </w:tc>
        <w:tc>
          <w:tcPr>
            <w:tcW w:w="1582" w:type="dxa"/>
          </w:tcPr>
          <w:p w14:paraId="301AE87E" w14:textId="6A8BFBAA" w:rsidR="00425A9B" w:rsidRPr="00253E43" w:rsidRDefault="00425A9B" w:rsidP="00425A9B">
            <w:pPr>
              <w:rPr>
                <w:rFonts w:cstheme="minorHAnsi"/>
                <w:b/>
                <w:sz w:val="16"/>
                <w:szCs w:val="16"/>
              </w:rPr>
            </w:pPr>
            <w:r>
              <w:rPr>
                <w:rFonts w:cstheme="minorHAnsi"/>
                <w:b/>
                <w:sz w:val="16"/>
                <w:szCs w:val="16"/>
              </w:rPr>
              <w:t>DATE</w:t>
            </w:r>
          </w:p>
        </w:tc>
        <w:tc>
          <w:tcPr>
            <w:tcW w:w="843" w:type="dxa"/>
          </w:tcPr>
          <w:p w14:paraId="1355ED23" w14:textId="77777777" w:rsidR="00425A9B" w:rsidRDefault="00425A9B" w:rsidP="00425A9B">
            <w:pPr>
              <w:rPr>
                <w:rFonts w:cstheme="minorHAnsi"/>
                <w:b/>
                <w:sz w:val="16"/>
                <w:szCs w:val="16"/>
              </w:rPr>
            </w:pPr>
          </w:p>
        </w:tc>
        <w:tc>
          <w:tcPr>
            <w:tcW w:w="389" w:type="dxa"/>
          </w:tcPr>
          <w:p w14:paraId="62771681" w14:textId="77777777" w:rsidR="00425A9B" w:rsidRPr="00253E43" w:rsidRDefault="00425A9B" w:rsidP="00425A9B">
            <w:pPr>
              <w:rPr>
                <w:rFonts w:cstheme="minorHAnsi"/>
                <w:b/>
                <w:sz w:val="16"/>
                <w:szCs w:val="16"/>
              </w:rPr>
            </w:pPr>
          </w:p>
        </w:tc>
        <w:tc>
          <w:tcPr>
            <w:tcW w:w="377" w:type="dxa"/>
          </w:tcPr>
          <w:p w14:paraId="0DA734F3" w14:textId="77777777" w:rsidR="00425A9B" w:rsidRDefault="00425A9B" w:rsidP="00425A9B">
            <w:pPr>
              <w:rPr>
                <w:rFonts w:cstheme="minorHAnsi"/>
                <w:b/>
                <w:sz w:val="16"/>
                <w:szCs w:val="16"/>
              </w:rPr>
            </w:pPr>
          </w:p>
        </w:tc>
        <w:tc>
          <w:tcPr>
            <w:tcW w:w="775" w:type="dxa"/>
          </w:tcPr>
          <w:p w14:paraId="62A6F8D6" w14:textId="692E0E4A"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3AA50A2D" w14:textId="37091B1F"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14:paraId="6884316B" w14:textId="77777777" w:rsidR="00425A9B" w:rsidRDefault="00425A9B" w:rsidP="00425A9B">
            <w:pPr>
              <w:rPr>
                <w:rFonts w:cstheme="minorHAnsi"/>
                <w:b/>
                <w:sz w:val="16"/>
                <w:szCs w:val="16"/>
              </w:rPr>
            </w:pPr>
          </w:p>
        </w:tc>
      </w:tr>
      <w:tr w:rsidR="00425A9B" w:rsidRPr="00253E43" w14:paraId="08936846" w14:textId="77777777" w:rsidTr="00425A9B">
        <w:tc>
          <w:tcPr>
            <w:tcW w:w="1903" w:type="dxa"/>
          </w:tcPr>
          <w:p w14:paraId="449459A9" w14:textId="6DE5C064" w:rsidR="00425A9B" w:rsidRDefault="005628CF" w:rsidP="00425A9B">
            <w:pPr>
              <w:rPr>
                <w:rFonts w:cstheme="minorHAnsi"/>
                <w:b/>
                <w:sz w:val="16"/>
                <w:szCs w:val="16"/>
              </w:rPr>
            </w:pPr>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
        </w:tc>
        <w:tc>
          <w:tcPr>
            <w:tcW w:w="1582" w:type="dxa"/>
          </w:tcPr>
          <w:p w14:paraId="0A407978" w14:textId="5489D6DE" w:rsidR="00425A9B" w:rsidRDefault="00425A9B" w:rsidP="00425A9B">
            <w:pPr>
              <w:rPr>
                <w:rFonts w:cstheme="minorHAnsi"/>
                <w:b/>
                <w:sz w:val="16"/>
                <w:szCs w:val="16"/>
              </w:rPr>
            </w:pPr>
            <w:r>
              <w:rPr>
                <w:rFonts w:cstheme="minorHAnsi"/>
                <w:b/>
                <w:sz w:val="16"/>
                <w:szCs w:val="16"/>
              </w:rPr>
              <w:t>DATE</w:t>
            </w:r>
          </w:p>
        </w:tc>
        <w:tc>
          <w:tcPr>
            <w:tcW w:w="843" w:type="dxa"/>
          </w:tcPr>
          <w:p w14:paraId="6680B899" w14:textId="77777777" w:rsidR="00425A9B" w:rsidRDefault="00425A9B" w:rsidP="00425A9B">
            <w:pPr>
              <w:rPr>
                <w:rFonts w:cstheme="minorHAnsi"/>
                <w:b/>
                <w:sz w:val="16"/>
                <w:szCs w:val="16"/>
              </w:rPr>
            </w:pPr>
          </w:p>
        </w:tc>
        <w:tc>
          <w:tcPr>
            <w:tcW w:w="389" w:type="dxa"/>
          </w:tcPr>
          <w:p w14:paraId="7336B4C6" w14:textId="77777777" w:rsidR="00425A9B" w:rsidRPr="00253E43" w:rsidRDefault="00425A9B" w:rsidP="00425A9B">
            <w:pPr>
              <w:rPr>
                <w:rFonts w:cstheme="minorHAnsi"/>
                <w:b/>
                <w:sz w:val="16"/>
                <w:szCs w:val="16"/>
              </w:rPr>
            </w:pPr>
          </w:p>
        </w:tc>
        <w:tc>
          <w:tcPr>
            <w:tcW w:w="377" w:type="dxa"/>
          </w:tcPr>
          <w:p w14:paraId="14C1FF0D" w14:textId="77777777" w:rsidR="00425A9B" w:rsidRDefault="00425A9B" w:rsidP="00425A9B">
            <w:pPr>
              <w:rPr>
                <w:rFonts w:cstheme="minorHAnsi"/>
                <w:b/>
                <w:sz w:val="16"/>
                <w:szCs w:val="16"/>
              </w:rPr>
            </w:pPr>
          </w:p>
        </w:tc>
        <w:tc>
          <w:tcPr>
            <w:tcW w:w="775" w:type="dxa"/>
          </w:tcPr>
          <w:p w14:paraId="71625795" w14:textId="4704DF7C" w:rsidR="00425A9B" w:rsidRDefault="00425A9B" w:rsidP="00425A9B">
            <w:pPr>
              <w:jc w:val="center"/>
              <w:rPr>
                <w:rFonts w:cstheme="minorHAnsi"/>
                <w:b/>
                <w:sz w:val="16"/>
                <w:szCs w:val="16"/>
              </w:rPr>
            </w:pPr>
            <w:r>
              <w:rPr>
                <w:rFonts w:cstheme="minorHAnsi"/>
                <w:b/>
                <w:sz w:val="16"/>
                <w:szCs w:val="16"/>
              </w:rPr>
              <w:t>X</w:t>
            </w:r>
          </w:p>
        </w:tc>
        <w:tc>
          <w:tcPr>
            <w:tcW w:w="1184" w:type="dxa"/>
          </w:tcPr>
          <w:p w14:paraId="64C6E25E" w14:textId="77777777" w:rsidR="00425A9B" w:rsidRPr="00253E43" w:rsidRDefault="00425A9B" w:rsidP="00425A9B">
            <w:pPr>
              <w:rPr>
                <w:rFonts w:cstheme="minorHAnsi"/>
                <w:b/>
                <w:sz w:val="16"/>
                <w:szCs w:val="16"/>
              </w:rPr>
            </w:pPr>
          </w:p>
        </w:tc>
        <w:tc>
          <w:tcPr>
            <w:tcW w:w="2971" w:type="dxa"/>
          </w:tcPr>
          <w:p w14:paraId="3CE71813" w14:textId="77777777" w:rsidR="00425A9B" w:rsidRDefault="00425A9B" w:rsidP="00425A9B">
            <w:pPr>
              <w:rPr>
                <w:rFonts w:cstheme="minorHAnsi"/>
                <w:b/>
                <w:sz w:val="16"/>
                <w:szCs w:val="16"/>
              </w:rPr>
            </w:pPr>
          </w:p>
        </w:tc>
      </w:tr>
      <w:tr w:rsidR="00425A9B" w:rsidRPr="00253E43" w14:paraId="00D6EA17" w14:textId="77777777" w:rsidTr="00425A9B">
        <w:tc>
          <w:tcPr>
            <w:tcW w:w="1903" w:type="dxa"/>
          </w:tcPr>
          <w:p w14:paraId="04DF28BB" w14:textId="2EB56246" w:rsidR="00425A9B" w:rsidRDefault="00425A9B" w:rsidP="00425A9B">
            <w:pPr>
              <w:rPr>
                <w:rFonts w:cstheme="minorHAnsi"/>
                <w:b/>
                <w:sz w:val="16"/>
                <w:szCs w:val="16"/>
              </w:rPr>
            </w:pPr>
            <w:r>
              <w:rPr>
                <w:rFonts w:cstheme="minorHAnsi"/>
                <w:b/>
                <w:sz w:val="16"/>
                <w:szCs w:val="16"/>
              </w:rPr>
              <w:t>estado</w:t>
            </w:r>
          </w:p>
        </w:tc>
        <w:tc>
          <w:tcPr>
            <w:tcW w:w="1582" w:type="dxa"/>
          </w:tcPr>
          <w:p w14:paraId="002A495B" w14:textId="18602DDE" w:rsidR="00425A9B" w:rsidRDefault="00425A9B" w:rsidP="00425A9B">
            <w:pPr>
              <w:rPr>
                <w:rFonts w:cstheme="minorHAnsi"/>
                <w:b/>
                <w:sz w:val="16"/>
                <w:szCs w:val="16"/>
              </w:rPr>
            </w:pPr>
            <w:r w:rsidRPr="00253E43">
              <w:rPr>
                <w:rFonts w:cstheme="minorHAnsi"/>
                <w:b/>
                <w:sz w:val="16"/>
                <w:szCs w:val="16"/>
              </w:rPr>
              <w:t>VARCHAR</w:t>
            </w:r>
          </w:p>
        </w:tc>
        <w:tc>
          <w:tcPr>
            <w:tcW w:w="843" w:type="dxa"/>
          </w:tcPr>
          <w:p w14:paraId="714CDD1B" w14:textId="77777777" w:rsidR="00425A9B" w:rsidRDefault="00425A9B" w:rsidP="00425A9B">
            <w:pPr>
              <w:rPr>
                <w:rFonts w:cstheme="minorHAnsi"/>
                <w:b/>
                <w:sz w:val="16"/>
                <w:szCs w:val="16"/>
              </w:rPr>
            </w:pPr>
          </w:p>
        </w:tc>
        <w:tc>
          <w:tcPr>
            <w:tcW w:w="389" w:type="dxa"/>
          </w:tcPr>
          <w:p w14:paraId="2CCB45BA" w14:textId="77777777" w:rsidR="00425A9B" w:rsidRPr="00253E43" w:rsidRDefault="00425A9B" w:rsidP="00425A9B">
            <w:pPr>
              <w:rPr>
                <w:rFonts w:cstheme="minorHAnsi"/>
                <w:b/>
                <w:sz w:val="16"/>
                <w:szCs w:val="16"/>
              </w:rPr>
            </w:pPr>
          </w:p>
        </w:tc>
        <w:tc>
          <w:tcPr>
            <w:tcW w:w="377" w:type="dxa"/>
          </w:tcPr>
          <w:p w14:paraId="0D3ECE9C" w14:textId="77777777" w:rsidR="00425A9B" w:rsidRDefault="00425A9B" w:rsidP="00425A9B">
            <w:pPr>
              <w:rPr>
                <w:rFonts w:cstheme="minorHAnsi"/>
                <w:b/>
                <w:sz w:val="16"/>
                <w:szCs w:val="16"/>
              </w:rPr>
            </w:pPr>
          </w:p>
        </w:tc>
        <w:tc>
          <w:tcPr>
            <w:tcW w:w="775" w:type="dxa"/>
          </w:tcPr>
          <w:p w14:paraId="3D88E893" w14:textId="77777777" w:rsidR="00425A9B" w:rsidRDefault="00425A9B" w:rsidP="00425A9B">
            <w:pPr>
              <w:jc w:val="center"/>
              <w:rPr>
                <w:rFonts w:cstheme="minorHAnsi"/>
                <w:b/>
                <w:sz w:val="16"/>
                <w:szCs w:val="16"/>
              </w:rPr>
            </w:pPr>
          </w:p>
        </w:tc>
        <w:tc>
          <w:tcPr>
            <w:tcW w:w="1184" w:type="dxa"/>
          </w:tcPr>
          <w:p w14:paraId="484F2831" w14:textId="77777777" w:rsidR="00425A9B" w:rsidRPr="00253E43" w:rsidRDefault="00425A9B" w:rsidP="00425A9B">
            <w:pPr>
              <w:rPr>
                <w:rFonts w:cstheme="minorHAnsi"/>
                <w:b/>
                <w:sz w:val="16"/>
                <w:szCs w:val="16"/>
              </w:rPr>
            </w:pPr>
          </w:p>
        </w:tc>
        <w:tc>
          <w:tcPr>
            <w:tcW w:w="2971" w:type="dxa"/>
          </w:tcPr>
          <w:p w14:paraId="1FC5C302" w14:textId="1D9D0277" w:rsidR="00425A9B" w:rsidRDefault="00425A9B" w:rsidP="00425A9B">
            <w:pPr>
              <w:rPr>
                <w:rFonts w:cstheme="minorHAnsi"/>
                <w:b/>
                <w:sz w:val="16"/>
                <w:szCs w:val="16"/>
              </w:rPr>
            </w:pPr>
            <w:r>
              <w:rPr>
                <w:rFonts w:cstheme="minorHAnsi"/>
                <w:b/>
                <w:sz w:val="16"/>
                <w:szCs w:val="16"/>
              </w:rPr>
              <w:t>P: Prestado, D:Devuelto</w:t>
            </w:r>
          </w:p>
        </w:tc>
      </w:tr>
    </w:tbl>
    <w:p w14:paraId="24206724" w14:textId="77777777" w:rsidR="00F158E5" w:rsidRPr="00253E43" w:rsidRDefault="00F158E5" w:rsidP="006E4CC4"/>
    <w:p w14:paraId="754B447B" w14:textId="00865C8E" w:rsidR="003305C7" w:rsidRDefault="003B7B9F" w:rsidP="003222CF">
      <w:pPr>
        <w:pStyle w:val="Ttulo2"/>
      </w:pPr>
      <w:bookmarkStart w:id="117" w:name="_Toc49341831"/>
      <w:bookmarkStart w:id="118" w:name="_Toc199101952"/>
      <w:bookmarkStart w:id="119" w:name="_Toc199102019"/>
      <w:r w:rsidRPr="00253E43">
        <w:t>Estructura de almacenamiento</w:t>
      </w:r>
      <w:bookmarkEnd w:id="117"/>
      <w:bookmarkEnd w:id="118"/>
      <w:bookmarkEnd w:id="119"/>
    </w:p>
    <w:p w14:paraId="3F9DF34C" w14:textId="24874CEC" w:rsidR="003222CF" w:rsidRDefault="003222CF" w:rsidP="003222CF">
      <w:r w:rsidRPr="003222CF">
        <w:t>La aplicación utiliza </w:t>
      </w:r>
      <w:r w:rsidRPr="003222CF">
        <w:rPr>
          <w:b/>
          <w:bCs/>
        </w:rPr>
        <w:t>archivos CSV</w:t>
      </w:r>
      <w:r w:rsidRPr="003222CF">
        <w:t> como sistema de almacenamiento, permitiendo una gestión sencilla y portable de la información de alumnos, libros, préstamos y usuarios (administradores).</w:t>
      </w:r>
      <w:r w:rsidRPr="003222CF">
        <w:br/>
        <w:t>Cada entidad tiene su propio archivo CSV, que funciona como una tabla en una base de datos relacional.</w:t>
      </w:r>
    </w:p>
    <w:p w14:paraId="201BF8B6" w14:textId="722E9CA2" w:rsidR="003222CF" w:rsidRDefault="003222CF" w:rsidP="003222CF">
      <w:r w:rsidRPr="003222CF">
        <w:rPr>
          <w:noProof/>
        </w:rPr>
        <w:drawing>
          <wp:inline distT="0" distB="0" distL="0" distR="0" wp14:anchorId="013BF874" wp14:editId="319A60DE">
            <wp:extent cx="5896798" cy="2267266"/>
            <wp:effectExtent l="0" t="0" r="8890" b="0"/>
            <wp:docPr id="189330571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05713" name="Imagen 1" descr="Captura de pantalla de un celular&#10;&#10;El contenido generado por IA puede ser incorrecto."/>
                    <pic:cNvPicPr/>
                  </pic:nvPicPr>
                  <pic:blipFill>
                    <a:blip r:embed="rId36"/>
                    <a:stretch>
                      <a:fillRect/>
                    </a:stretch>
                  </pic:blipFill>
                  <pic:spPr>
                    <a:xfrm>
                      <a:off x="0" y="0"/>
                      <a:ext cx="5896798" cy="2267266"/>
                    </a:xfrm>
                    <a:prstGeom prst="rect">
                      <a:avLst/>
                    </a:prstGeom>
                  </pic:spPr>
                </pic:pic>
              </a:graphicData>
            </a:graphic>
          </wp:inline>
        </w:drawing>
      </w:r>
    </w:p>
    <w:p w14:paraId="1B734655" w14:textId="77777777" w:rsidR="003222CF" w:rsidRPr="003222CF" w:rsidRDefault="003222CF" w:rsidP="003222CF"/>
    <w:p w14:paraId="430D6627" w14:textId="77777777" w:rsidR="00937301" w:rsidRPr="00253E43" w:rsidRDefault="00937301" w:rsidP="00312CEF">
      <w:pPr>
        <w:pStyle w:val="Ttulo2"/>
      </w:pPr>
      <w:bookmarkStart w:id="120" w:name="_Toc49341832"/>
      <w:bookmarkStart w:id="121" w:name="_Toc199101953"/>
      <w:bookmarkStart w:id="122" w:name="_Toc199102020"/>
      <w:r w:rsidRPr="00253E43">
        <w:t>Diseño de procedimientos especiales</w:t>
      </w:r>
      <w:bookmarkEnd w:id="120"/>
      <w:bookmarkEnd w:id="121"/>
      <w:bookmarkEnd w:id="122"/>
    </w:p>
    <w:p w14:paraId="7414CBD8" w14:textId="69010B6B" w:rsidR="0021469D" w:rsidRDefault="0021469D" w:rsidP="0021469D">
      <w:pPr>
        <w:pStyle w:val="Ttulo3"/>
      </w:pPr>
      <w:bookmarkStart w:id="123" w:name="_Toc49341833"/>
      <w:bookmarkStart w:id="124" w:name="_Toc199101954"/>
      <w:bookmarkStart w:id="125" w:name="_Toc199102021"/>
      <w:r w:rsidRPr="00253E43">
        <w:t>Configuración de la aplicación.</w:t>
      </w:r>
      <w:bookmarkEnd w:id="123"/>
      <w:bookmarkEnd w:id="124"/>
      <w:bookmarkEnd w:id="125"/>
    </w:p>
    <w:p w14:paraId="688B240D" w14:textId="77777777" w:rsidR="003222CF" w:rsidRPr="003222CF" w:rsidRDefault="003222CF" w:rsidP="003222CF">
      <w:pPr>
        <w:rPr>
          <w:b/>
          <w:bCs/>
        </w:rPr>
      </w:pPr>
      <w:r w:rsidRPr="003222CF">
        <w:rPr>
          <w:b/>
          <w:bCs/>
        </w:rPr>
        <w:t>1. Creación de Usuario Inicial (admin)</w:t>
      </w:r>
    </w:p>
    <w:p w14:paraId="3CF3062D" w14:textId="5264A8B7" w:rsidR="003222CF" w:rsidRPr="003222CF" w:rsidRDefault="003222CF" w:rsidP="003222CF">
      <w:pPr>
        <w:numPr>
          <w:ilvl w:val="0"/>
          <w:numId w:val="15"/>
        </w:numPr>
      </w:pPr>
      <w:r w:rsidRPr="003222CF">
        <w:rPr>
          <w:b/>
          <w:bCs/>
        </w:rPr>
        <w:t>En el primer inicio de la aplicación</w:t>
      </w:r>
      <w:r w:rsidRPr="003222CF">
        <w:t xml:space="preserve">, si no existe un usuario admin en el archivo CSV correspondiente, se solicita al usuario que </w:t>
      </w:r>
      <w:r>
        <w:t>pida su</w:t>
      </w:r>
      <w:r w:rsidRPr="003222CF">
        <w:t xml:space="preserve"> contraseña para </w:t>
      </w:r>
      <w:r>
        <w:t>si</w:t>
      </w:r>
      <w:r w:rsidRPr="003222CF">
        <w:t xml:space="preserve"> mismo.</w:t>
      </w:r>
    </w:p>
    <w:p w14:paraId="5240C510" w14:textId="2848305B" w:rsidR="003222CF" w:rsidRPr="003222CF" w:rsidRDefault="003222CF" w:rsidP="003222CF">
      <w:pPr>
        <w:numPr>
          <w:ilvl w:val="0"/>
          <w:numId w:val="15"/>
        </w:numPr>
      </w:pPr>
      <w:r w:rsidRPr="003222CF">
        <w:t>La contraseña se procesa y almacena de forma segura en el fichero csv.</w:t>
      </w:r>
    </w:p>
    <w:p w14:paraId="19D4D30D" w14:textId="77777777" w:rsidR="003222CF" w:rsidRPr="003222CF" w:rsidRDefault="003222CF" w:rsidP="003222CF">
      <w:pPr>
        <w:numPr>
          <w:ilvl w:val="1"/>
          <w:numId w:val="15"/>
        </w:numPr>
      </w:pPr>
      <w:r w:rsidRPr="003222CF">
        <w:rPr>
          <w:b/>
          <w:bCs/>
        </w:rPr>
        <w:t>Implementación:</w:t>
      </w:r>
    </w:p>
    <w:p w14:paraId="14B16434" w14:textId="291F16F6" w:rsidR="003222CF" w:rsidRPr="003222CF" w:rsidRDefault="003222CF" w:rsidP="003222CF">
      <w:pPr>
        <w:numPr>
          <w:ilvl w:val="2"/>
          <w:numId w:val="15"/>
        </w:numPr>
      </w:pPr>
      <w:r w:rsidRPr="003222CF">
        <w:t xml:space="preserve">Se utiliza </w:t>
      </w:r>
      <w:r>
        <w:t>un archivo csv, que se carga o exporta para dar acceso a la app.</w:t>
      </w:r>
    </w:p>
    <w:p w14:paraId="745DE77E" w14:textId="159DE07B" w:rsidR="003222CF" w:rsidRPr="003222CF" w:rsidRDefault="003222CF" w:rsidP="003222CF">
      <w:pPr>
        <w:numPr>
          <w:ilvl w:val="2"/>
          <w:numId w:val="15"/>
        </w:numPr>
      </w:pPr>
      <w:r>
        <w:t>Se</w:t>
      </w:r>
      <w:r w:rsidRPr="003222CF">
        <w:t xml:space="preserve"> almacena en el archivo CSV admins.csv junto a los datos del usuario (nombre, apellido, edad, etc.).</w:t>
      </w:r>
    </w:p>
    <w:p w14:paraId="00B3B284" w14:textId="77777777" w:rsidR="003222CF" w:rsidRPr="003222CF" w:rsidRDefault="003222CF" w:rsidP="003222CF">
      <w:pPr>
        <w:rPr>
          <w:b/>
          <w:bCs/>
        </w:rPr>
      </w:pPr>
      <w:r w:rsidRPr="003222CF">
        <w:rPr>
          <w:b/>
          <w:bCs/>
        </w:rPr>
        <w:t>2. Inicio de Sesión</w:t>
      </w:r>
    </w:p>
    <w:p w14:paraId="08D42AE7" w14:textId="77777777" w:rsidR="003222CF" w:rsidRPr="003222CF" w:rsidRDefault="003222CF" w:rsidP="003222CF">
      <w:pPr>
        <w:numPr>
          <w:ilvl w:val="0"/>
          <w:numId w:val="16"/>
        </w:numPr>
      </w:pPr>
      <w:r w:rsidRPr="003222CF">
        <w:rPr>
          <w:b/>
          <w:bCs/>
        </w:rPr>
        <w:t>El usuario debe introducir un nombre de usuario y una contraseña.</w:t>
      </w:r>
    </w:p>
    <w:p w14:paraId="4E7E9531" w14:textId="1E03AC23" w:rsidR="003222CF" w:rsidRPr="003222CF" w:rsidRDefault="003222CF" w:rsidP="003222CF">
      <w:pPr>
        <w:numPr>
          <w:ilvl w:val="0"/>
          <w:numId w:val="16"/>
        </w:numPr>
      </w:pPr>
      <w:r w:rsidRPr="003222CF">
        <w:rPr>
          <w:b/>
          <w:bCs/>
        </w:rPr>
        <w:t xml:space="preserve">La aplicación verifica la contraseña proporcionada comparando su </w:t>
      </w:r>
      <w:r>
        <w:rPr>
          <w:b/>
          <w:bCs/>
        </w:rPr>
        <w:t>informacion</w:t>
      </w:r>
      <w:r w:rsidRPr="003222CF">
        <w:rPr>
          <w:b/>
          <w:bCs/>
        </w:rPr>
        <w:t xml:space="preserve"> con el almacenado en el archivo CSV.</w:t>
      </w:r>
    </w:p>
    <w:p w14:paraId="692E63C2" w14:textId="77777777" w:rsidR="003222CF" w:rsidRPr="003222CF" w:rsidRDefault="003222CF" w:rsidP="003222CF">
      <w:pPr>
        <w:numPr>
          <w:ilvl w:val="1"/>
          <w:numId w:val="16"/>
        </w:numPr>
      </w:pPr>
      <w:r w:rsidRPr="003222CF">
        <w:rPr>
          <w:b/>
          <w:bCs/>
        </w:rPr>
        <w:t>Implementación:</w:t>
      </w:r>
    </w:p>
    <w:p w14:paraId="33B601AA" w14:textId="306365B1" w:rsidR="003222CF" w:rsidRPr="003222CF" w:rsidRDefault="003222CF" w:rsidP="003222CF">
      <w:pPr>
        <w:numPr>
          <w:ilvl w:val="2"/>
          <w:numId w:val="16"/>
        </w:numPr>
      </w:pPr>
      <w:r w:rsidRPr="003222CF">
        <w:t xml:space="preserve">Se lee </w:t>
      </w:r>
      <w:r>
        <w:t xml:space="preserve">la información </w:t>
      </w:r>
      <w:r w:rsidRPr="003222CF">
        <w:t>almacenad</w:t>
      </w:r>
      <w:r>
        <w:t>a</w:t>
      </w:r>
      <w:r w:rsidRPr="003222CF">
        <w:t xml:space="preserve"> para el usuario.</w:t>
      </w:r>
    </w:p>
    <w:p w14:paraId="681FF869" w14:textId="5A73B718" w:rsidR="003305C7" w:rsidRDefault="003222CF" w:rsidP="003305C7">
      <w:pPr>
        <w:numPr>
          <w:ilvl w:val="2"/>
          <w:numId w:val="16"/>
        </w:numPr>
      </w:pPr>
      <w:r w:rsidRPr="003222CF">
        <w:t>Se utiliz</w:t>
      </w:r>
      <w:r>
        <w:t>a métodos de recorrido de ficheros</w:t>
      </w:r>
      <w:r w:rsidRPr="003222CF">
        <w:t xml:space="preserve"> para validar la contraseña</w:t>
      </w:r>
      <w:r>
        <w:t>.</w:t>
      </w:r>
    </w:p>
    <w:p w14:paraId="04BE0C07" w14:textId="276E1CC1" w:rsidR="003222CF" w:rsidRPr="003222CF" w:rsidRDefault="003222CF" w:rsidP="003222CF">
      <w:pPr>
        <w:rPr>
          <w:b/>
          <w:bCs/>
        </w:rPr>
      </w:pPr>
      <w:r w:rsidRPr="003222CF">
        <w:rPr>
          <w:b/>
          <w:bCs/>
        </w:rPr>
        <w:t>3. Realización de Backup de Datos</w:t>
      </w:r>
    </w:p>
    <w:p w14:paraId="779F6677" w14:textId="613AEAB0" w:rsidR="003222CF" w:rsidRPr="003222CF" w:rsidRDefault="003222CF" w:rsidP="003222CF">
      <w:r w:rsidRPr="003222CF">
        <w:t>Permit</w:t>
      </w:r>
      <w:r>
        <w:t>e</w:t>
      </w:r>
      <w:r w:rsidRPr="003222CF">
        <w:t xml:space="preserve"> al usuario crear copias de seguridad de los datos para prevenir la pérdida de información y facilitar la recuperación en caso de fallos.</w:t>
      </w:r>
    </w:p>
    <w:p w14:paraId="6067314E" w14:textId="77777777" w:rsidR="003222CF" w:rsidRPr="003222CF" w:rsidRDefault="003222CF" w:rsidP="003222CF"/>
    <w:p w14:paraId="6E7FEF86" w14:textId="1350B057" w:rsidR="00D3715A" w:rsidRDefault="00B72C2F" w:rsidP="003222CF">
      <w:pPr>
        <w:pStyle w:val="Ttulo3"/>
      </w:pPr>
      <w:bookmarkStart w:id="126" w:name="_Toc49341834"/>
      <w:bookmarkStart w:id="127" w:name="_Toc199101955"/>
      <w:bookmarkStart w:id="128" w:name="_Toc199102022"/>
      <w:r>
        <w:t>Estructura del fichero de datos</w:t>
      </w:r>
      <w:bookmarkEnd w:id="126"/>
      <w:bookmarkEnd w:id="127"/>
      <w:bookmarkEnd w:id="128"/>
    </w:p>
    <w:p w14:paraId="2053CD35" w14:textId="737FE815" w:rsidR="00E6688A" w:rsidRPr="00E6688A" w:rsidRDefault="00E6688A" w:rsidP="00E6688A">
      <w:r>
        <w:t>ADMIN.CSV:</w:t>
      </w:r>
    </w:p>
    <w:p w14:paraId="227F4782" w14:textId="77777777" w:rsidR="00E6688A" w:rsidRPr="00E6688A" w:rsidRDefault="00E6688A" w:rsidP="00E6688A">
      <w:r w:rsidRPr="00E6688A">
        <w:rPr>
          <w:i/>
          <w:iCs/>
        </w:rPr>
        <w:t>usuario</w:t>
      </w:r>
      <w:r w:rsidRPr="00E6688A">
        <w:t>,</w:t>
      </w:r>
      <w:r w:rsidRPr="00E6688A">
        <w:rPr>
          <w:i/>
          <w:iCs/>
        </w:rPr>
        <w:t>contraseña</w:t>
      </w:r>
      <w:r w:rsidRPr="00E6688A">
        <w:rPr>
          <w:i/>
          <w:iCs/>
        </w:rPr>
        <w:br/>
        <w:t>admin</w:t>
      </w:r>
      <w:r w:rsidRPr="00E6688A">
        <w:t>,</w:t>
      </w:r>
      <w:r w:rsidRPr="00E6688A">
        <w:rPr>
          <w:i/>
          <w:iCs/>
        </w:rPr>
        <w:t>1234</w:t>
      </w:r>
    </w:p>
    <w:p w14:paraId="22394220" w14:textId="6AAF94CD" w:rsidR="00E6688A" w:rsidRDefault="00E6688A" w:rsidP="00E6688A">
      <w:r>
        <w:t>ALUMNOS.CSV:</w:t>
      </w:r>
    </w:p>
    <w:p w14:paraId="1B7615C5" w14:textId="77777777" w:rsidR="00E6688A" w:rsidRPr="00E6688A" w:rsidRDefault="00E6688A" w:rsidP="00E6688A">
      <w:r w:rsidRPr="00E6688A">
        <w:rPr>
          <w:i/>
          <w:iCs/>
        </w:rPr>
        <w:t>dni</w:t>
      </w:r>
      <w:r w:rsidRPr="00E6688A">
        <w:t>,</w:t>
      </w:r>
      <w:r w:rsidRPr="00E6688A">
        <w:rPr>
          <w:i/>
          <w:iCs/>
        </w:rPr>
        <w:t>nombre</w:t>
      </w:r>
      <w:r w:rsidRPr="00E6688A">
        <w:t>,</w:t>
      </w:r>
      <w:r w:rsidRPr="00E6688A">
        <w:rPr>
          <w:i/>
          <w:iCs/>
        </w:rPr>
        <w:t>apellido</w:t>
      </w:r>
      <w:r w:rsidRPr="00E6688A">
        <w:t>,</w:t>
      </w:r>
      <w:r w:rsidRPr="00E6688A">
        <w:rPr>
          <w:i/>
          <w:iCs/>
        </w:rPr>
        <w:t>edad</w:t>
      </w:r>
      <w:r w:rsidRPr="00E6688A">
        <w:t>,</w:t>
      </w:r>
      <w:r w:rsidRPr="00E6688A">
        <w:rPr>
          <w:i/>
          <w:iCs/>
        </w:rPr>
        <w:t>tramo</w:t>
      </w:r>
      <w:r w:rsidRPr="00E6688A">
        <w:t>,</w:t>
      </w:r>
      <w:r w:rsidRPr="00E6688A">
        <w:rPr>
          <w:i/>
          <w:iCs/>
        </w:rPr>
        <w:t>bilingue</w:t>
      </w:r>
      <w:r w:rsidRPr="00E6688A">
        <w:t>,</w:t>
      </w:r>
      <w:r w:rsidRPr="00E6688A">
        <w:rPr>
          <w:i/>
          <w:iCs/>
        </w:rPr>
        <w:t>curso</w:t>
      </w:r>
      <w:r w:rsidRPr="00E6688A">
        <w:t>,</w:t>
      </w:r>
      <w:r w:rsidRPr="00E6688A">
        <w:rPr>
          <w:i/>
          <w:iCs/>
        </w:rPr>
        <w:t>nivel</w:t>
      </w:r>
      <w:r w:rsidRPr="00E6688A">
        <w:t>,</w:t>
      </w:r>
      <w:r w:rsidRPr="00E6688A">
        <w:rPr>
          <w:i/>
          <w:iCs/>
        </w:rPr>
        <w:t>letra</w:t>
      </w:r>
      <w:r w:rsidRPr="00E6688A">
        <w:rPr>
          <w:i/>
          <w:iCs/>
        </w:rPr>
        <w:br/>
        <w:t>23456789B</w:t>
      </w:r>
      <w:r w:rsidRPr="00E6688A">
        <w:t>,</w:t>
      </w:r>
      <w:r w:rsidRPr="00E6688A">
        <w:rPr>
          <w:i/>
          <w:iCs/>
        </w:rPr>
        <w:t>MARÍA</w:t>
      </w:r>
      <w:r w:rsidRPr="00E6688A">
        <w:t>,</w:t>
      </w:r>
      <w:r w:rsidRPr="00E6688A">
        <w:rPr>
          <w:i/>
          <w:iCs/>
        </w:rPr>
        <w:t>GARCÍA</w:t>
      </w:r>
      <w:r w:rsidRPr="00E6688A">
        <w:t>,</w:t>
      </w:r>
      <w:r w:rsidRPr="00E6688A">
        <w:rPr>
          <w:i/>
          <w:iCs/>
        </w:rPr>
        <w:t>15</w:t>
      </w:r>
      <w:r w:rsidRPr="00E6688A">
        <w:t>,</w:t>
      </w:r>
      <w:r w:rsidRPr="00E6688A">
        <w:rPr>
          <w:i/>
          <w:iCs/>
        </w:rPr>
        <w:t>2</w:t>
      </w:r>
      <w:r w:rsidRPr="00E6688A">
        <w:t>,</w:t>
      </w:r>
      <w:r w:rsidRPr="00E6688A">
        <w:rPr>
          <w:i/>
          <w:iCs/>
        </w:rPr>
        <w:t>0</w:t>
      </w:r>
      <w:r w:rsidRPr="00E6688A">
        <w:t>,</w:t>
      </w:r>
      <w:r w:rsidRPr="00E6688A">
        <w:rPr>
          <w:i/>
          <w:iCs/>
        </w:rPr>
        <w:t>2</w:t>
      </w:r>
      <w:r w:rsidRPr="00E6688A">
        <w:t>,</w:t>
      </w:r>
      <w:r w:rsidRPr="00E6688A">
        <w:rPr>
          <w:i/>
          <w:iCs/>
        </w:rPr>
        <w:t>2</w:t>
      </w:r>
      <w:r w:rsidRPr="00E6688A">
        <w:t>,</w:t>
      </w:r>
      <w:r w:rsidRPr="00E6688A">
        <w:rPr>
          <w:i/>
          <w:iCs/>
        </w:rPr>
        <w:t>B</w:t>
      </w:r>
    </w:p>
    <w:p w14:paraId="4247C645" w14:textId="5B38AF59" w:rsidR="00E6688A" w:rsidRDefault="00E6688A" w:rsidP="00E6688A">
      <w:r>
        <w:t>PRESTAMOS.CSV:</w:t>
      </w:r>
    </w:p>
    <w:p w14:paraId="2C5013D0" w14:textId="77777777" w:rsidR="00E6688A" w:rsidRPr="00E6688A" w:rsidRDefault="00E6688A" w:rsidP="00E6688A">
      <w:r w:rsidRPr="00E6688A">
        <w:rPr>
          <w:i/>
          <w:iCs/>
        </w:rPr>
        <w:t>isbn</w:t>
      </w:r>
      <w:r w:rsidRPr="00E6688A">
        <w:t>,</w:t>
      </w:r>
      <w:r w:rsidRPr="00E6688A">
        <w:rPr>
          <w:i/>
          <w:iCs/>
        </w:rPr>
        <w:t>dni_alumno</w:t>
      </w:r>
      <w:r w:rsidRPr="00E6688A">
        <w:t>,</w:t>
      </w:r>
      <w:r w:rsidRPr="00E6688A">
        <w:rPr>
          <w:i/>
          <w:iCs/>
        </w:rPr>
        <w:t>fecha_prestamo</w:t>
      </w:r>
      <w:r w:rsidRPr="00E6688A">
        <w:t>,</w:t>
      </w:r>
      <w:r w:rsidRPr="00E6688A">
        <w:rPr>
          <w:i/>
          <w:iCs/>
        </w:rPr>
        <w:t>fecha_devolucion</w:t>
      </w:r>
      <w:r w:rsidRPr="00E6688A">
        <w:t>,</w:t>
      </w:r>
      <w:r w:rsidRPr="00E6688A">
        <w:rPr>
          <w:i/>
          <w:iCs/>
        </w:rPr>
        <w:t>estado</w:t>
      </w:r>
      <w:r w:rsidRPr="00E6688A">
        <w:rPr>
          <w:i/>
          <w:iCs/>
        </w:rPr>
        <w:br/>
        <w:t>1234567890</w:t>
      </w:r>
      <w:r w:rsidRPr="00E6688A">
        <w:t>,</w:t>
      </w:r>
      <w:r w:rsidRPr="00E6688A">
        <w:rPr>
          <w:i/>
          <w:iCs/>
        </w:rPr>
        <w:t>12345678A</w:t>
      </w:r>
      <w:r w:rsidRPr="00E6688A">
        <w:t>,</w:t>
      </w:r>
      <w:r w:rsidRPr="00E6688A">
        <w:rPr>
          <w:i/>
          <w:iCs/>
        </w:rPr>
        <w:t>2025-05-20</w:t>
      </w:r>
      <w:r w:rsidRPr="00E6688A">
        <w:t>,</w:t>
      </w:r>
      <w:r w:rsidRPr="00E6688A">
        <w:rPr>
          <w:i/>
          <w:iCs/>
        </w:rPr>
        <w:t>2025-06-03</w:t>
      </w:r>
      <w:r w:rsidRPr="00E6688A">
        <w:t>,</w:t>
      </w:r>
      <w:r w:rsidRPr="00E6688A">
        <w:rPr>
          <w:i/>
          <w:iCs/>
        </w:rPr>
        <w:t>0</w:t>
      </w:r>
    </w:p>
    <w:p w14:paraId="608ADF3B" w14:textId="6AC61CCB" w:rsidR="00E6688A" w:rsidRDefault="00E6688A" w:rsidP="00E6688A">
      <w:r>
        <w:t>LIBROS.CSV:</w:t>
      </w:r>
    </w:p>
    <w:p w14:paraId="6F4F2091" w14:textId="77777777" w:rsidR="00E6688A" w:rsidRDefault="00E6688A" w:rsidP="00E6688A">
      <w:r>
        <w:t>isbn,titulo,autor,genero,numero_ejemplares,materia,curso</w:t>
      </w:r>
    </w:p>
    <w:p w14:paraId="67FCF7DA" w14:textId="49A157A8" w:rsidR="00E6688A" w:rsidRPr="00E6688A" w:rsidRDefault="00E6688A" w:rsidP="00E6688A">
      <w:r>
        <w:t>978-1234567890,El Quijote,Miguel de Cervantes,Novela,5,Lengua Castellana y Literatura,1-Bach-HS</w:t>
      </w:r>
    </w:p>
    <w:p w14:paraId="1FC0E84F" w14:textId="77777777" w:rsidR="00E6688A" w:rsidRPr="00E6688A" w:rsidRDefault="00E6688A" w:rsidP="00E6688A">
      <w:pPr>
        <w:rPr>
          <w:b/>
          <w:bCs/>
        </w:rPr>
      </w:pPr>
      <w:r w:rsidRPr="00E6688A">
        <w:rPr>
          <w:b/>
          <w:bCs/>
        </w:rPr>
        <w:t>Cómo se guardan los datos</w:t>
      </w:r>
    </w:p>
    <w:p w14:paraId="469CE92E" w14:textId="77777777" w:rsidR="00E6688A" w:rsidRPr="00E6688A" w:rsidRDefault="00E6688A" w:rsidP="00E6688A">
      <w:pPr>
        <w:numPr>
          <w:ilvl w:val="0"/>
          <w:numId w:val="17"/>
        </w:numPr>
      </w:pPr>
      <w:r w:rsidRPr="00E6688A">
        <w:t>Todos los ficheros están en la carpeta config/.</w:t>
      </w:r>
    </w:p>
    <w:p w14:paraId="0CAA5252" w14:textId="77777777" w:rsidR="00E6688A" w:rsidRPr="00E6688A" w:rsidRDefault="00E6688A" w:rsidP="00E6688A">
      <w:pPr>
        <w:numPr>
          <w:ilvl w:val="0"/>
          <w:numId w:val="17"/>
        </w:numPr>
      </w:pPr>
      <w:r w:rsidRPr="00E6688A">
        <w:t>Cada fichero es un CSV separado por comas.</w:t>
      </w:r>
    </w:p>
    <w:p w14:paraId="7D24C7A3" w14:textId="77777777" w:rsidR="00E6688A" w:rsidRPr="00E6688A" w:rsidRDefault="00E6688A" w:rsidP="00E6688A">
      <w:pPr>
        <w:numPr>
          <w:ilvl w:val="0"/>
          <w:numId w:val="17"/>
        </w:numPr>
      </w:pPr>
      <w:r w:rsidRPr="00E6688A">
        <w:t>La primera fila es la cabecera con los nombres de los campos.</w:t>
      </w:r>
    </w:p>
    <w:p w14:paraId="070BACBB" w14:textId="77777777" w:rsidR="00E6688A" w:rsidRPr="00E6688A" w:rsidRDefault="00E6688A" w:rsidP="00E6688A">
      <w:pPr>
        <w:numPr>
          <w:ilvl w:val="0"/>
          <w:numId w:val="17"/>
        </w:numPr>
      </w:pPr>
      <w:r w:rsidRPr="00E6688A">
        <w:t>Se usa UTF-8 para soportar acentos y caracteres especiales.</w:t>
      </w:r>
    </w:p>
    <w:p w14:paraId="53B5F9CC" w14:textId="65305921" w:rsidR="003222CF" w:rsidRPr="00E6688A" w:rsidRDefault="00E6688A" w:rsidP="003222CF">
      <w:pPr>
        <w:numPr>
          <w:ilvl w:val="0"/>
          <w:numId w:val="17"/>
        </w:numPr>
      </w:pPr>
      <w:r w:rsidRPr="00E6688A">
        <w:t>Las contraseñas de los administradores se guardan cifradas (hash).</w:t>
      </w:r>
    </w:p>
    <w:p w14:paraId="7D5EC325" w14:textId="327F05D4" w:rsidR="003305C7" w:rsidRDefault="00F57AA5" w:rsidP="00C71B8F">
      <w:pPr>
        <w:pStyle w:val="Ttulo2"/>
      </w:pPr>
      <w:bookmarkStart w:id="129" w:name="_Toc49341838"/>
      <w:bookmarkStart w:id="130" w:name="_Toc199101956"/>
      <w:bookmarkStart w:id="131" w:name="_Toc199102023"/>
      <w:r w:rsidRPr="00253E43">
        <w:lastRenderedPageBreak/>
        <w:t>Diseño de la estructura de clases y librerías (diagrama de clases)</w:t>
      </w:r>
      <w:bookmarkEnd w:id="129"/>
      <w:bookmarkEnd w:id="130"/>
      <w:bookmarkEnd w:id="131"/>
    </w:p>
    <w:p w14:paraId="3E7FD60C" w14:textId="76847DA8" w:rsidR="00C71B8F" w:rsidRDefault="00C71B8F" w:rsidP="00C71B8F">
      <w:r w:rsidRPr="00C71B8F">
        <w:rPr>
          <w:noProof/>
        </w:rPr>
        <w:drawing>
          <wp:inline distT="0" distB="0" distL="0" distR="0" wp14:anchorId="53D58526" wp14:editId="64825EC8">
            <wp:extent cx="4201111" cy="5982535"/>
            <wp:effectExtent l="0" t="0" r="9525" b="0"/>
            <wp:docPr id="6465981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98165" name="Imagen 1" descr="Texto&#10;&#10;El contenido generado por IA puede ser incorrecto."/>
                    <pic:cNvPicPr/>
                  </pic:nvPicPr>
                  <pic:blipFill>
                    <a:blip r:embed="rId37"/>
                    <a:stretch>
                      <a:fillRect/>
                    </a:stretch>
                  </pic:blipFill>
                  <pic:spPr>
                    <a:xfrm>
                      <a:off x="0" y="0"/>
                      <a:ext cx="4201111" cy="5982535"/>
                    </a:xfrm>
                    <a:prstGeom prst="rect">
                      <a:avLst/>
                    </a:prstGeom>
                  </pic:spPr>
                </pic:pic>
              </a:graphicData>
            </a:graphic>
          </wp:inline>
        </w:drawing>
      </w:r>
    </w:p>
    <w:p w14:paraId="060B9828" w14:textId="28439A07" w:rsidR="00E7271F" w:rsidRPr="00C71B8F" w:rsidRDefault="00E7271F" w:rsidP="00C71B8F">
      <w:r w:rsidRPr="00E7271F">
        <w:rPr>
          <w:noProof/>
        </w:rPr>
        <w:lastRenderedPageBreak/>
        <w:drawing>
          <wp:inline distT="0" distB="0" distL="0" distR="0" wp14:anchorId="4478BBE9" wp14:editId="7B0F9D5D">
            <wp:extent cx="2553056" cy="6001588"/>
            <wp:effectExtent l="0" t="0" r="0" b="0"/>
            <wp:docPr id="21328365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36591" name="Imagen 1" descr="Texto&#10;&#10;El contenido generado por IA puede ser incorrecto."/>
                    <pic:cNvPicPr/>
                  </pic:nvPicPr>
                  <pic:blipFill>
                    <a:blip r:embed="rId38"/>
                    <a:stretch>
                      <a:fillRect/>
                    </a:stretch>
                  </pic:blipFill>
                  <pic:spPr>
                    <a:xfrm>
                      <a:off x="0" y="0"/>
                      <a:ext cx="2553056" cy="6001588"/>
                    </a:xfrm>
                    <a:prstGeom prst="rect">
                      <a:avLst/>
                    </a:prstGeom>
                  </pic:spPr>
                </pic:pic>
              </a:graphicData>
            </a:graphic>
          </wp:inline>
        </w:drawing>
      </w:r>
    </w:p>
    <w:p w14:paraId="7E244DDE" w14:textId="77777777" w:rsidR="00937301" w:rsidRPr="00253E43" w:rsidRDefault="00937301" w:rsidP="00312CEF">
      <w:pPr>
        <w:pStyle w:val="Ttulo2"/>
      </w:pPr>
      <w:bookmarkStart w:id="132" w:name="_Toc49341839"/>
      <w:bookmarkStart w:id="133" w:name="_Toc199101957"/>
      <w:bookmarkStart w:id="134" w:name="_Toc199102024"/>
      <w:r w:rsidRPr="00253E43">
        <w:t>Diseño de la interfaz gráfica</w:t>
      </w:r>
      <w:bookmarkEnd w:id="132"/>
      <w:bookmarkEnd w:id="133"/>
      <w:bookmarkEnd w:id="134"/>
    </w:p>
    <w:p w14:paraId="51CC3CCD" w14:textId="77777777" w:rsidR="007B2A1C" w:rsidRDefault="00300607" w:rsidP="00300607">
      <w:pPr>
        <w:pStyle w:val="Ttulo3"/>
      </w:pPr>
      <w:bookmarkStart w:id="135" w:name="_Toc49341840"/>
      <w:bookmarkStart w:id="136" w:name="_Toc199101958"/>
      <w:bookmarkStart w:id="137" w:name="_Toc199102025"/>
      <w:r w:rsidRPr="00253E43">
        <w:t>Diseño de movimiento de ventanas</w:t>
      </w:r>
      <w:bookmarkEnd w:id="135"/>
      <w:bookmarkEnd w:id="136"/>
      <w:bookmarkEnd w:id="137"/>
    </w:p>
    <w:p w14:paraId="234567C1" w14:textId="278AF798" w:rsidR="00CD2B6C" w:rsidRDefault="00CD2B6C" w:rsidP="00CD2B6C">
      <w:r>
        <w:tab/>
        <w:t>El diseñ</w:t>
      </w:r>
      <w:r w:rsidR="00CE2CEA">
        <w:t>o</w:t>
      </w:r>
      <w:r>
        <w:t xml:space="preserve"> se ha pensado en </w:t>
      </w:r>
      <w:r w:rsidR="00CE2CEA">
        <w:t>facilitar</w:t>
      </w:r>
      <w:r>
        <w:t xml:space="preserve"> el trabajo de los dos tipos de usuarios teniendo en cuenta un nivel bajo de conocimientos de informática. En este caso se recomiendan recorridos lineales y guiados para evitar los errores.  Toda ventana permitirá la vuelta atrás del proceso para ayudar al usuario.</w:t>
      </w:r>
    </w:p>
    <w:p w14:paraId="33E82248" w14:textId="31EDC259" w:rsidR="003C0648" w:rsidRDefault="00E6688A" w:rsidP="003C0648">
      <w:pPr>
        <w:rPr>
          <w:color w:val="FF0000"/>
        </w:rPr>
      </w:pPr>
      <w:r>
        <w:rPr>
          <w:noProof/>
          <w:color w:val="FF0000"/>
        </w:rPr>
        <w:lastRenderedPageBreak/>
        <w:drawing>
          <wp:inline distT="0" distB="0" distL="0" distR="0" wp14:anchorId="61BCFDD8" wp14:editId="31D5C2ED">
            <wp:extent cx="6362700" cy="2466975"/>
            <wp:effectExtent l="0" t="0" r="0" b="9525"/>
            <wp:docPr id="19627067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62700" cy="2466975"/>
                    </a:xfrm>
                    <a:prstGeom prst="rect">
                      <a:avLst/>
                    </a:prstGeom>
                    <a:noFill/>
                    <a:ln>
                      <a:noFill/>
                    </a:ln>
                  </pic:spPr>
                </pic:pic>
              </a:graphicData>
            </a:graphic>
          </wp:inline>
        </w:drawing>
      </w:r>
      <w:r w:rsidR="00C71B8F">
        <w:rPr>
          <w:noProof/>
          <w:color w:val="FF0000"/>
        </w:rPr>
        <w:drawing>
          <wp:inline distT="0" distB="0" distL="0" distR="0" wp14:anchorId="09459FD6" wp14:editId="2EA60335">
            <wp:extent cx="6438900" cy="1123315"/>
            <wp:effectExtent l="0" t="0" r="0" b="635"/>
            <wp:docPr id="259436240" name="Imagen 1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36240" name="Imagen 11" descr="Forma&#10;&#10;El contenido generado por IA puede ser incorrect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38900" cy="1123315"/>
                    </a:xfrm>
                    <a:prstGeom prst="rect">
                      <a:avLst/>
                    </a:prstGeom>
                    <a:noFill/>
                    <a:ln>
                      <a:noFill/>
                    </a:ln>
                  </pic:spPr>
                </pic:pic>
              </a:graphicData>
            </a:graphic>
          </wp:inline>
        </w:drawing>
      </w:r>
      <w:r w:rsidR="00C71B8F">
        <w:rPr>
          <w:noProof/>
          <w:color w:val="FF0000"/>
        </w:rPr>
        <w:drawing>
          <wp:inline distT="0" distB="0" distL="0" distR="0" wp14:anchorId="682E9886" wp14:editId="76A851EC">
            <wp:extent cx="3637525" cy="1466850"/>
            <wp:effectExtent l="0" t="0" r="1270" b="0"/>
            <wp:docPr id="2127497"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97" name="Imagen 9" descr="Texto&#10;&#10;El contenido generado por IA puede ser incorrec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5916" cy="1470234"/>
                    </a:xfrm>
                    <a:prstGeom prst="rect">
                      <a:avLst/>
                    </a:prstGeom>
                    <a:noFill/>
                    <a:ln>
                      <a:noFill/>
                    </a:ln>
                  </pic:spPr>
                </pic:pic>
              </a:graphicData>
            </a:graphic>
          </wp:inline>
        </w:drawing>
      </w:r>
    </w:p>
    <w:p w14:paraId="0CFC2CE4" w14:textId="4BE8B588" w:rsidR="00E6688A" w:rsidRDefault="00E6688A" w:rsidP="003C0648">
      <w:pPr>
        <w:rPr>
          <w:color w:val="FF0000"/>
        </w:rPr>
      </w:pPr>
      <w:r w:rsidRPr="00E6688A">
        <w:rPr>
          <w:noProof/>
          <w:color w:val="FF0000"/>
        </w:rPr>
        <w:drawing>
          <wp:inline distT="0" distB="0" distL="0" distR="0" wp14:anchorId="3988F2F4" wp14:editId="2882D2E6">
            <wp:extent cx="3096057" cy="1086002"/>
            <wp:effectExtent l="0" t="0" r="0" b="0"/>
            <wp:docPr id="35976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664" name="Imagen 1" descr="Interfaz de usuario gráfica, Texto, Aplicación&#10;&#10;El contenido generado por IA puede ser incorrecto."/>
                    <pic:cNvPicPr/>
                  </pic:nvPicPr>
                  <pic:blipFill>
                    <a:blip r:embed="rId42"/>
                    <a:stretch>
                      <a:fillRect/>
                    </a:stretch>
                  </pic:blipFill>
                  <pic:spPr>
                    <a:xfrm>
                      <a:off x="0" y="0"/>
                      <a:ext cx="3096057" cy="1086002"/>
                    </a:xfrm>
                    <a:prstGeom prst="rect">
                      <a:avLst/>
                    </a:prstGeom>
                  </pic:spPr>
                </pic:pic>
              </a:graphicData>
            </a:graphic>
          </wp:inline>
        </w:drawing>
      </w:r>
    </w:p>
    <w:p w14:paraId="6C15F4BE" w14:textId="5AB29644" w:rsidR="00E6688A" w:rsidRDefault="00C71B8F" w:rsidP="003C0648">
      <w:pPr>
        <w:rPr>
          <w:color w:val="FF0000"/>
        </w:rPr>
      </w:pPr>
      <w:r w:rsidRPr="00C71B8F">
        <w:rPr>
          <w:noProof/>
          <w:color w:val="FF0000"/>
        </w:rPr>
        <w:drawing>
          <wp:inline distT="0" distB="0" distL="0" distR="0" wp14:anchorId="1524E9B6" wp14:editId="1C4254FE">
            <wp:extent cx="3458058" cy="1095528"/>
            <wp:effectExtent l="0" t="0" r="9525" b="9525"/>
            <wp:docPr id="57310186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01861" name="Imagen 1" descr="Interfaz de usuario gráfica, Texto, Aplicación, Chat o mensaje de texto&#10;&#10;El contenido generado por IA puede ser incorrecto."/>
                    <pic:cNvPicPr/>
                  </pic:nvPicPr>
                  <pic:blipFill>
                    <a:blip r:embed="rId43"/>
                    <a:stretch>
                      <a:fillRect/>
                    </a:stretch>
                  </pic:blipFill>
                  <pic:spPr>
                    <a:xfrm>
                      <a:off x="0" y="0"/>
                      <a:ext cx="3458058" cy="1095528"/>
                    </a:xfrm>
                    <a:prstGeom prst="rect">
                      <a:avLst/>
                    </a:prstGeom>
                  </pic:spPr>
                </pic:pic>
              </a:graphicData>
            </a:graphic>
          </wp:inline>
        </w:drawing>
      </w:r>
    </w:p>
    <w:p w14:paraId="56511569" w14:textId="77777777" w:rsidR="00C71B8F" w:rsidRDefault="00C71B8F" w:rsidP="003C0648">
      <w:pPr>
        <w:rPr>
          <w:color w:val="FF0000"/>
        </w:rPr>
      </w:pPr>
    </w:p>
    <w:p w14:paraId="7FE2F2F5" w14:textId="77777777" w:rsidR="00C71B8F" w:rsidRDefault="00C71B8F" w:rsidP="003C0648">
      <w:pPr>
        <w:rPr>
          <w:color w:val="FF0000"/>
        </w:rPr>
      </w:pPr>
    </w:p>
    <w:p w14:paraId="5FDACF00" w14:textId="77777777" w:rsidR="00C71B8F" w:rsidRDefault="00C71B8F" w:rsidP="003C0648">
      <w:pPr>
        <w:rPr>
          <w:color w:val="FF0000"/>
        </w:rPr>
      </w:pPr>
    </w:p>
    <w:p w14:paraId="194DDC02" w14:textId="77777777" w:rsidR="00C71B8F" w:rsidRDefault="00C71B8F" w:rsidP="003C0648">
      <w:pPr>
        <w:rPr>
          <w:color w:val="FF0000"/>
        </w:rPr>
      </w:pPr>
    </w:p>
    <w:p w14:paraId="5C07A54B" w14:textId="77777777" w:rsidR="00C71B8F" w:rsidRDefault="00C71B8F" w:rsidP="003C0648">
      <w:pPr>
        <w:rPr>
          <w:color w:val="FF0000"/>
        </w:rPr>
      </w:pPr>
    </w:p>
    <w:p w14:paraId="07F226D5" w14:textId="77777777" w:rsidR="00C71B8F" w:rsidRDefault="00C71B8F" w:rsidP="003C0648">
      <w:pPr>
        <w:rPr>
          <w:color w:val="FF0000"/>
        </w:rPr>
      </w:pPr>
    </w:p>
    <w:p w14:paraId="76C2C234" w14:textId="77777777" w:rsidR="00C71B8F" w:rsidRDefault="00C71B8F" w:rsidP="003C0648">
      <w:pPr>
        <w:rPr>
          <w:color w:val="FF0000"/>
        </w:rPr>
      </w:pPr>
    </w:p>
    <w:p w14:paraId="240E8316" w14:textId="77777777" w:rsidR="00E6688A" w:rsidRPr="00E6688A" w:rsidRDefault="00E6688A" w:rsidP="003C0648">
      <w:pPr>
        <w:rPr>
          <w:color w:val="FF0000"/>
        </w:rPr>
      </w:pPr>
    </w:p>
    <w:p w14:paraId="6B77E797" w14:textId="77777777" w:rsidR="00937301" w:rsidRPr="00253E43" w:rsidRDefault="006F5FBB" w:rsidP="00312CEF">
      <w:pPr>
        <w:pStyle w:val="Ttulo1"/>
        <w:jc w:val="center"/>
        <w:rPr>
          <w:sz w:val="144"/>
          <w:szCs w:val="144"/>
        </w:rPr>
      </w:pPr>
      <w:bookmarkStart w:id="138" w:name="_Toc49341857"/>
      <w:bookmarkStart w:id="139" w:name="_Toc199101959"/>
      <w:bookmarkStart w:id="140" w:name="_Toc199102026"/>
      <w:r w:rsidRPr="00253E43">
        <w:rPr>
          <w:sz w:val="144"/>
          <w:szCs w:val="144"/>
        </w:rPr>
        <w:lastRenderedPageBreak/>
        <w:t>Implementar el proyecto</w:t>
      </w:r>
      <w:bookmarkEnd w:id="138"/>
      <w:bookmarkEnd w:id="139"/>
      <w:bookmarkEnd w:id="140"/>
    </w:p>
    <w:p w14:paraId="71FC77F9" w14:textId="77777777" w:rsidR="00312CEF" w:rsidRPr="00253E43" w:rsidRDefault="00312CEF">
      <w:pPr>
        <w:spacing w:after="200"/>
        <w:jc w:val="left"/>
        <w:rPr>
          <w:rFonts w:eastAsiaTheme="majorEastAsia" w:cstheme="majorBidi"/>
          <w:b/>
          <w:sz w:val="36"/>
          <w:szCs w:val="26"/>
        </w:rPr>
      </w:pPr>
      <w:r w:rsidRPr="00253E43">
        <w:br w:type="page"/>
      </w:r>
    </w:p>
    <w:p w14:paraId="7718C445" w14:textId="77777777" w:rsidR="00747A21" w:rsidRPr="00253E43" w:rsidRDefault="00747A21" w:rsidP="00747A21">
      <w:pPr>
        <w:pStyle w:val="Ttulo3"/>
      </w:pPr>
      <w:bookmarkStart w:id="141" w:name="_Toc49341830"/>
      <w:bookmarkStart w:id="142" w:name="_Toc49341858"/>
      <w:bookmarkStart w:id="143" w:name="_Toc199101960"/>
      <w:bookmarkStart w:id="144" w:name="_Toc199102027"/>
      <w:r w:rsidRPr="00253E43">
        <w:lastRenderedPageBreak/>
        <w:t>Sql de creación (MySQL)</w:t>
      </w:r>
      <w:bookmarkEnd w:id="141"/>
      <w:bookmarkEnd w:id="143"/>
      <w:bookmarkEnd w:id="144"/>
    </w:p>
    <w:p w14:paraId="0C2E86B4" w14:textId="77777777" w:rsidR="00747A21" w:rsidRPr="00B728F2" w:rsidRDefault="00747A21" w:rsidP="00747A21">
      <w:pPr>
        <w:rPr>
          <w:lang w:val="en-GB"/>
        </w:rPr>
      </w:pPr>
    </w:p>
    <w:p w14:paraId="6FF25B2A" w14:textId="77777777" w:rsidR="00747A21" w:rsidRPr="002F1621" w:rsidRDefault="00747A21" w:rsidP="00747A21">
      <w:pPr>
        <w:rPr>
          <w:lang w:val="en-GB"/>
        </w:rPr>
      </w:pPr>
      <w:r w:rsidRPr="002F1621">
        <w:rPr>
          <w:lang w:val="en-GB"/>
        </w:rPr>
        <w:t>-- phpMyAdmin SQL Dump</w:t>
      </w:r>
    </w:p>
    <w:p w14:paraId="3FA047CE" w14:textId="77777777" w:rsidR="00747A21" w:rsidRPr="002F1621" w:rsidRDefault="00747A21" w:rsidP="00747A21">
      <w:pPr>
        <w:rPr>
          <w:lang w:val="en-GB"/>
        </w:rPr>
      </w:pPr>
      <w:r w:rsidRPr="002F1621">
        <w:rPr>
          <w:lang w:val="en-GB"/>
        </w:rPr>
        <w:t>-- version 5.2.0</w:t>
      </w:r>
    </w:p>
    <w:p w14:paraId="02EF72E5" w14:textId="77777777" w:rsidR="00747A21" w:rsidRPr="002F1621" w:rsidRDefault="00747A21" w:rsidP="00747A21">
      <w:pPr>
        <w:rPr>
          <w:lang w:val="en-GB"/>
        </w:rPr>
      </w:pPr>
      <w:r w:rsidRPr="002F1621">
        <w:rPr>
          <w:lang w:val="en-GB"/>
        </w:rPr>
        <w:t>-- https://www.phpmyadmin.net/</w:t>
      </w:r>
    </w:p>
    <w:p w14:paraId="3717727D" w14:textId="77777777" w:rsidR="00747A21" w:rsidRPr="002F1621" w:rsidRDefault="00747A21" w:rsidP="00747A21">
      <w:pPr>
        <w:rPr>
          <w:lang w:val="en-GB"/>
        </w:rPr>
      </w:pPr>
      <w:r w:rsidRPr="002F1621">
        <w:rPr>
          <w:lang w:val="en-GB"/>
        </w:rPr>
        <w:t>--</w:t>
      </w:r>
    </w:p>
    <w:p w14:paraId="19900134" w14:textId="77777777" w:rsidR="00747A21" w:rsidRPr="002F1621" w:rsidRDefault="00747A21" w:rsidP="00747A21">
      <w:pPr>
        <w:rPr>
          <w:lang w:val="en-GB"/>
        </w:rPr>
      </w:pPr>
      <w:r w:rsidRPr="002F1621">
        <w:rPr>
          <w:lang w:val="en-GB"/>
        </w:rPr>
        <w:t>-- Servidor: 127.0.0.1</w:t>
      </w:r>
    </w:p>
    <w:p w14:paraId="448ADF90" w14:textId="77777777" w:rsidR="00747A21" w:rsidRPr="002F1621" w:rsidRDefault="00747A21" w:rsidP="00747A21">
      <w:pPr>
        <w:rPr>
          <w:lang w:val="en-GB"/>
        </w:rPr>
      </w:pPr>
      <w:r w:rsidRPr="002F1621">
        <w:rPr>
          <w:lang w:val="en-GB"/>
        </w:rPr>
        <w:t>-- Tiempo de generación: 24-06-2024 a las 18:56:50</w:t>
      </w:r>
    </w:p>
    <w:p w14:paraId="1EAF6F95" w14:textId="77777777" w:rsidR="00747A21" w:rsidRPr="002F1621" w:rsidRDefault="00747A21" w:rsidP="00747A21">
      <w:pPr>
        <w:rPr>
          <w:lang w:val="en-GB"/>
        </w:rPr>
      </w:pPr>
      <w:r w:rsidRPr="002F1621">
        <w:rPr>
          <w:lang w:val="en-GB"/>
        </w:rPr>
        <w:t>-- Versión del servidor: 10.4.27-MariaDB</w:t>
      </w:r>
    </w:p>
    <w:p w14:paraId="4B58598E" w14:textId="77777777" w:rsidR="00747A21" w:rsidRPr="002F1621" w:rsidRDefault="00747A21" w:rsidP="00747A21">
      <w:pPr>
        <w:rPr>
          <w:lang w:val="en-GB"/>
        </w:rPr>
      </w:pPr>
      <w:r w:rsidRPr="002F1621">
        <w:rPr>
          <w:lang w:val="en-GB"/>
        </w:rPr>
        <w:t>-- Versión de PHP: 8.2.0</w:t>
      </w:r>
    </w:p>
    <w:p w14:paraId="17707FCB" w14:textId="77777777" w:rsidR="00747A21" w:rsidRPr="002F1621" w:rsidRDefault="00747A21" w:rsidP="00747A21">
      <w:pPr>
        <w:rPr>
          <w:lang w:val="en-GB"/>
        </w:rPr>
      </w:pPr>
    </w:p>
    <w:p w14:paraId="51E3551A" w14:textId="77777777" w:rsidR="00747A21" w:rsidRPr="002F1621" w:rsidRDefault="00747A21" w:rsidP="00747A21">
      <w:pPr>
        <w:rPr>
          <w:lang w:val="en-GB"/>
        </w:rPr>
      </w:pPr>
      <w:r w:rsidRPr="002F1621">
        <w:rPr>
          <w:lang w:val="en-GB"/>
        </w:rPr>
        <w:t>SET SQL_MODE = "NO_AUTO_VALUE_ON_ZERO";</w:t>
      </w:r>
    </w:p>
    <w:p w14:paraId="1944B5CB" w14:textId="77777777" w:rsidR="00747A21" w:rsidRPr="002F1621" w:rsidRDefault="00747A21" w:rsidP="00747A21">
      <w:pPr>
        <w:rPr>
          <w:lang w:val="en-GB"/>
        </w:rPr>
      </w:pPr>
      <w:r w:rsidRPr="002F1621">
        <w:rPr>
          <w:lang w:val="en-GB"/>
        </w:rPr>
        <w:t>START TRANSACTION;</w:t>
      </w:r>
    </w:p>
    <w:p w14:paraId="7BFEDD12" w14:textId="77777777" w:rsidR="00747A21" w:rsidRPr="002F1621" w:rsidRDefault="00747A21" w:rsidP="00747A21">
      <w:pPr>
        <w:rPr>
          <w:lang w:val="en-GB"/>
        </w:rPr>
      </w:pPr>
      <w:r w:rsidRPr="002F1621">
        <w:rPr>
          <w:lang w:val="en-GB"/>
        </w:rPr>
        <w:t>SET time_zone = "+00:00";</w:t>
      </w:r>
    </w:p>
    <w:p w14:paraId="7B7401CF" w14:textId="77777777" w:rsidR="00747A21" w:rsidRPr="002F1621" w:rsidRDefault="00747A21" w:rsidP="00747A21">
      <w:pPr>
        <w:rPr>
          <w:lang w:val="en-GB"/>
        </w:rPr>
      </w:pPr>
    </w:p>
    <w:p w14:paraId="2C764F39" w14:textId="77777777" w:rsidR="00747A21" w:rsidRPr="002F1621" w:rsidRDefault="00747A21" w:rsidP="00747A21">
      <w:pPr>
        <w:rPr>
          <w:lang w:val="en-GB"/>
        </w:rPr>
      </w:pPr>
    </w:p>
    <w:p w14:paraId="51C9FC45" w14:textId="77777777" w:rsidR="00747A21" w:rsidRPr="002F1621" w:rsidRDefault="00747A21" w:rsidP="00747A21">
      <w:pPr>
        <w:rPr>
          <w:lang w:val="en-GB"/>
        </w:rPr>
      </w:pPr>
      <w:r w:rsidRPr="002F1621">
        <w:rPr>
          <w:lang w:val="en-GB"/>
        </w:rPr>
        <w:t>/*!40101 SET @OLD_CHARACTER_SET_CLIENT=@@CHARACTER_SET_CLIENT */;</w:t>
      </w:r>
    </w:p>
    <w:p w14:paraId="4CDFD69B" w14:textId="77777777" w:rsidR="00747A21" w:rsidRPr="002F1621" w:rsidRDefault="00747A21" w:rsidP="00747A21">
      <w:pPr>
        <w:rPr>
          <w:lang w:val="en-GB"/>
        </w:rPr>
      </w:pPr>
      <w:r w:rsidRPr="002F1621">
        <w:rPr>
          <w:lang w:val="en-GB"/>
        </w:rPr>
        <w:t>/*!40101 SET @OLD_CHARACTER_SET_RESULTS=@@CHARACTER_SET_RESULTS */;</w:t>
      </w:r>
    </w:p>
    <w:p w14:paraId="4238D598" w14:textId="77777777" w:rsidR="00747A21" w:rsidRPr="002F1621" w:rsidRDefault="00747A21" w:rsidP="00747A21">
      <w:pPr>
        <w:rPr>
          <w:lang w:val="en-GB"/>
        </w:rPr>
      </w:pPr>
      <w:r w:rsidRPr="002F1621">
        <w:rPr>
          <w:lang w:val="en-GB"/>
        </w:rPr>
        <w:t>/*!40101 SET @OLD_COLLATION_CONNECTION=@@COLLATION_CONNECTION */;</w:t>
      </w:r>
    </w:p>
    <w:p w14:paraId="19670788" w14:textId="77777777" w:rsidR="00747A21" w:rsidRPr="002F1621" w:rsidRDefault="00747A21" w:rsidP="00747A21">
      <w:pPr>
        <w:rPr>
          <w:lang w:val="en-GB"/>
        </w:rPr>
      </w:pPr>
      <w:r w:rsidRPr="002F1621">
        <w:rPr>
          <w:lang w:val="en-GB"/>
        </w:rPr>
        <w:t>/*!40101 SET NAMES utf8mb4 */;</w:t>
      </w:r>
    </w:p>
    <w:p w14:paraId="2098A1AF" w14:textId="77777777" w:rsidR="00747A21" w:rsidRPr="002F1621" w:rsidRDefault="00747A21" w:rsidP="00747A21">
      <w:pPr>
        <w:rPr>
          <w:lang w:val="en-GB"/>
        </w:rPr>
      </w:pPr>
      <w:r w:rsidRPr="002F1621">
        <w:rPr>
          <w:lang w:val="en-GB"/>
        </w:rPr>
        <w:t>--</w:t>
      </w:r>
    </w:p>
    <w:p w14:paraId="1A7F6FAC" w14:textId="77777777" w:rsidR="00747A21" w:rsidRPr="002F1621" w:rsidRDefault="00747A21" w:rsidP="00747A21">
      <w:pPr>
        <w:rPr>
          <w:lang w:val="en-GB"/>
        </w:rPr>
      </w:pPr>
      <w:r w:rsidRPr="002F1621">
        <w:rPr>
          <w:lang w:val="en-GB"/>
        </w:rPr>
        <w:t>-- Base de datos: `bancolibros`</w:t>
      </w:r>
    </w:p>
    <w:p w14:paraId="25EBDCB2" w14:textId="77777777" w:rsidR="00747A21" w:rsidRPr="002F1621" w:rsidRDefault="00747A21" w:rsidP="00747A21">
      <w:pPr>
        <w:rPr>
          <w:lang w:val="en-GB"/>
        </w:rPr>
      </w:pPr>
      <w:r w:rsidRPr="002F1621">
        <w:rPr>
          <w:lang w:val="en-GB"/>
        </w:rPr>
        <w:t>--</w:t>
      </w:r>
    </w:p>
    <w:p w14:paraId="647E6FE1" w14:textId="77777777" w:rsidR="00747A21" w:rsidRPr="002F1621" w:rsidRDefault="00747A21" w:rsidP="00747A21">
      <w:pPr>
        <w:rPr>
          <w:lang w:val="en-GB"/>
        </w:rPr>
      </w:pPr>
      <w:r w:rsidRPr="002F1621">
        <w:rPr>
          <w:lang w:val="en-GB"/>
        </w:rPr>
        <w:t>-- --------------------------------------------------------</w:t>
      </w:r>
    </w:p>
    <w:p w14:paraId="6196F50F" w14:textId="77777777" w:rsidR="00747A21" w:rsidRPr="002F1621" w:rsidRDefault="00747A21" w:rsidP="00747A21">
      <w:pPr>
        <w:rPr>
          <w:lang w:val="en-GB"/>
        </w:rPr>
      </w:pPr>
      <w:r w:rsidRPr="002F1621">
        <w:rPr>
          <w:lang w:val="en-GB"/>
        </w:rPr>
        <w:t>--</w:t>
      </w:r>
    </w:p>
    <w:p w14:paraId="774436FC" w14:textId="77777777" w:rsidR="00747A21" w:rsidRPr="002F1621" w:rsidRDefault="00747A21" w:rsidP="00747A21">
      <w:pPr>
        <w:rPr>
          <w:lang w:val="en-GB"/>
        </w:rPr>
      </w:pPr>
      <w:r w:rsidRPr="002F1621">
        <w:rPr>
          <w:lang w:val="en-GB"/>
        </w:rPr>
        <w:t>-- Estructura de tabla para la tabla `alumnos`</w:t>
      </w:r>
    </w:p>
    <w:p w14:paraId="0EFE4907" w14:textId="77777777" w:rsidR="00747A21" w:rsidRPr="002F1621" w:rsidRDefault="00747A21" w:rsidP="00747A21">
      <w:pPr>
        <w:rPr>
          <w:lang w:val="en-GB"/>
        </w:rPr>
      </w:pPr>
      <w:r w:rsidRPr="002F1621">
        <w:rPr>
          <w:lang w:val="en-GB"/>
        </w:rPr>
        <w:t>--</w:t>
      </w:r>
    </w:p>
    <w:p w14:paraId="4C443F2D" w14:textId="77777777" w:rsidR="00747A21" w:rsidRPr="002F1621" w:rsidRDefault="00747A21" w:rsidP="00747A21">
      <w:pPr>
        <w:rPr>
          <w:lang w:val="en-GB"/>
        </w:rPr>
      </w:pPr>
      <w:r w:rsidRPr="002F1621">
        <w:rPr>
          <w:lang w:val="en-GB"/>
        </w:rPr>
        <w:t>CREATE TABLE `alumnos` (</w:t>
      </w:r>
    </w:p>
    <w:p w14:paraId="71386C93" w14:textId="77777777" w:rsidR="00747A21" w:rsidRPr="002F1621" w:rsidRDefault="00747A21" w:rsidP="00747A21">
      <w:pPr>
        <w:rPr>
          <w:lang w:val="en-GB"/>
        </w:rPr>
      </w:pPr>
      <w:r w:rsidRPr="002F1621">
        <w:rPr>
          <w:lang w:val="en-GB"/>
        </w:rPr>
        <w:t xml:space="preserve">  `nie` varchar(10) NOT NULL,</w:t>
      </w:r>
    </w:p>
    <w:p w14:paraId="1CAA2B55" w14:textId="77777777" w:rsidR="00747A21" w:rsidRPr="002F1621" w:rsidRDefault="00747A21" w:rsidP="00747A21">
      <w:pPr>
        <w:rPr>
          <w:lang w:val="en-GB"/>
        </w:rPr>
      </w:pPr>
      <w:r w:rsidRPr="002F1621">
        <w:rPr>
          <w:lang w:val="en-GB"/>
        </w:rPr>
        <w:t xml:space="preserve">  `nombre` varchar(255) NOT NULL,</w:t>
      </w:r>
    </w:p>
    <w:p w14:paraId="474D0CF5" w14:textId="77777777" w:rsidR="00747A21" w:rsidRPr="002F1621" w:rsidRDefault="00747A21" w:rsidP="00747A21">
      <w:pPr>
        <w:rPr>
          <w:lang w:val="en-GB"/>
        </w:rPr>
      </w:pPr>
      <w:r w:rsidRPr="002F1621">
        <w:rPr>
          <w:lang w:val="en-GB"/>
        </w:rPr>
        <w:t xml:space="preserve">  `apellidos` varchar(255) NOT NULL,</w:t>
      </w:r>
    </w:p>
    <w:p w14:paraId="71F6EBDE" w14:textId="77777777" w:rsidR="00747A21" w:rsidRPr="002F1621" w:rsidRDefault="00747A21" w:rsidP="00747A21">
      <w:pPr>
        <w:rPr>
          <w:lang w:val="en-GB"/>
        </w:rPr>
      </w:pPr>
      <w:r w:rsidRPr="002F1621">
        <w:rPr>
          <w:lang w:val="en-GB"/>
        </w:rPr>
        <w:t xml:space="preserve">  `tramo` varchar(2) NOT NULL DEFAULT '0' COMMENT '0 nada, I tramo I y II Tramo 2',</w:t>
      </w:r>
    </w:p>
    <w:p w14:paraId="28C38DD3" w14:textId="77777777" w:rsidR="00747A21" w:rsidRPr="002F1621" w:rsidRDefault="00747A21" w:rsidP="00747A21">
      <w:pPr>
        <w:rPr>
          <w:lang w:val="en-GB"/>
        </w:rPr>
      </w:pPr>
      <w:r w:rsidRPr="002F1621">
        <w:rPr>
          <w:lang w:val="en-GB"/>
        </w:rPr>
        <w:t xml:space="preserve">  `bilingue` tinyint(1) NOT NULL DEFAULT 1 COMMENT '0 True, 1 false'</w:t>
      </w:r>
    </w:p>
    <w:p w14:paraId="712499F6" w14:textId="77777777" w:rsidR="00747A21" w:rsidRPr="002F1621" w:rsidRDefault="00747A21" w:rsidP="00747A21">
      <w:pPr>
        <w:rPr>
          <w:lang w:val="en-GB"/>
        </w:rPr>
      </w:pPr>
      <w:r w:rsidRPr="002F1621">
        <w:rPr>
          <w:lang w:val="en-GB"/>
        </w:rPr>
        <w:t>) ENGINE=InnoDB DEFAULT CHARSET=utf8 COLLATE=utf8_spanish2_ci;</w:t>
      </w:r>
    </w:p>
    <w:p w14:paraId="2433690E" w14:textId="77777777" w:rsidR="00747A21" w:rsidRPr="002F1621" w:rsidRDefault="00747A21" w:rsidP="00747A21">
      <w:pPr>
        <w:rPr>
          <w:lang w:val="en-GB"/>
        </w:rPr>
      </w:pPr>
      <w:r w:rsidRPr="002F1621">
        <w:rPr>
          <w:lang w:val="en-GB"/>
        </w:rPr>
        <w:t>-- --------------------------------------------------------</w:t>
      </w:r>
    </w:p>
    <w:p w14:paraId="63520D22" w14:textId="77777777" w:rsidR="00747A21" w:rsidRPr="002F1621" w:rsidRDefault="00747A21" w:rsidP="00747A21">
      <w:pPr>
        <w:rPr>
          <w:lang w:val="en-GB"/>
        </w:rPr>
      </w:pPr>
      <w:r w:rsidRPr="002F1621">
        <w:rPr>
          <w:lang w:val="en-GB"/>
        </w:rPr>
        <w:t>--</w:t>
      </w:r>
    </w:p>
    <w:p w14:paraId="5DCEC364" w14:textId="77777777" w:rsidR="00747A21" w:rsidRPr="002F1621" w:rsidRDefault="00747A21" w:rsidP="00747A21">
      <w:pPr>
        <w:rPr>
          <w:lang w:val="en-GB"/>
        </w:rPr>
      </w:pPr>
      <w:r w:rsidRPr="002F1621">
        <w:rPr>
          <w:lang w:val="en-GB"/>
        </w:rPr>
        <w:t>-- Estructura de tabla para la tabla `alumnoscrusoslibros`</w:t>
      </w:r>
    </w:p>
    <w:p w14:paraId="602ABEB3" w14:textId="77777777" w:rsidR="00747A21" w:rsidRPr="002F1621" w:rsidRDefault="00747A21" w:rsidP="00747A21">
      <w:pPr>
        <w:rPr>
          <w:lang w:val="en-GB"/>
        </w:rPr>
      </w:pPr>
      <w:r w:rsidRPr="002F1621">
        <w:rPr>
          <w:lang w:val="en-GB"/>
        </w:rPr>
        <w:t>--</w:t>
      </w:r>
    </w:p>
    <w:p w14:paraId="62E2BE07" w14:textId="77777777" w:rsidR="00747A21" w:rsidRPr="002F1621" w:rsidRDefault="00747A21" w:rsidP="00747A21">
      <w:pPr>
        <w:rPr>
          <w:lang w:val="en-GB"/>
        </w:rPr>
      </w:pPr>
      <w:r w:rsidRPr="002F1621">
        <w:rPr>
          <w:lang w:val="en-GB"/>
        </w:rPr>
        <w:t>CREATE TABLE `alumnoscrusoslibros` (</w:t>
      </w:r>
    </w:p>
    <w:p w14:paraId="2FA10D0D" w14:textId="77777777" w:rsidR="00747A21" w:rsidRPr="002F1621" w:rsidRDefault="00747A21" w:rsidP="00747A21">
      <w:pPr>
        <w:rPr>
          <w:lang w:val="en-GB"/>
        </w:rPr>
      </w:pPr>
      <w:r w:rsidRPr="002F1621">
        <w:rPr>
          <w:lang w:val="en-GB"/>
        </w:rPr>
        <w:t xml:space="preserve">  `nie` varchar(10) NOT NULL,</w:t>
      </w:r>
    </w:p>
    <w:p w14:paraId="507E84E3" w14:textId="77777777" w:rsidR="00747A21" w:rsidRPr="002F1621" w:rsidRDefault="00747A21" w:rsidP="00747A21">
      <w:pPr>
        <w:rPr>
          <w:lang w:val="en-GB"/>
        </w:rPr>
      </w:pPr>
      <w:r w:rsidRPr="002F1621">
        <w:rPr>
          <w:lang w:val="en-GB"/>
        </w:rPr>
        <w:t xml:space="preserve">  `curso` varchar(255) NOT NULL,</w:t>
      </w:r>
    </w:p>
    <w:p w14:paraId="20BCD827" w14:textId="77777777" w:rsidR="00747A21" w:rsidRPr="002F1621" w:rsidRDefault="00747A21" w:rsidP="00747A21">
      <w:pPr>
        <w:rPr>
          <w:lang w:val="en-GB"/>
        </w:rPr>
      </w:pPr>
      <w:r w:rsidRPr="002F1621">
        <w:rPr>
          <w:lang w:val="en-GB"/>
        </w:rPr>
        <w:t xml:space="preserve">  `isbn` varchar(20) NOT NULL,</w:t>
      </w:r>
    </w:p>
    <w:p w14:paraId="07BD01ED" w14:textId="77777777" w:rsidR="00747A21" w:rsidRPr="002F1621" w:rsidRDefault="00747A21" w:rsidP="00747A21">
      <w:pPr>
        <w:rPr>
          <w:lang w:val="en-GB"/>
        </w:rPr>
      </w:pPr>
      <w:r w:rsidRPr="002F1621">
        <w:rPr>
          <w:lang w:val="en-GB"/>
        </w:rPr>
        <w:t xml:space="preserve">  `fecha_entrega` date NOT NULL,</w:t>
      </w:r>
    </w:p>
    <w:p w14:paraId="78FF8596" w14:textId="77777777" w:rsidR="00747A21" w:rsidRPr="002F1621" w:rsidRDefault="00747A21" w:rsidP="00747A21">
      <w:pPr>
        <w:rPr>
          <w:lang w:val="en-GB"/>
        </w:rPr>
      </w:pPr>
      <w:r w:rsidRPr="002F1621">
        <w:rPr>
          <w:lang w:val="en-GB"/>
        </w:rPr>
        <w:lastRenderedPageBreak/>
        <w:t xml:space="preserve">  `fecha_devolucion` date NOT NULL,</w:t>
      </w:r>
    </w:p>
    <w:p w14:paraId="7DB4B6F0" w14:textId="77777777" w:rsidR="00747A21" w:rsidRPr="002F1621" w:rsidRDefault="00747A21" w:rsidP="00747A21">
      <w:pPr>
        <w:rPr>
          <w:lang w:val="en-GB"/>
        </w:rPr>
      </w:pPr>
      <w:r w:rsidRPr="002F1621">
        <w:rPr>
          <w:lang w:val="en-GB"/>
        </w:rPr>
        <w:t xml:space="preserve">  `estado` varchar(1) NOT NULL DEFAULT 'P' COMMENT 'P: Prestado, D:Devuelto'</w:t>
      </w:r>
    </w:p>
    <w:p w14:paraId="18DB0150" w14:textId="77777777" w:rsidR="00747A21" w:rsidRPr="002F1621" w:rsidRDefault="00747A21" w:rsidP="00747A21">
      <w:pPr>
        <w:rPr>
          <w:lang w:val="en-GB"/>
        </w:rPr>
      </w:pPr>
      <w:r w:rsidRPr="002F1621">
        <w:rPr>
          <w:lang w:val="en-GB"/>
        </w:rPr>
        <w:t>) ENGINE=InnoDB DEFAULT CHARSET=utf8 COLLATE=utf8_spanish2_ci;</w:t>
      </w:r>
    </w:p>
    <w:p w14:paraId="24CE11BC" w14:textId="77777777" w:rsidR="00747A21" w:rsidRPr="002F1621" w:rsidRDefault="00747A21" w:rsidP="00747A21">
      <w:pPr>
        <w:rPr>
          <w:lang w:val="en-GB"/>
        </w:rPr>
      </w:pPr>
      <w:r w:rsidRPr="002F1621">
        <w:rPr>
          <w:lang w:val="en-GB"/>
        </w:rPr>
        <w:t>-- --------------------------------------------------------</w:t>
      </w:r>
    </w:p>
    <w:p w14:paraId="108B3191" w14:textId="77777777" w:rsidR="00747A21" w:rsidRPr="002F1621" w:rsidRDefault="00747A21" w:rsidP="00747A21">
      <w:pPr>
        <w:rPr>
          <w:lang w:val="en-GB"/>
        </w:rPr>
      </w:pPr>
      <w:r w:rsidRPr="002F1621">
        <w:rPr>
          <w:lang w:val="en-GB"/>
        </w:rPr>
        <w:t>--</w:t>
      </w:r>
    </w:p>
    <w:p w14:paraId="46F93A1A" w14:textId="77777777" w:rsidR="00747A21" w:rsidRPr="002F1621" w:rsidRDefault="00747A21" w:rsidP="00747A21">
      <w:pPr>
        <w:rPr>
          <w:lang w:val="en-GB"/>
        </w:rPr>
      </w:pPr>
      <w:r w:rsidRPr="002F1621">
        <w:rPr>
          <w:lang w:val="en-GB"/>
        </w:rPr>
        <w:t>-- Estructura de tabla para la tabla `cursos`</w:t>
      </w:r>
    </w:p>
    <w:p w14:paraId="6236DAA6" w14:textId="77777777" w:rsidR="00747A21" w:rsidRPr="002F1621" w:rsidRDefault="00747A21" w:rsidP="00747A21">
      <w:pPr>
        <w:rPr>
          <w:lang w:val="en-GB"/>
        </w:rPr>
      </w:pPr>
      <w:r w:rsidRPr="002F1621">
        <w:rPr>
          <w:lang w:val="en-GB"/>
        </w:rPr>
        <w:t>--</w:t>
      </w:r>
    </w:p>
    <w:p w14:paraId="6D6EFF06" w14:textId="77777777" w:rsidR="00747A21" w:rsidRPr="002F1621" w:rsidRDefault="00747A21" w:rsidP="00747A21">
      <w:pPr>
        <w:rPr>
          <w:lang w:val="en-GB"/>
        </w:rPr>
      </w:pPr>
      <w:r w:rsidRPr="002F1621">
        <w:rPr>
          <w:lang w:val="en-GB"/>
        </w:rPr>
        <w:t>CREATE TABLE `cursos` (</w:t>
      </w:r>
    </w:p>
    <w:p w14:paraId="563A7886" w14:textId="77777777" w:rsidR="00747A21" w:rsidRPr="002F1621" w:rsidRDefault="00747A21" w:rsidP="00747A21">
      <w:pPr>
        <w:rPr>
          <w:lang w:val="en-GB"/>
        </w:rPr>
      </w:pPr>
      <w:r w:rsidRPr="002F1621">
        <w:rPr>
          <w:lang w:val="en-GB"/>
        </w:rPr>
        <w:t xml:space="preserve">  `curso` varchar(20) NOT NULL,</w:t>
      </w:r>
    </w:p>
    <w:p w14:paraId="1C2E8386" w14:textId="77777777" w:rsidR="00747A21" w:rsidRPr="002F1621" w:rsidRDefault="00747A21" w:rsidP="00747A21">
      <w:pPr>
        <w:rPr>
          <w:lang w:val="en-GB"/>
        </w:rPr>
      </w:pPr>
      <w:r w:rsidRPr="002F1621">
        <w:rPr>
          <w:lang w:val="en-GB"/>
        </w:rPr>
        <w:t xml:space="preserve">  `nivel` varchar(20) NOT NULL</w:t>
      </w:r>
    </w:p>
    <w:p w14:paraId="3F787329" w14:textId="77777777" w:rsidR="00747A21" w:rsidRPr="002F1621" w:rsidRDefault="00747A21" w:rsidP="00747A21">
      <w:pPr>
        <w:rPr>
          <w:lang w:val="en-GB"/>
        </w:rPr>
      </w:pPr>
      <w:r w:rsidRPr="002F1621">
        <w:rPr>
          <w:lang w:val="en-GB"/>
        </w:rPr>
        <w:t>) ENGINE=InnoDB DEFAULT CHARSET=utf8 COLLATE=utf8_spanish2_ci;</w:t>
      </w:r>
    </w:p>
    <w:p w14:paraId="0AE6D0AD" w14:textId="77777777" w:rsidR="00747A21" w:rsidRPr="002F1621" w:rsidRDefault="00747A21" w:rsidP="00747A21">
      <w:pPr>
        <w:rPr>
          <w:lang w:val="en-GB"/>
        </w:rPr>
      </w:pPr>
      <w:r w:rsidRPr="002F1621">
        <w:rPr>
          <w:lang w:val="en-GB"/>
        </w:rPr>
        <w:t>-- --------------------------------------------------------</w:t>
      </w:r>
    </w:p>
    <w:p w14:paraId="53E03C16" w14:textId="77777777" w:rsidR="00747A21" w:rsidRPr="002F1621" w:rsidRDefault="00747A21" w:rsidP="00747A21">
      <w:pPr>
        <w:rPr>
          <w:lang w:val="en-GB"/>
        </w:rPr>
      </w:pPr>
      <w:r w:rsidRPr="002F1621">
        <w:rPr>
          <w:lang w:val="en-GB"/>
        </w:rPr>
        <w:t>--</w:t>
      </w:r>
    </w:p>
    <w:p w14:paraId="5C6DFD85" w14:textId="77777777" w:rsidR="00747A21" w:rsidRPr="002F1621" w:rsidRDefault="00747A21" w:rsidP="00747A21">
      <w:pPr>
        <w:rPr>
          <w:lang w:val="en-GB"/>
        </w:rPr>
      </w:pPr>
      <w:r w:rsidRPr="002F1621">
        <w:rPr>
          <w:lang w:val="en-GB"/>
        </w:rPr>
        <w:t>-- Estructura de tabla para la tabla `libros`</w:t>
      </w:r>
    </w:p>
    <w:p w14:paraId="02A3B5E1" w14:textId="77777777" w:rsidR="00747A21" w:rsidRPr="002F1621" w:rsidRDefault="00747A21" w:rsidP="00747A21">
      <w:pPr>
        <w:rPr>
          <w:lang w:val="en-GB"/>
        </w:rPr>
      </w:pPr>
      <w:r w:rsidRPr="002F1621">
        <w:rPr>
          <w:lang w:val="en-GB"/>
        </w:rPr>
        <w:t>--</w:t>
      </w:r>
    </w:p>
    <w:p w14:paraId="5D85350E" w14:textId="77777777" w:rsidR="00747A21" w:rsidRPr="002F1621" w:rsidRDefault="00747A21" w:rsidP="00747A21">
      <w:pPr>
        <w:rPr>
          <w:lang w:val="en-GB"/>
        </w:rPr>
      </w:pPr>
      <w:r w:rsidRPr="002F1621">
        <w:rPr>
          <w:lang w:val="en-GB"/>
        </w:rPr>
        <w:t>CREATE TABLE `libros` (</w:t>
      </w:r>
    </w:p>
    <w:p w14:paraId="5A513C65" w14:textId="77777777" w:rsidR="00747A21" w:rsidRPr="002F1621" w:rsidRDefault="00747A21" w:rsidP="00747A21">
      <w:pPr>
        <w:rPr>
          <w:lang w:val="en-GB"/>
        </w:rPr>
      </w:pPr>
      <w:r w:rsidRPr="002F1621">
        <w:rPr>
          <w:lang w:val="en-GB"/>
        </w:rPr>
        <w:t xml:space="preserve">  `isbn` varchar(20) NOT NULL,</w:t>
      </w:r>
    </w:p>
    <w:p w14:paraId="7986C528" w14:textId="77777777" w:rsidR="00747A21" w:rsidRPr="002F1621" w:rsidRDefault="00747A21" w:rsidP="00747A21">
      <w:pPr>
        <w:rPr>
          <w:lang w:val="en-GB"/>
        </w:rPr>
      </w:pPr>
      <w:r w:rsidRPr="002F1621">
        <w:rPr>
          <w:lang w:val="en-GB"/>
        </w:rPr>
        <w:t xml:space="preserve">  `titulo` varchar(255) NOT NULL,</w:t>
      </w:r>
    </w:p>
    <w:p w14:paraId="424680E6" w14:textId="77777777" w:rsidR="00747A21" w:rsidRPr="002F1621" w:rsidRDefault="00747A21" w:rsidP="00747A21">
      <w:pPr>
        <w:rPr>
          <w:lang w:val="en-GB"/>
        </w:rPr>
      </w:pPr>
      <w:r w:rsidRPr="002F1621">
        <w:rPr>
          <w:lang w:val="en-GB"/>
        </w:rPr>
        <w:t xml:space="preserve">  `autor` varchar(255) NOT NULL,</w:t>
      </w:r>
    </w:p>
    <w:p w14:paraId="25CBCAA7" w14:textId="77777777" w:rsidR="00747A21" w:rsidRPr="002F1621" w:rsidRDefault="00747A21" w:rsidP="00747A21">
      <w:pPr>
        <w:rPr>
          <w:lang w:val="en-GB"/>
        </w:rPr>
      </w:pPr>
      <w:r w:rsidRPr="002F1621">
        <w:rPr>
          <w:lang w:val="en-GB"/>
        </w:rPr>
        <w:t xml:space="preserve">  `numero_ejemplares` int(5) NOT NULL,</w:t>
      </w:r>
    </w:p>
    <w:p w14:paraId="162A2D01" w14:textId="77777777" w:rsidR="00747A21" w:rsidRPr="002F1621" w:rsidRDefault="00747A21" w:rsidP="00747A21">
      <w:pPr>
        <w:rPr>
          <w:lang w:val="en-GB"/>
        </w:rPr>
      </w:pPr>
      <w:r w:rsidRPr="002F1621">
        <w:rPr>
          <w:lang w:val="en-GB"/>
        </w:rPr>
        <w:t xml:space="preserve">  `id_materia` int(11) NOT NULL,</w:t>
      </w:r>
    </w:p>
    <w:p w14:paraId="6B0D4C03" w14:textId="77777777" w:rsidR="00747A21" w:rsidRPr="002F1621" w:rsidRDefault="00747A21" w:rsidP="00747A21">
      <w:pPr>
        <w:rPr>
          <w:lang w:val="en-GB"/>
        </w:rPr>
      </w:pPr>
      <w:r w:rsidRPr="002F1621">
        <w:rPr>
          <w:lang w:val="en-GB"/>
        </w:rPr>
        <w:t xml:space="preserve">  `id_curso` varchar(20) NOT NULL</w:t>
      </w:r>
    </w:p>
    <w:p w14:paraId="782A0852" w14:textId="77777777" w:rsidR="00747A21" w:rsidRPr="002F1621" w:rsidRDefault="00747A21" w:rsidP="00747A21">
      <w:pPr>
        <w:rPr>
          <w:lang w:val="en-GB"/>
        </w:rPr>
      </w:pPr>
      <w:r w:rsidRPr="002F1621">
        <w:rPr>
          <w:lang w:val="en-GB"/>
        </w:rPr>
        <w:t>) ENGINE=InnoDB DEFAULT CHARSET=utf8 COLLATE=utf8_spanish2_ci;</w:t>
      </w:r>
    </w:p>
    <w:p w14:paraId="7F8E2E17" w14:textId="77777777" w:rsidR="00747A21" w:rsidRPr="002F1621" w:rsidRDefault="00747A21" w:rsidP="00747A21">
      <w:pPr>
        <w:rPr>
          <w:lang w:val="en-GB"/>
        </w:rPr>
      </w:pPr>
      <w:r w:rsidRPr="002F1621">
        <w:rPr>
          <w:lang w:val="en-GB"/>
        </w:rPr>
        <w:t>-- --------------------------------------------------------</w:t>
      </w:r>
    </w:p>
    <w:p w14:paraId="0C8B35C0" w14:textId="77777777" w:rsidR="00747A21" w:rsidRPr="002F1621" w:rsidRDefault="00747A21" w:rsidP="00747A21">
      <w:pPr>
        <w:rPr>
          <w:lang w:val="en-GB"/>
        </w:rPr>
      </w:pPr>
      <w:r w:rsidRPr="002F1621">
        <w:rPr>
          <w:lang w:val="en-GB"/>
        </w:rPr>
        <w:t>--</w:t>
      </w:r>
    </w:p>
    <w:p w14:paraId="5399B0EF" w14:textId="77777777" w:rsidR="00747A21" w:rsidRPr="002F1621" w:rsidRDefault="00747A21" w:rsidP="00747A21">
      <w:pPr>
        <w:rPr>
          <w:lang w:val="en-GB"/>
        </w:rPr>
      </w:pPr>
      <w:r w:rsidRPr="002F1621">
        <w:rPr>
          <w:lang w:val="en-GB"/>
        </w:rPr>
        <w:t>-- Estructura de tabla para la tabla `materias`</w:t>
      </w:r>
    </w:p>
    <w:p w14:paraId="4A25A4C7" w14:textId="77777777" w:rsidR="00747A21" w:rsidRPr="002F1621" w:rsidRDefault="00747A21" w:rsidP="00747A21">
      <w:pPr>
        <w:rPr>
          <w:lang w:val="en-GB"/>
        </w:rPr>
      </w:pPr>
      <w:r w:rsidRPr="002F1621">
        <w:rPr>
          <w:lang w:val="en-GB"/>
        </w:rPr>
        <w:t>--</w:t>
      </w:r>
    </w:p>
    <w:p w14:paraId="212F4BF9" w14:textId="77777777" w:rsidR="00747A21" w:rsidRPr="002F1621" w:rsidRDefault="00747A21" w:rsidP="00747A21">
      <w:pPr>
        <w:rPr>
          <w:lang w:val="en-GB"/>
        </w:rPr>
      </w:pPr>
      <w:r w:rsidRPr="002F1621">
        <w:rPr>
          <w:lang w:val="en-GB"/>
        </w:rPr>
        <w:t>CREATE TABLE `materias` (</w:t>
      </w:r>
    </w:p>
    <w:p w14:paraId="2E825597" w14:textId="77777777" w:rsidR="00747A21" w:rsidRPr="002F1621" w:rsidRDefault="00747A21" w:rsidP="00747A21">
      <w:pPr>
        <w:rPr>
          <w:lang w:val="en-GB"/>
        </w:rPr>
      </w:pPr>
      <w:r w:rsidRPr="002F1621">
        <w:rPr>
          <w:lang w:val="en-GB"/>
        </w:rPr>
        <w:t xml:space="preserve">  `id` int(11) NOT NULL,</w:t>
      </w:r>
    </w:p>
    <w:p w14:paraId="591A5C4B" w14:textId="77777777" w:rsidR="00747A21" w:rsidRPr="002F1621" w:rsidRDefault="00747A21" w:rsidP="00747A21">
      <w:pPr>
        <w:rPr>
          <w:lang w:val="en-GB"/>
        </w:rPr>
      </w:pPr>
      <w:r w:rsidRPr="002F1621">
        <w:rPr>
          <w:lang w:val="en-GB"/>
        </w:rPr>
        <w:t xml:space="preserve">  `nombre` varchar(255) NOT NULL,</w:t>
      </w:r>
    </w:p>
    <w:p w14:paraId="63538C4D" w14:textId="77777777" w:rsidR="00747A21" w:rsidRPr="002F1621" w:rsidRDefault="00747A21" w:rsidP="00747A21">
      <w:pPr>
        <w:rPr>
          <w:lang w:val="en-GB"/>
        </w:rPr>
      </w:pPr>
      <w:r w:rsidRPr="002F1621">
        <w:rPr>
          <w:lang w:val="en-GB"/>
        </w:rPr>
        <w:t xml:space="preserve">  `departamento` varchar(255) NOT NULL</w:t>
      </w:r>
    </w:p>
    <w:p w14:paraId="173A44C2" w14:textId="77777777" w:rsidR="00747A21" w:rsidRPr="002F1621" w:rsidRDefault="00747A21" w:rsidP="00747A21">
      <w:pPr>
        <w:rPr>
          <w:lang w:val="en-GB"/>
        </w:rPr>
      </w:pPr>
      <w:r w:rsidRPr="002F1621">
        <w:rPr>
          <w:lang w:val="en-GB"/>
        </w:rPr>
        <w:t>) ENGINE=InnoDB DEFAULT CHARSET=utf8 COLLATE=utf8_spanish2_ci;</w:t>
      </w:r>
    </w:p>
    <w:p w14:paraId="316C97B3" w14:textId="77777777" w:rsidR="00747A21" w:rsidRPr="002F1621" w:rsidRDefault="00747A21" w:rsidP="00747A21">
      <w:pPr>
        <w:rPr>
          <w:lang w:val="en-GB"/>
        </w:rPr>
      </w:pPr>
      <w:r w:rsidRPr="002F1621">
        <w:rPr>
          <w:lang w:val="en-GB"/>
        </w:rPr>
        <w:t>--</w:t>
      </w:r>
    </w:p>
    <w:p w14:paraId="2E0483F9" w14:textId="77777777" w:rsidR="00747A21" w:rsidRPr="002F1621" w:rsidRDefault="00747A21" w:rsidP="00747A21">
      <w:pPr>
        <w:rPr>
          <w:lang w:val="en-GB"/>
        </w:rPr>
      </w:pPr>
      <w:r w:rsidRPr="002F1621">
        <w:rPr>
          <w:lang w:val="en-GB"/>
        </w:rPr>
        <w:t>-- Índices para tablas volcadas</w:t>
      </w:r>
    </w:p>
    <w:p w14:paraId="7E47A80B" w14:textId="77777777" w:rsidR="00747A21" w:rsidRPr="002F1621" w:rsidRDefault="00747A21" w:rsidP="00747A21">
      <w:pPr>
        <w:rPr>
          <w:lang w:val="en-GB"/>
        </w:rPr>
      </w:pPr>
      <w:r w:rsidRPr="002F1621">
        <w:rPr>
          <w:lang w:val="en-GB"/>
        </w:rPr>
        <w:t>--</w:t>
      </w:r>
    </w:p>
    <w:p w14:paraId="1E069DDE" w14:textId="77777777" w:rsidR="00747A21" w:rsidRPr="002F1621" w:rsidRDefault="00747A21" w:rsidP="00747A21">
      <w:pPr>
        <w:rPr>
          <w:lang w:val="en-GB"/>
        </w:rPr>
      </w:pPr>
      <w:r w:rsidRPr="002F1621">
        <w:rPr>
          <w:lang w:val="en-GB"/>
        </w:rPr>
        <w:t>--</w:t>
      </w:r>
    </w:p>
    <w:p w14:paraId="7EE30877" w14:textId="77777777" w:rsidR="00747A21" w:rsidRPr="002F1621" w:rsidRDefault="00747A21" w:rsidP="00747A21">
      <w:pPr>
        <w:rPr>
          <w:lang w:val="en-GB"/>
        </w:rPr>
      </w:pPr>
      <w:r w:rsidRPr="002F1621">
        <w:rPr>
          <w:lang w:val="en-GB"/>
        </w:rPr>
        <w:t>-- Indices de la tabla `alumnos`</w:t>
      </w:r>
    </w:p>
    <w:p w14:paraId="66C8AD9F" w14:textId="77777777" w:rsidR="00747A21" w:rsidRPr="002F1621" w:rsidRDefault="00747A21" w:rsidP="00747A21">
      <w:pPr>
        <w:rPr>
          <w:lang w:val="en-GB"/>
        </w:rPr>
      </w:pPr>
      <w:r w:rsidRPr="002F1621">
        <w:rPr>
          <w:lang w:val="en-GB"/>
        </w:rPr>
        <w:t>--</w:t>
      </w:r>
    </w:p>
    <w:p w14:paraId="3BB99849" w14:textId="77777777" w:rsidR="00747A21" w:rsidRPr="002F1621" w:rsidRDefault="00747A21" w:rsidP="00747A21">
      <w:pPr>
        <w:rPr>
          <w:lang w:val="en-GB"/>
        </w:rPr>
      </w:pPr>
      <w:r w:rsidRPr="002F1621">
        <w:rPr>
          <w:lang w:val="en-GB"/>
        </w:rPr>
        <w:t>ALTER TABLE `alumnos`</w:t>
      </w:r>
    </w:p>
    <w:p w14:paraId="5A13F518" w14:textId="77777777" w:rsidR="00747A21" w:rsidRPr="002F1621" w:rsidRDefault="00747A21" w:rsidP="00747A21">
      <w:pPr>
        <w:rPr>
          <w:lang w:val="en-GB"/>
        </w:rPr>
      </w:pPr>
      <w:r w:rsidRPr="002F1621">
        <w:rPr>
          <w:lang w:val="en-GB"/>
        </w:rPr>
        <w:t xml:space="preserve">  ADD PRIMARY KEY (`nie`);</w:t>
      </w:r>
    </w:p>
    <w:p w14:paraId="4AAE8BFC" w14:textId="77777777" w:rsidR="00747A21" w:rsidRPr="002F1621" w:rsidRDefault="00747A21" w:rsidP="00747A21">
      <w:pPr>
        <w:rPr>
          <w:lang w:val="en-GB"/>
        </w:rPr>
      </w:pPr>
      <w:r w:rsidRPr="002F1621">
        <w:rPr>
          <w:lang w:val="en-GB"/>
        </w:rPr>
        <w:t>--</w:t>
      </w:r>
    </w:p>
    <w:p w14:paraId="253D1C76" w14:textId="77777777" w:rsidR="00747A21" w:rsidRPr="002F1621" w:rsidRDefault="00747A21" w:rsidP="00747A21">
      <w:pPr>
        <w:rPr>
          <w:lang w:val="en-GB"/>
        </w:rPr>
      </w:pPr>
      <w:r w:rsidRPr="002F1621">
        <w:rPr>
          <w:lang w:val="en-GB"/>
        </w:rPr>
        <w:t>-- Indices de la tabla `alumnoscrusoslibros`</w:t>
      </w:r>
    </w:p>
    <w:p w14:paraId="3479B382" w14:textId="77777777" w:rsidR="00747A21" w:rsidRPr="002F1621" w:rsidRDefault="00747A21" w:rsidP="00747A21">
      <w:pPr>
        <w:rPr>
          <w:lang w:val="en-GB"/>
        </w:rPr>
      </w:pPr>
      <w:r w:rsidRPr="002F1621">
        <w:rPr>
          <w:lang w:val="en-GB"/>
        </w:rPr>
        <w:t>--</w:t>
      </w:r>
    </w:p>
    <w:p w14:paraId="3BE8577F" w14:textId="77777777" w:rsidR="00747A21" w:rsidRPr="002F1621" w:rsidRDefault="00747A21" w:rsidP="00747A21">
      <w:pPr>
        <w:rPr>
          <w:lang w:val="en-GB"/>
        </w:rPr>
      </w:pPr>
      <w:r w:rsidRPr="002F1621">
        <w:rPr>
          <w:lang w:val="en-GB"/>
        </w:rPr>
        <w:lastRenderedPageBreak/>
        <w:t>ALTER TABLE `alumnoscrusoslibros`</w:t>
      </w:r>
    </w:p>
    <w:p w14:paraId="5B7171BC" w14:textId="77777777" w:rsidR="00747A21" w:rsidRPr="002F1621" w:rsidRDefault="00747A21" w:rsidP="00747A21">
      <w:pPr>
        <w:rPr>
          <w:lang w:val="en-GB"/>
        </w:rPr>
      </w:pPr>
      <w:r w:rsidRPr="002F1621">
        <w:rPr>
          <w:lang w:val="en-GB"/>
        </w:rPr>
        <w:t xml:space="preserve">  ADD PRIMARY KEY (`nie`,`curso`,`isbn`),</w:t>
      </w:r>
    </w:p>
    <w:p w14:paraId="2A2527E5" w14:textId="77777777" w:rsidR="00747A21" w:rsidRPr="002F1621" w:rsidRDefault="00747A21" w:rsidP="00747A21">
      <w:pPr>
        <w:rPr>
          <w:lang w:val="en-GB"/>
        </w:rPr>
      </w:pPr>
      <w:r w:rsidRPr="002F1621">
        <w:rPr>
          <w:lang w:val="en-GB"/>
        </w:rPr>
        <w:t xml:space="preserve">  ADD KEY `isbn` (`isbn`),</w:t>
      </w:r>
    </w:p>
    <w:p w14:paraId="6E783390" w14:textId="77777777" w:rsidR="00747A21" w:rsidRPr="002F1621" w:rsidRDefault="00747A21" w:rsidP="00747A21">
      <w:pPr>
        <w:rPr>
          <w:lang w:val="en-GB"/>
        </w:rPr>
      </w:pPr>
      <w:r w:rsidRPr="002F1621">
        <w:rPr>
          <w:lang w:val="en-GB"/>
        </w:rPr>
        <w:t xml:space="preserve">  ADD KEY `curso` (`curso`);</w:t>
      </w:r>
    </w:p>
    <w:p w14:paraId="145EFE12" w14:textId="77777777" w:rsidR="00747A21" w:rsidRPr="002F1621" w:rsidRDefault="00747A21" w:rsidP="00747A21">
      <w:pPr>
        <w:rPr>
          <w:lang w:val="en-GB"/>
        </w:rPr>
      </w:pPr>
      <w:r w:rsidRPr="002F1621">
        <w:rPr>
          <w:lang w:val="en-GB"/>
        </w:rPr>
        <w:t>--</w:t>
      </w:r>
    </w:p>
    <w:p w14:paraId="1B45BB9A" w14:textId="77777777" w:rsidR="00747A21" w:rsidRPr="002F1621" w:rsidRDefault="00747A21" w:rsidP="00747A21">
      <w:pPr>
        <w:rPr>
          <w:lang w:val="en-GB"/>
        </w:rPr>
      </w:pPr>
      <w:r w:rsidRPr="002F1621">
        <w:rPr>
          <w:lang w:val="en-GB"/>
        </w:rPr>
        <w:t>-- Indices de la tabla `cursos`</w:t>
      </w:r>
    </w:p>
    <w:p w14:paraId="5D3ACC39" w14:textId="77777777" w:rsidR="00747A21" w:rsidRPr="002F1621" w:rsidRDefault="00747A21" w:rsidP="00747A21">
      <w:pPr>
        <w:rPr>
          <w:lang w:val="en-GB"/>
        </w:rPr>
      </w:pPr>
      <w:r w:rsidRPr="002F1621">
        <w:rPr>
          <w:lang w:val="en-GB"/>
        </w:rPr>
        <w:t>--</w:t>
      </w:r>
    </w:p>
    <w:p w14:paraId="33B99946" w14:textId="77777777" w:rsidR="00747A21" w:rsidRPr="002F1621" w:rsidRDefault="00747A21" w:rsidP="00747A21">
      <w:pPr>
        <w:rPr>
          <w:lang w:val="en-GB"/>
        </w:rPr>
      </w:pPr>
      <w:r w:rsidRPr="002F1621">
        <w:rPr>
          <w:lang w:val="en-GB"/>
        </w:rPr>
        <w:t>ALTER TABLE `cursos`</w:t>
      </w:r>
    </w:p>
    <w:p w14:paraId="7239E1DA" w14:textId="77777777" w:rsidR="00747A21" w:rsidRPr="002F1621" w:rsidRDefault="00747A21" w:rsidP="00747A21">
      <w:pPr>
        <w:rPr>
          <w:lang w:val="en-GB"/>
        </w:rPr>
      </w:pPr>
      <w:r w:rsidRPr="002F1621">
        <w:rPr>
          <w:lang w:val="en-GB"/>
        </w:rPr>
        <w:t xml:space="preserve">  ADD PRIMARY KEY (`curso`);</w:t>
      </w:r>
    </w:p>
    <w:p w14:paraId="319A56B7" w14:textId="77777777" w:rsidR="00747A21" w:rsidRPr="002F1621" w:rsidRDefault="00747A21" w:rsidP="00747A21">
      <w:pPr>
        <w:rPr>
          <w:lang w:val="en-GB"/>
        </w:rPr>
      </w:pPr>
      <w:r w:rsidRPr="002F1621">
        <w:rPr>
          <w:lang w:val="en-GB"/>
        </w:rPr>
        <w:t>--</w:t>
      </w:r>
    </w:p>
    <w:p w14:paraId="08FD8153" w14:textId="77777777" w:rsidR="00747A21" w:rsidRPr="002F1621" w:rsidRDefault="00747A21" w:rsidP="00747A21">
      <w:pPr>
        <w:rPr>
          <w:lang w:val="en-GB"/>
        </w:rPr>
      </w:pPr>
      <w:r w:rsidRPr="002F1621">
        <w:rPr>
          <w:lang w:val="en-GB"/>
        </w:rPr>
        <w:t>-- Indices de la tabla `libros`</w:t>
      </w:r>
    </w:p>
    <w:p w14:paraId="005714A3" w14:textId="77777777" w:rsidR="00747A21" w:rsidRPr="002F1621" w:rsidRDefault="00747A21" w:rsidP="00747A21">
      <w:pPr>
        <w:rPr>
          <w:lang w:val="en-GB"/>
        </w:rPr>
      </w:pPr>
      <w:r w:rsidRPr="002F1621">
        <w:rPr>
          <w:lang w:val="en-GB"/>
        </w:rPr>
        <w:t>--</w:t>
      </w:r>
    </w:p>
    <w:p w14:paraId="27BF6FA2" w14:textId="77777777" w:rsidR="00747A21" w:rsidRPr="002F1621" w:rsidRDefault="00747A21" w:rsidP="00747A21">
      <w:pPr>
        <w:rPr>
          <w:lang w:val="en-GB"/>
        </w:rPr>
      </w:pPr>
      <w:r w:rsidRPr="002F1621">
        <w:rPr>
          <w:lang w:val="en-GB"/>
        </w:rPr>
        <w:t>ALTER TABLE `libros`</w:t>
      </w:r>
    </w:p>
    <w:p w14:paraId="762A5917" w14:textId="77777777" w:rsidR="00747A21" w:rsidRPr="002F1621" w:rsidRDefault="00747A21" w:rsidP="00747A21">
      <w:pPr>
        <w:rPr>
          <w:lang w:val="en-GB"/>
        </w:rPr>
      </w:pPr>
      <w:r w:rsidRPr="002F1621">
        <w:rPr>
          <w:lang w:val="en-GB"/>
        </w:rPr>
        <w:t xml:space="preserve">  ADD PRIMARY KEY (`isbn`),</w:t>
      </w:r>
    </w:p>
    <w:p w14:paraId="51A8BB45" w14:textId="77777777" w:rsidR="00747A21" w:rsidRPr="002F1621" w:rsidRDefault="00747A21" w:rsidP="00747A21">
      <w:pPr>
        <w:rPr>
          <w:lang w:val="en-GB"/>
        </w:rPr>
      </w:pPr>
      <w:r w:rsidRPr="002F1621">
        <w:rPr>
          <w:lang w:val="en-GB"/>
        </w:rPr>
        <w:t xml:space="preserve">  ADD KEY `FK_Materias` (`id_materia`),</w:t>
      </w:r>
    </w:p>
    <w:p w14:paraId="51251FE8" w14:textId="77777777" w:rsidR="00747A21" w:rsidRPr="002F1621" w:rsidRDefault="00747A21" w:rsidP="00747A21">
      <w:pPr>
        <w:rPr>
          <w:lang w:val="en-GB"/>
        </w:rPr>
      </w:pPr>
      <w:r w:rsidRPr="002F1621">
        <w:rPr>
          <w:lang w:val="en-GB"/>
        </w:rPr>
        <w:t xml:space="preserve">  ADD KEY `FK_Cursos` (`id_curso`) USING BTREE;</w:t>
      </w:r>
    </w:p>
    <w:p w14:paraId="1845D8F5" w14:textId="77777777" w:rsidR="00747A21" w:rsidRPr="002F1621" w:rsidRDefault="00747A21" w:rsidP="00747A21">
      <w:pPr>
        <w:rPr>
          <w:lang w:val="en-GB"/>
        </w:rPr>
      </w:pPr>
      <w:r w:rsidRPr="002F1621">
        <w:rPr>
          <w:lang w:val="en-GB"/>
        </w:rPr>
        <w:t>--</w:t>
      </w:r>
    </w:p>
    <w:p w14:paraId="4AA0E208" w14:textId="77777777" w:rsidR="00747A21" w:rsidRPr="002F1621" w:rsidRDefault="00747A21" w:rsidP="00747A21">
      <w:pPr>
        <w:rPr>
          <w:lang w:val="en-GB"/>
        </w:rPr>
      </w:pPr>
      <w:r w:rsidRPr="002F1621">
        <w:rPr>
          <w:lang w:val="en-GB"/>
        </w:rPr>
        <w:t>-- Indices de la tabla `materias`</w:t>
      </w:r>
    </w:p>
    <w:p w14:paraId="190C1B22" w14:textId="77777777" w:rsidR="00747A21" w:rsidRPr="002F1621" w:rsidRDefault="00747A21" w:rsidP="00747A21">
      <w:pPr>
        <w:rPr>
          <w:lang w:val="en-GB"/>
        </w:rPr>
      </w:pPr>
      <w:r w:rsidRPr="002F1621">
        <w:rPr>
          <w:lang w:val="en-GB"/>
        </w:rPr>
        <w:t>--</w:t>
      </w:r>
    </w:p>
    <w:p w14:paraId="0079B31C" w14:textId="77777777" w:rsidR="00747A21" w:rsidRPr="002F1621" w:rsidRDefault="00747A21" w:rsidP="00747A21">
      <w:pPr>
        <w:rPr>
          <w:lang w:val="en-GB"/>
        </w:rPr>
      </w:pPr>
      <w:r w:rsidRPr="002F1621">
        <w:rPr>
          <w:lang w:val="en-GB"/>
        </w:rPr>
        <w:t>ALTER TABLE `materias`</w:t>
      </w:r>
    </w:p>
    <w:p w14:paraId="57D8DEC9" w14:textId="77777777" w:rsidR="00747A21" w:rsidRPr="002F1621" w:rsidRDefault="00747A21" w:rsidP="00747A21">
      <w:pPr>
        <w:rPr>
          <w:lang w:val="en-GB"/>
        </w:rPr>
      </w:pPr>
      <w:r w:rsidRPr="002F1621">
        <w:rPr>
          <w:lang w:val="en-GB"/>
        </w:rPr>
        <w:t xml:space="preserve">  ADD PRIMARY KEY (`id`);</w:t>
      </w:r>
    </w:p>
    <w:p w14:paraId="7D9E34C2" w14:textId="77777777" w:rsidR="00747A21" w:rsidRPr="002F1621" w:rsidRDefault="00747A21" w:rsidP="00747A21">
      <w:pPr>
        <w:rPr>
          <w:lang w:val="en-GB"/>
        </w:rPr>
      </w:pPr>
      <w:r w:rsidRPr="002F1621">
        <w:rPr>
          <w:lang w:val="en-GB"/>
        </w:rPr>
        <w:t>-- Restricciones para tablas volcadas</w:t>
      </w:r>
    </w:p>
    <w:p w14:paraId="395AEAB1" w14:textId="77777777" w:rsidR="00747A21" w:rsidRPr="002F1621" w:rsidRDefault="00747A21" w:rsidP="00747A21">
      <w:pPr>
        <w:rPr>
          <w:lang w:val="en-GB"/>
        </w:rPr>
      </w:pPr>
      <w:r w:rsidRPr="002F1621">
        <w:rPr>
          <w:lang w:val="en-GB"/>
        </w:rPr>
        <w:t>--</w:t>
      </w:r>
    </w:p>
    <w:p w14:paraId="6FEA57A6" w14:textId="77777777" w:rsidR="00747A21" w:rsidRPr="002F1621" w:rsidRDefault="00747A21" w:rsidP="00747A21">
      <w:pPr>
        <w:rPr>
          <w:lang w:val="en-GB"/>
        </w:rPr>
      </w:pPr>
      <w:r w:rsidRPr="002F1621">
        <w:rPr>
          <w:lang w:val="en-GB"/>
        </w:rPr>
        <w:t>--</w:t>
      </w:r>
    </w:p>
    <w:p w14:paraId="0C3162DC" w14:textId="77777777" w:rsidR="00747A21" w:rsidRPr="002F1621" w:rsidRDefault="00747A21" w:rsidP="00747A21">
      <w:pPr>
        <w:rPr>
          <w:lang w:val="en-GB"/>
        </w:rPr>
      </w:pPr>
      <w:r w:rsidRPr="002F1621">
        <w:rPr>
          <w:lang w:val="en-GB"/>
        </w:rPr>
        <w:t>-- Filtros para la tabla `alumnoscrusoslibros`</w:t>
      </w:r>
    </w:p>
    <w:p w14:paraId="5DAA4698" w14:textId="77777777" w:rsidR="00747A21" w:rsidRPr="002F1621" w:rsidRDefault="00747A21" w:rsidP="00747A21">
      <w:pPr>
        <w:rPr>
          <w:lang w:val="en-GB"/>
        </w:rPr>
      </w:pPr>
      <w:r w:rsidRPr="002F1621">
        <w:rPr>
          <w:lang w:val="en-GB"/>
        </w:rPr>
        <w:t>--</w:t>
      </w:r>
    </w:p>
    <w:p w14:paraId="686329A8" w14:textId="77777777" w:rsidR="00747A21" w:rsidRPr="002F1621" w:rsidRDefault="00747A21" w:rsidP="00747A21">
      <w:pPr>
        <w:rPr>
          <w:lang w:val="en-GB"/>
        </w:rPr>
      </w:pPr>
      <w:r w:rsidRPr="002F1621">
        <w:rPr>
          <w:lang w:val="en-GB"/>
        </w:rPr>
        <w:t>ALTER TABLE `alumnoscrusoslibros`</w:t>
      </w:r>
    </w:p>
    <w:p w14:paraId="3F41F636" w14:textId="77777777" w:rsidR="00747A21" w:rsidRPr="002F1621" w:rsidRDefault="00747A21" w:rsidP="00747A21">
      <w:pPr>
        <w:rPr>
          <w:lang w:val="en-GB"/>
        </w:rPr>
      </w:pPr>
      <w:r w:rsidRPr="002F1621">
        <w:rPr>
          <w:lang w:val="en-GB"/>
        </w:rPr>
        <w:t xml:space="preserve">  ADD CONSTRAINT `alumnoscrusoslibros_ibfk_1` FOREIGN KEY (`isbn`) REFERENCES `libros` (`isbn`) ON DELETE CASCADE ON UPDATE CASCADE,</w:t>
      </w:r>
    </w:p>
    <w:p w14:paraId="608F49D6" w14:textId="77777777" w:rsidR="00747A21" w:rsidRPr="002F1621" w:rsidRDefault="00747A21" w:rsidP="00747A21">
      <w:pPr>
        <w:rPr>
          <w:lang w:val="en-GB"/>
        </w:rPr>
      </w:pPr>
      <w:r w:rsidRPr="002F1621">
        <w:rPr>
          <w:lang w:val="en-GB"/>
        </w:rPr>
        <w:t xml:space="preserve">  ADD CONSTRAINT `alumnoscrusoslibros_ibfk_2` FOREIGN KEY (`nie`) REFERENCES `alumnos` (`nie`) ON DELETE CASCADE ON UPDATE CASCADE,</w:t>
      </w:r>
    </w:p>
    <w:p w14:paraId="741076DF" w14:textId="77777777" w:rsidR="00747A21" w:rsidRPr="002F1621" w:rsidRDefault="00747A21" w:rsidP="00747A21">
      <w:pPr>
        <w:rPr>
          <w:lang w:val="en-GB"/>
        </w:rPr>
      </w:pPr>
      <w:r w:rsidRPr="002F1621">
        <w:rPr>
          <w:lang w:val="en-GB"/>
        </w:rPr>
        <w:t xml:space="preserve">  ADD CONSTRAINT `alumnoscrusoslibros_ibfk_3` FOREIGN KEY (`curso`) REFERENCES `cursos` (`curso`) ON DELETE CASCADE ON UPDATE CASCADE;</w:t>
      </w:r>
    </w:p>
    <w:p w14:paraId="36AD4AF0" w14:textId="77777777" w:rsidR="00747A21" w:rsidRPr="002F1621" w:rsidRDefault="00747A21" w:rsidP="00747A21">
      <w:pPr>
        <w:rPr>
          <w:lang w:val="en-GB"/>
        </w:rPr>
      </w:pPr>
      <w:r w:rsidRPr="002F1621">
        <w:rPr>
          <w:lang w:val="en-GB"/>
        </w:rPr>
        <w:t>--</w:t>
      </w:r>
    </w:p>
    <w:p w14:paraId="3120B1D4" w14:textId="77777777" w:rsidR="00747A21" w:rsidRPr="002F1621" w:rsidRDefault="00747A21" w:rsidP="00747A21">
      <w:pPr>
        <w:rPr>
          <w:lang w:val="en-GB"/>
        </w:rPr>
      </w:pPr>
      <w:r w:rsidRPr="002F1621">
        <w:rPr>
          <w:lang w:val="en-GB"/>
        </w:rPr>
        <w:t>-- Filtros para la tabla `libros`</w:t>
      </w:r>
    </w:p>
    <w:p w14:paraId="4E52E749" w14:textId="77777777" w:rsidR="00747A21" w:rsidRPr="002F1621" w:rsidRDefault="00747A21" w:rsidP="00747A21">
      <w:pPr>
        <w:rPr>
          <w:lang w:val="en-GB"/>
        </w:rPr>
      </w:pPr>
      <w:r w:rsidRPr="002F1621">
        <w:rPr>
          <w:lang w:val="en-GB"/>
        </w:rPr>
        <w:t>--</w:t>
      </w:r>
    </w:p>
    <w:p w14:paraId="5D7FAA1E" w14:textId="77777777" w:rsidR="00747A21" w:rsidRPr="002F1621" w:rsidRDefault="00747A21" w:rsidP="00747A21">
      <w:pPr>
        <w:rPr>
          <w:lang w:val="en-GB"/>
        </w:rPr>
      </w:pPr>
      <w:r w:rsidRPr="002F1621">
        <w:rPr>
          <w:lang w:val="en-GB"/>
        </w:rPr>
        <w:t>ALTER TABLE `libros`</w:t>
      </w:r>
    </w:p>
    <w:p w14:paraId="05AE2F7F" w14:textId="77777777" w:rsidR="00747A21" w:rsidRPr="002F1621" w:rsidRDefault="00747A21" w:rsidP="00747A21">
      <w:pPr>
        <w:rPr>
          <w:lang w:val="en-GB"/>
        </w:rPr>
      </w:pPr>
      <w:r w:rsidRPr="002F1621">
        <w:rPr>
          <w:lang w:val="en-GB"/>
        </w:rPr>
        <w:t xml:space="preserve">  ADD CONSTRAINT `fk_libros_cursos` FOREIGN KEY (`id_curso`) REFERENCES `cursos` (`curso`) ON DELETE CASCADE ON UPDATE CASCADE,</w:t>
      </w:r>
    </w:p>
    <w:p w14:paraId="0660D283" w14:textId="77777777" w:rsidR="00747A21" w:rsidRPr="002F1621" w:rsidRDefault="00747A21" w:rsidP="00747A21">
      <w:pPr>
        <w:rPr>
          <w:lang w:val="en-GB"/>
        </w:rPr>
      </w:pPr>
      <w:r w:rsidRPr="002F1621">
        <w:rPr>
          <w:lang w:val="en-GB"/>
        </w:rPr>
        <w:t xml:space="preserve">  ADD CONSTRAINT `fk_libros_materias` FOREIGN KEY (`id_materia`) REFERENCES `materias` (`id`) ON DELETE CASCADE ON UPDATE CASCADE;</w:t>
      </w:r>
    </w:p>
    <w:p w14:paraId="4B78A7FB" w14:textId="77777777" w:rsidR="00747A21" w:rsidRPr="002F1621" w:rsidRDefault="00747A21" w:rsidP="00747A21">
      <w:pPr>
        <w:rPr>
          <w:lang w:val="en-GB"/>
        </w:rPr>
      </w:pPr>
      <w:r w:rsidRPr="002F1621">
        <w:rPr>
          <w:lang w:val="en-GB"/>
        </w:rPr>
        <w:t>COMMIT;</w:t>
      </w:r>
    </w:p>
    <w:p w14:paraId="6ED13175" w14:textId="77777777" w:rsidR="00747A21" w:rsidRPr="002F1621" w:rsidRDefault="00747A21" w:rsidP="00747A21">
      <w:pPr>
        <w:rPr>
          <w:lang w:val="en-GB"/>
        </w:rPr>
      </w:pPr>
      <w:r w:rsidRPr="002F1621">
        <w:rPr>
          <w:lang w:val="en-GB"/>
        </w:rPr>
        <w:t>/*!40101 SET CHARACTER_SET_CLIENT=@OLD_CHARACTER_SET_CLIENT */;</w:t>
      </w:r>
    </w:p>
    <w:p w14:paraId="6A633735" w14:textId="77777777" w:rsidR="00747A21" w:rsidRPr="002F1621" w:rsidRDefault="00747A21" w:rsidP="00747A21">
      <w:pPr>
        <w:rPr>
          <w:lang w:val="en-GB"/>
        </w:rPr>
      </w:pPr>
      <w:r w:rsidRPr="002F1621">
        <w:rPr>
          <w:lang w:val="en-GB"/>
        </w:rPr>
        <w:lastRenderedPageBreak/>
        <w:t>/*!40101 SET CHARACTER_SET_RESULTS=@OLD_CHARACTER_SET_RESULTS */;</w:t>
      </w:r>
    </w:p>
    <w:p w14:paraId="7B49E70F" w14:textId="77777777"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14:paraId="7D938FDA" w14:textId="77777777" w:rsidR="00937301" w:rsidRPr="00253E43" w:rsidRDefault="00937301" w:rsidP="00312CEF">
      <w:pPr>
        <w:pStyle w:val="Ttulo2"/>
      </w:pPr>
      <w:bookmarkStart w:id="145" w:name="_Toc199101961"/>
      <w:bookmarkStart w:id="146" w:name="_Toc199102028"/>
      <w:r w:rsidRPr="00253E43">
        <w:lastRenderedPageBreak/>
        <w:t>Indicadores de calidad</w:t>
      </w:r>
      <w:bookmarkEnd w:id="142"/>
      <w:bookmarkEnd w:id="145"/>
      <w:bookmarkEnd w:id="146"/>
    </w:p>
    <w:tbl>
      <w:tblPr>
        <w:tblStyle w:val="Tablaconcuadrcula"/>
        <w:tblW w:w="0" w:type="auto"/>
        <w:tblLook w:val="04A0" w:firstRow="1" w:lastRow="0" w:firstColumn="1" w:lastColumn="0" w:noHBand="0" w:noVBand="1"/>
      </w:tblPr>
      <w:tblGrid>
        <w:gridCol w:w="2004"/>
        <w:gridCol w:w="2005"/>
        <w:gridCol w:w="2932"/>
        <w:gridCol w:w="1418"/>
        <w:gridCol w:w="1665"/>
      </w:tblGrid>
      <w:tr w:rsidR="00216983" w:rsidRPr="00253E43" w14:paraId="7C4A0362" w14:textId="77777777" w:rsidTr="00BF3B3C">
        <w:tc>
          <w:tcPr>
            <w:tcW w:w="10024" w:type="dxa"/>
            <w:gridSpan w:val="5"/>
            <w:shd w:val="clear" w:color="auto" w:fill="E7E6E6" w:themeFill="background2"/>
          </w:tcPr>
          <w:p w14:paraId="21029CE7" w14:textId="77777777"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14:paraId="12259235" w14:textId="77777777" w:rsidTr="00EF6811">
        <w:tc>
          <w:tcPr>
            <w:tcW w:w="2004" w:type="dxa"/>
          </w:tcPr>
          <w:p w14:paraId="3E70D305" w14:textId="77777777"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14:paraId="095C2995" w14:textId="77777777"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14:paraId="2FB3E689" w14:textId="77777777"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14:paraId="239FF275" w14:textId="77777777"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14:paraId="4A25406E" w14:textId="77777777"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14:paraId="16D231DB" w14:textId="77777777" w:rsidTr="00EF6811">
        <w:tc>
          <w:tcPr>
            <w:tcW w:w="2004" w:type="dxa"/>
            <w:vMerge w:val="restart"/>
          </w:tcPr>
          <w:p w14:paraId="4666B15A" w14:textId="77777777"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14:paraId="6CAEA914" w14:textId="77777777"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14:paraId="039946E0" w14:textId="77777777"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14:paraId="2A40B45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F53A449"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2AF237C" w14:textId="77777777" w:rsidTr="00EF6811">
        <w:tc>
          <w:tcPr>
            <w:tcW w:w="2004" w:type="dxa"/>
            <w:vMerge/>
          </w:tcPr>
          <w:p w14:paraId="18CF4DEA" w14:textId="77777777" w:rsidR="00377A79" w:rsidRPr="00253E43" w:rsidRDefault="00377A79" w:rsidP="00377A79">
            <w:pPr>
              <w:rPr>
                <w:rFonts w:cstheme="minorHAnsi"/>
                <w:sz w:val="16"/>
                <w:szCs w:val="16"/>
              </w:rPr>
            </w:pPr>
          </w:p>
        </w:tc>
        <w:tc>
          <w:tcPr>
            <w:tcW w:w="2005" w:type="dxa"/>
          </w:tcPr>
          <w:p w14:paraId="63ECDC0D" w14:textId="77777777" w:rsidR="00377A79" w:rsidRPr="00253E43" w:rsidRDefault="00377A79" w:rsidP="00377A79">
            <w:pPr>
              <w:rPr>
                <w:rFonts w:cstheme="minorHAnsi"/>
                <w:sz w:val="16"/>
                <w:szCs w:val="16"/>
              </w:rPr>
            </w:pPr>
          </w:p>
        </w:tc>
        <w:tc>
          <w:tcPr>
            <w:tcW w:w="2932" w:type="dxa"/>
          </w:tcPr>
          <w:p w14:paraId="10C2DAF5" w14:textId="77777777"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14:paraId="1E56A2A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7CA9A1BF"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875D41B" w14:textId="77777777" w:rsidTr="00EF6811">
        <w:tc>
          <w:tcPr>
            <w:tcW w:w="2004" w:type="dxa"/>
            <w:vMerge/>
          </w:tcPr>
          <w:p w14:paraId="63F112B4" w14:textId="77777777" w:rsidR="00377A79" w:rsidRPr="00253E43" w:rsidRDefault="00377A79" w:rsidP="00377A79">
            <w:pPr>
              <w:rPr>
                <w:rFonts w:cstheme="minorHAnsi"/>
                <w:sz w:val="16"/>
                <w:szCs w:val="16"/>
              </w:rPr>
            </w:pPr>
          </w:p>
        </w:tc>
        <w:tc>
          <w:tcPr>
            <w:tcW w:w="2005" w:type="dxa"/>
          </w:tcPr>
          <w:p w14:paraId="3267683F" w14:textId="77777777"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14:paraId="4416FF18" w14:textId="77777777"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14:paraId="41451D2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37B339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7AC7C4F" w14:textId="77777777" w:rsidTr="00EF6811">
        <w:tc>
          <w:tcPr>
            <w:tcW w:w="2004" w:type="dxa"/>
            <w:vMerge/>
          </w:tcPr>
          <w:p w14:paraId="5B5703DF" w14:textId="77777777" w:rsidR="00377A79" w:rsidRPr="00253E43" w:rsidRDefault="00377A79" w:rsidP="00377A79">
            <w:pPr>
              <w:rPr>
                <w:rFonts w:cstheme="minorHAnsi"/>
                <w:sz w:val="16"/>
                <w:szCs w:val="16"/>
              </w:rPr>
            </w:pPr>
          </w:p>
        </w:tc>
        <w:tc>
          <w:tcPr>
            <w:tcW w:w="2005" w:type="dxa"/>
          </w:tcPr>
          <w:p w14:paraId="343C69CA" w14:textId="77777777" w:rsidR="00377A79" w:rsidRPr="00253E43" w:rsidRDefault="00377A79" w:rsidP="00377A79">
            <w:pPr>
              <w:rPr>
                <w:rFonts w:cstheme="minorHAnsi"/>
                <w:sz w:val="16"/>
                <w:szCs w:val="16"/>
              </w:rPr>
            </w:pPr>
          </w:p>
        </w:tc>
        <w:tc>
          <w:tcPr>
            <w:tcW w:w="2932" w:type="dxa"/>
          </w:tcPr>
          <w:p w14:paraId="0CB333D1" w14:textId="77777777"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14:paraId="51D78CB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53D9C9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29FE098" w14:textId="77777777" w:rsidTr="00EF6811">
        <w:tc>
          <w:tcPr>
            <w:tcW w:w="2004" w:type="dxa"/>
            <w:vMerge/>
          </w:tcPr>
          <w:p w14:paraId="6F29B26C" w14:textId="77777777" w:rsidR="00377A79" w:rsidRPr="00253E43" w:rsidRDefault="00377A79" w:rsidP="00377A79">
            <w:pPr>
              <w:rPr>
                <w:rFonts w:cstheme="minorHAnsi"/>
                <w:sz w:val="16"/>
                <w:szCs w:val="16"/>
              </w:rPr>
            </w:pPr>
          </w:p>
        </w:tc>
        <w:tc>
          <w:tcPr>
            <w:tcW w:w="2005" w:type="dxa"/>
          </w:tcPr>
          <w:p w14:paraId="2DAEBD44"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edge?</w:t>
            </w:r>
          </w:p>
        </w:tc>
        <w:tc>
          <w:tcPr>
            <w:tcW w:w="2932" w:type="dxa"/>
          </w:tcPr>
          <w:p w14:paraId="239FA010"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3DCC4ECB"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1F7987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44E74D46" w14:textId="77777777" w:rsidTr="00EF6811">
        <w:tc>
          <w:tcPr>
            <w:tcW w:w="2004" w:type="dxa"/>
            <w:vMerge/>
          </w:tcPr>
          <w:p w14:paraId="7A78143C" w14:textId="77777777" w:rsidR="00377A79" w:rsidRPr="00253E43" w:rsidRDefault="00377A79" w:rsidP="00377A79">
            <w:pPr>
              <w:rPr>
                <w:rFonts w:cstheme="minorHAnsi"/>
                <w:sz w:val="16"/>
                <w:szCs w:val="16"/>
              </w:rPr>
            </w:pPr>
          </w:p>
        </w:tc>
        <w:tc>
          <w:tcPr>
            <w:tcW w:w="2005" w:type="dxa"/>
          </w:tcPr>
          <w:p w14:paraId="6BAD4D16" w14:textId="77777777" w:rsidR="00377A79" w:rsidRPr="00253E43" w:rsidRDefault="00377A79" w:rsidP="00377A79">
            <w:pPr>
              <w:rPr>
                <w:rFonts w:cstheme="minorHAnsi"/>
                <w:sz w:val="16"/>
                <w:szCs w:val="16"/>
              </w:rPr>
            </w:pPr>
          </w:p>
        </w:tc>
        <w:tc>
          <w:tcPr>
            <w:tcW w:w="2932" w:type="dxa"/>
          </w:tcPr>
          <w:p w14:paraId="7273389B"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94F76A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8872D7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D513104" w14:textId="77777777" w:rsidTr="00EF6811">
        <w:tc>
          <w:tcPr>
            <w:tcW w:w="2004" w:type="dxa"/>
            <w:vMerge/>
          </w:tcPr>
          <w:p w14:paraId="788C4E9E" w14:textId="77777777" w:rsidR="00377A79" w:rsidRPr="00253E43" w:rsidRDefault="00377A79" w:rsidP="00377A79">
            <w:pPr>
              <w:rPr>
                <w:rFonts w:cstheme="minorHAnsi"/>
                <w:sz w:val="16"/>
                <w:szCs w:val="16"/>
              </w:rPr>
            </w:pPr>
          </w:p>
        </w:tc>
        <w:tc>
          <w:tcPr>
            <w:tcW w:w="2005" w:type="dxa"/>
          </w:tcPr>
          <w:p w14:paraId="39B0FB96"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chrome?</w:t>
            </w:r>
          </w:p>
        </w:tc>
        <w:tc>
          <w:tcPr>
            <w:tcW w:w="2932" w:type="dxa"/>
          </w:tcPr>
          <w:p w14:paraId="55B06A74"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6BF0D07C"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07B17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B77F7F" w14:textId="77777777" w:rsidTr="00EF6811">
        <w:tc>
          <w:tcPr>
            <w:tcW w:w="2004" w:type="dxa"/>
            <w:vMerge/>
          </w:tcPr>
          <w:p w14:paraId="0ED24B76" w14:textId="77777777" w:rsidR="00377A79" w:rsidRPr="00253E43" w:rsidRDefault="00377A79" w:rsidP="00377A79">
            <w:pPr>
              <w:rPr>
                <w:rFonts w:cstheme="minorHAnsi"/>
                <w:sz w:val="16"/>
                <w:szCs w:val="16"/>
              </w:rPr>
            </w:pPr>
          </w:p>
        </w:tc>
        <w:tc>
          <w:tcPr>
            <w:tcW w:w="2005" w:type="dxa"/>
          </w:tcPr>
          <w:p w14:paraId="34A59BA6" w14:textId="77777777" w:rsidR="00377A79" w:rsidRPr="00253E43" w:rsidRDefault="00377A79" w:rsidP="00377A79">
            <w:pPr>
              <w:rPr>
                <w:rFonts w:cstheme="minorHAnsi"/>
                <w:sz w:val="16"/>
                <w:szCs w:val="16"/>
              </w:rPr>
            </w:pPr>
          </w:p>
        </w:tc>
        <w:tc>
          <w:tcPr>
            <w:tcW w:w="2932" w:type="dxa"/>
          </w:tcPr>
          <w:p w14:paraId="50510878"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FBEC34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45652E8"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DBA9377" w14:textId="77777777" w:rsidTr="00EF6811">
        <w:tc>
          <w:tcPr>
            <w:tcW w:w="2004" w:type="dxa"/>
            <w:vMerge/>
          </w:tcPr>
          <w:p w14:paraId="40A31696" w14:textId="77777777" w:rsidR="00377A79" w:rsidRPr="00253E43" w:rsidRDefault="00377A79" w:rsidP="00377A79">
            <w:pPr>
              <w:rPr>
                <w:rFonts w:cstheme="minorHAnsi"/>
                <w:sz w:val="16"/>
                <w:szCs w:val="16"/>
              </w:rPr>
            </w:pPr>
          </w:p>
        </w:tc>
        <w:tc>
          <w:tcPr>
            <w:tcW w:w="2005" w:type="dxa"/>
          </w:tcPr>
          <w:p w14:paraId="4BA63E1A"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14:paraId="43A93B78"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4E5B4422"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E51A88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154BEEA" w14:textId="77777777" w:rsidTr="00EF6811">
        <w:tc>
          <w:tcPr>
            <w:tcW w:w="2004" w:type="dxa"/>
            <w:vMerge/>
          </w:tcPr>
          <w:p w14:paraId="39B808F5" w14:textId="77777777" w:rsidR="00377A79" w:rsidRPr="00253E43" w:rsidRDefault="00377A79" w:rsidP="00377A79">
            <w:pPr>
              <w:rPr>
                <w:rFonts w:cstheme="minorHAnsi"/>
                <w:sz w:val="16"/>
                <w:szCs w:val="16"/>
              </w:rPr>
            </w:pPr>
          </w:p>
        </w:tc>
        <w:tc>
          <w:tcPr>
            <w:tcW w:w="2005" w:type="dxa"/>
          </w:tcPr>
          <w:p w14:paraId="643C78D7" w14:textId="77777777" w:rsidR="00377A79" w:rsidRPr="00253E43" w:rsidRDefault="00377A79" w:rsidP="00377A79">
            <w:pPr>
              <w:rPr>
                <w:rFonts w:cstheme="minorHAnsi"/>
                <w:sz w:val="16"/>
                <w:szCs w:val="16"/>
              </w:rPr>
            </w:pPr>
          </w:p>
        </w:tc>
        <w:tc>
          <w:tcPr>
            <w:tcW w:w="2932" w:type="dxa"/>
          </w:tcPr>
          <w:p w14:paraId="7EF4C823"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0FAEE67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3CC57E5"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A0E30D5" w14:textId="77777777" w:rsidTr="00EF6811">
        <w:tc>
          <w:tcPr>
            <w:tcW w:w="2004" w:type="dxa"/>
            <w:vMerge/>
          </w:tcPr>
          <w:p w14:paraId="7B2CDEDC" w14:textId="77777777" w:rsidR="00377A79" w:rsidRPr="00253E43" w:rsidRDefault="00377A79" w:rsidP="00377A79">
            <w:pPr>
              <w:rPr>
                <w:rFonts w:cstheme="minorHAnsi"/>
                <w:sz w:val="16"/>
                <w:szCs w:val="16"/>
              </w:rPr>
            </w:pPr>
          </w:p>
        </w:tc>
        <w:tc>
          <w:tcPr>
            <w:tcW w:w="2005" w:type="dxa"/>
          </w:tcPr>
          <w:p w14:paraId="036EA58C"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14:paraId="46D196A5"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718D06E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A4F2A1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7145A9E" w14:textId="77777777" w:rsidTr="00EF6811">
        <w:tc>
          <w:tcPr>
            <w:tcW w:w="2004" w:type="dxa"/>
            <w:vMerge/>
          </w:tcPr>
          <w:p w14:paraId="6D7446F9" w14:textId="77777777" w:rsidR="00377A79" w:rsidRPr="00253E43" w:rsidRDefault="00377A79" w:rsidP="00377A79">
            <w:pPr>
              <w:rPr>
                <w:rFonts w:cstheme="minorHAnsi"/>
                <w:sz w:val="16"/>
                <w:szCs w:val="16"/>
              </w:rPr>
            </w:pPr>
          </w:p>
        </w:tc>
        <w:tc>
          <w:tcPr>
            <w:tcW w:w="2005" w:type="dxa"/>
          </w:tcPr>
          <w:p w14:paraId="20D3B85E" w14:textId="77777777" w:rsidR="00377A79" w:rsidRPr="00253E43" w:rsidRDefault="00377A79" w:rsidP="00377A79">
            <w:pPr>
              <w:rPr>
                <w:rFonts w:cstheme="minorHAnsi"/>
                <w:sz w:val="16"/>
                <w:szCs w:val="16"/>
              </w:rPr>
            </w:pPr>
          </w:p>
        </w:tc>
        <w:tc>
          <w:tcPr>
            <w:tcW w:w="2932" w:type="dxa"/>
          </w:tcPr>
          <w:p w14:paraId="7554B600"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DD7259F"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1CB15E9" w14:textId="77777777"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14:paraId="3891B254" w14:textId="77777777" w:rsidTr="00EF6811">
        <w:tc>
          <w:tcPr>
            <w:tcW w:w="2004" w:type="dxa"/>
            <w:vMerge w:val="restart"/>
          </w:tcPr>
          <w:p w14:paraId="62E54A78" w14:textId="77777777"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14:paraId="1166CD2A" w14:textId="77777777"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14:paraId="2FD9897E" w14:textId="77777777"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14:paraId="477C7A51" w14:textId="77777777" w:rsidR="00BF3B3C" w:rsidRPr="00253E43" w:rsidRDefault="00BF3B3C" w:rsidP="00BF3B3C">
            <w:r w:rsidRPr="00253E43">
              <w:rPr>
                <w:rFonts w:cstheme="minorHAnsi"/>
                <w:sz w:val="16"/>
                <w:szCs w:val="16"/>
              </w:rPr>
              <w:t>Aplicación</w:t>
            </w:r>
          </w:p>
        </w:tc>
        <w:tc>
          <w:tcPr>
            <w:tcW w:w="1665" w:type="dxa"/>
          </w:tcPr>
          <w:p w14:paraId="0D6D6393" w14:textId="77777777"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14:paraId="2E67F9D2" w14:textId="77777777" w:rsidTr="00EF6811">
        <w:tc>
          <w:tcPr>
            <w:tcW w:w="2004" w:type="dxa"/>
            <w:vMerge/>
          </w:tcPr>
          <w:p w14:paraId="487315A2" w14:textId="77777777" w:rsidR="00BF3B3C" w:rsidRPr="00253E43" w:rsidRDefault="00BF3B3C" w:rsidP="00BF3B3C">
            <w:pPr>
              <w:rPr>
                <w:rFonts w:cstheme="minorHAnsi"/>
                <w:sz w:val="16"/>
                <w:szCs w:val="16"/>
              </w:rPr>
            </w:pPr>
          </w:p>
        </w:tc>
        <w:tc>
          <w:tcPr>
            <w:tcW w:w="2005" w:type="dxa"/>
          </w:tcPr>
          <w:p w14:paraId="0211CEE2" w14:textId="77777777" w:rsidR="00BF3B3C" w:rsidRPr="00253E43" w:rsidRDefault="00BF3B3C" w:rsidP="00BF3B3C">
            <w:pPr>
              <w:rPr>
                <w:rFonts w:cstheme="minorHAnsi"/>
                <w:sz w:val="16"/>
                <w:szCs w:val="16"/>
              </w:rPr>
            </w:pPr>
          </w:p>
        </w:tc>
        <w:tc>
          <w:tcPr>
            <w:tcW w:w="2932" w:type="dxa"/>
          </w:tcPr>
          <w:p w14:paraId="003A5E37" w14:textId="77777777"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14:paraId="5A3D1A9B" w14:textId="77777777" w:rsidR="00BF3B3C" w:rsidRPr="00253E43" w:rsidRDefault="00BF3B3C" w:rsidP="00BF3B3C">
            <w:r w:rsidRPr="00253E43">
              <w:rPr>
                <w:rFonts w:cstheme="minorHAnsi"/>
                <w:sz w:val="16"/>
                <w:szCs w:val="16"/>
              </w:rPr>
              <w:t>Aplicación</w:t>
            </w:r>
          </w:p>
        </w:tc>
        <w:tc>
          <w:tcPr>
            <w:tcW w:w="1665" w:type="dxa"/>
          </w:tcPr>
          <w:p w14:paraId="753286BD" w14:textId="77777777"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14:paraId="5A476237" w14:textId="77777777" w:rsidTr="00EF6811">
        <w:tc>
          <w:tcPr>
            <w:tcW w:w="2004" w:type="dxa"/>
            <w:shd w:val="clear" w:color="auto" w:fill="FFFFFF" w:themeFill="background1"/>
          </w:tcPr>
          <w:p w14:paraId="65E7BC30" w14:textId="77777777"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14:paraId="062B618C" w14:textId="77777777"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14:paraId="4949DEBF" w14:textId="77777777"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14:paraId="31F329A4"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89153C4"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1C7DBE35" w14:textId="77777777" w:rsidTr="00EF6811">
        <w:tc>
          <w:tcPr>
            <w:tcW w:w="2004" w:type="dxa"/>
            <w:shd w:val="clear" w:color="auto" w:fill="FFFFFF" w:themeFill="background1"/>
          </w:tcPr>
          <w:p w14:paraId="7F8FB3EA"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46F61357"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6950C9D8" w14:textId="77777777"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14:paraId="5B5C4A1F"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7E945B41"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4C92E46D" w14:textId="77777777" w:rsidTr="00EF6811">
        <w:tc>
          <w:tcPr>
            <w:tcW w:w="2004" w:type="dxa"/>
            <w:shd w:val="clear" w:color="auto" w:fill="FFFFFF" w:themeFill="background1"/>
          </w:tcPr>
          <w:p w14:paraId="1EF6B8D2"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7A1D014A"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45C76C25" w14:textId="77777777"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14:paraId="0E8C8F73"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4167F79C" w14:textId="77777777"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14:paraId="603B4ED2" w14:textId="77777777" w:rsidTr="00EF6811">
        <w:tc>
          <w:tcPr>
            <w:tcW w:w="2004" w:type="dxa"/>
            <w:shd w:val="clear" w:color="auto" w:fill="FFFFFF" w:themeFill="background1"/>
          </w:tcPr>
          <w:p w14:paraId="3A5211C0" w14:textId="77777777" w:rsidR="001A1C85" w:rsidRPr="00253E43" w:rsidRDefault="001A1C85" w:rsidP="001A1C85">
            <w:pPr>
              <w:jc w:val="left"/>
              <w:rPr>
                <w:rFonts w:cstheme="minorHAnsi"/>
                <w:sz w:val="16"/>
                <w:szCs w:val="16"/>
              </w:rPr>
            </w:pPr>
          </w:p>
        </w:tc>
        <w:tc>
          <w:tcPr>
            <w:tcW w:w="2005" w:type="dxa"/>
            <w:shd w:val="clear" w:color="auto" w:fill="FFFFFF" w:themeFill="background1"/>
          </w:tcPr>
          <w:p w14:paraId="797FB8A8" w14:textId="77777777" w:rsidR="001A1C85" w:rsidRPr="00253E43" w:rsidRDefault="001A1C85" w:rsidP="001A1C85">
            <w:pPr>
              <w:jc w:val="left"/>
              <w:rPr>
                <w:rFonts w:cstheme="minorHAnsi"/>
                <w:sz w:val="16"/>
                <w:szCs w:val="16"/>
              </w:rPr>
            </w:pPr>
          </w:p>
        </w:tc>
        <w:tc>
          <w:tcPr>
            <w:tcW w:w="2932" w:type="dxa"/>
            <w:shd w:val="clear" w:color="auto" w:fill="FFFFFF" w:themeFill="background1"/>
          </w:tcPr>
          <w:p w14:paraId="33DBF0EE" w14:textId="77777777"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14:paraId="17B6A385"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4ABDC9D"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6C09E9" w14:textId="77777777" w:rsidTr="00BF3B3C">
        <w:tc>
          <w:tcPr>
            <w:tcW w:w="10024" w:type="dxa"/>
            <w:gridSpan w:val="5"/>
            <w:shd w:val="clear" w:color="auto" w:fill="E7E6E6" w:themeFill="background2"/>
          </w:tcPr>
          <w:p w14:paraId="5E4BBBAF" w14:textId="77777777"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14:paraId="4F8553EA" w14:textId="77777777" w:rsidTr="00EF6811">
        <w:tc>
          <w:tcPr>
            <w:tcW w:w="2004" w:type="dxa"/>
          </w:tcPr>
          <w:p w14:paraId="3DC4E13F"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4502112B"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7B596BF2"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308F0E23"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B1E2BDA"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14:paraId="4B6005A3" w14:textId="77777777" w:rsidTr="00EF6811">
        <w:tc>
          <w:tcPr>
            <w:tcW w:w="2004" w:type="dxa"/>
            <w:vMerge w:val="restart"/>
          </w:tcPr>
          <w:p w14:paraId="48F10C74" w14:textId="77777777"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14:paraId="62778CD0" w14:textId="77777777"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14:paraId="1F61FD21"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0D388E3E"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DB59D4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E1913DF" w14:textId="77777777" w:rsidTr="00EF6811">
        <w:tc>
          <w:tcPr>
            <w:tcW w:w="2004" w:type="dxa"/>
            <w:vMerge/>
          </w:tcPr>
          <w:p w14:paraId="3DC50B51" w14:textId="77777777" w:rsidR="00377A79" w:rsidRPr="00253E43" w:rsidRDefault="00377A79" w:rsidP="00377A79">
            <w:pPr>
              <w:rPr>
                <w:rFonts w:cstheme="minorHAnsi"/>
                <w:sz w:val="16"/>
                <w:szCs w:val="16"/>
              </w:rPr>
            </w:pPr>
          </w:p>
        </w:tc>
        <w:tc>
          <w:tcPr>
            <w:tcW w:w="2005" w:type="dxa"/>
          </w:tcPr>
          <w:p w14:paraId="4B4FF8BE" w14:textId="77777777" w:rsidR="00377A79" w:rsidRPr="00253E43" w:rsidRDefault="00377A79" w:rsidP="00377A79">
            <w:pPr>
              <w:rPr>
                <w:rFonts w:cstheme="minorHAnsi"/>
                <w:sz w:val="16"/>
                <w:szCs w:val="16"/>
              </w:rPr>
            </w:pPr>
          </w:p>
        </w:tc>
        <w:tc>
          <w:tcPr>
            <w:tcW w:w="2932" w:type="dxa"/>
          </w:tcPr>
          <w:p w14:paraId="56067474"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50AE616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CDB8F66"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D8F770" w14:textId="77777777" w:rsidTr="00EF6811">
        <w:tc>
          <w:tcPr>
            <w:tcW w:w="2004" w:type="dxa"/>
            <w:vMerge/>
          </w:tcPr>
          <w:p w14:paraId="431C275B" w14:textId="77777777" w:rsidR="00377A79" w:rsidRPr="00253E43" w:rsidRDefault="00377A79" w:rsidP="00377A79">
            <w:pPr>
              <w:rPr>
                <w:rFonts w:cstheme="minorHAnsi"/>
                <w:sz w:val="16"/>
                <w:szCs w:val="16"/>
              </w:rPr>
            </w:pPr>
          </w:p>
        </w:tc>
        <w:tc>
          <w:tcPr>
            <w:tcW w:w="2005" w:type="dxa"/>
          </w:tcPr>
          <w:p w14:paraId="2A1EA3A1" w14:textId="77777777" w:rsidR="00377A79" w:rsidRPr="00253E43" w:rsidRDefault="00377A79" w:rsidP="00377A79">
            <w:pPr>
              <w:rPr>
                <w:rFonts w:cstheme="minorHAnsi"/>
                <w:sz w:val="16"/>
                <w:szCs w:val="16"/>
              </w:rPr>
            </w:pPr>
          </w:p>
        </w:tc>
        <w:tc>
          <w:tcPr>
            <w:tcW w:w="2932" w:type="dxa"/>
          </w:tcPr>
          <w:p w14:paraId="74781B98"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C79AB1"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A86578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CB6A8D3" w14:textId="77777777" w:rsidTr="00EF6811">
        <w:tc>
          <w:tcPr>
            <w:tcW w:w="2004" w:type="dxa"/>
            <w:vMerge/>
          </w:tcPr>
          <w:p w14:paraId="44996744" w14:textId="77777777" w:rsidR="00377A79" w:rsidRPr="00253E43" w:rsidRDefault="00377A79" w:rsidP="00377A79">
            <w:pPr>
              <w:rPr>
                <w:rFonts w:cstheme="minorHAnsi"/>
                <w:sz w:val="16"/>
                <w:szCs w:val="16"/>
              </w:rPr>
            </w:pPr>
          </w:p>
        </w:tc>
        <w:tc>
          <w:tcPr>
            <w:tcW w:w="2005" w:type="dxa"/>
          </w:tcPr>
          <w:p w14:paraId="4C1B84E7" w14:textId="77777777" w:rsidR="00377A79" w:rsidRPr="00253E43" w:rsidRDefault="00377A79" w:rsidP="00377A79">
            <w:pPr>
              <w:rPr>
                <w:rFonts w:cstheme="minorHAnsi"/>
                <w:sz w:val="16"/>
                <w:szCs w:val="16"/>
              </w:rPr>
            </w:pPr>
            <w:r w:rsidRPr="00253E43">
              <w:rPr>
                <w:rFonts w:cstheme="minorHAnsi"/>
                <w:sz w:val="16"/>
                <w:szCs w:val="16"/>
              </w:rPr>
              <w:t>¿Funciona con táblets?</w:t>
            </w:r>
          </w:p>
        </w:tc>
        <w:tc>
          <w:tcPr>
            <w:tcW w:w="2932" w:type="dxa"/>
          </w:tcPr>
          <w:p w14:paraId="56C66CA8"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1543419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03858E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01FB81C" w14:textId="77777777" w:rsidTr="00EF6811">
        <w:tc>
          <w:tcPr>
            <w:tcW w:w="2004" w:type="dxa"/>
            <w:vMerge/>
          </w:tcPr>
          <w:p w14:paraId="26776E83" w14:textId="77777777" w:rsidR="00377A79" w:rsidRPr="00253E43" w:rsidRDefault="00377A79" w:rsidP="00377A79">
            <w:pPr>
              <w:rPr>
                <w:rFonts w:cstheme="minorHAnsi"/>
                <w:sz w:val="16"/>
                <w:szCs w:val="16"/>
              </w:rPr>
            </w:pPr>
          </w:p>
        </w:tc>
        <w:tc>
          <w:tcPr>
            <w:tcW w:w="2005" w:type="dxa"/>
          </w:tcPr>
          <w:p w14:paraId="4ED7527C" w14:textId="77777777" w:rsidR="00377A79" w:rsidRPr="00253E43" w:rsidRDefault="00377A79" w:rsidP="00377A79">
            <w:pPr>
              <w:rPr>
                <w:rFonts w:cstheme="minorHAnsi"/>
                <w:sz w:val="16"/>
                <w:szCs w:val="16"/>
              </w:rPr>
            </w:pPr>
          </w:p>
        </w:tc>
        <w:tc>
          <w:tcPr>
            <w:tcW w:w="2932" w:type="dxa"/>
          </w:tcPr>
          <w:p w14:paraId="3584300C"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2B33FD66"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48CFF0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F6C0D4E" w14:textId="77777777" w:rsidTr="00EF6811">
        <w:tc>
          <w:tcPr>
            <w:tcW w:w="2004" w:type="dxa"/>
            <w:vMerge/>
          </w:tcPr>
          <w:p w14:paraId="4BE6CF7B" w14:textId="77777777" w:rsidR="00377A79" w:rsidRPr="00253E43" w:rsidRDefault="00377A79" w:rsidP="00377A79">
            <w:pPr>
              <w:rPr>
                <w:rFonts w:cstheme="minorHAnsi"/>
                <w:sz w:val="16"/>
                <w:szCs w:val="16"/>
              </w:rPr>
            </w:pPr>
          </w:p>
        </w:tc>
        <w:tc>
          <w:tcPr>
            <w:tcW w:w="2005" w:type="dxa"/>
          </w:tcPr>
          <w:p w14:paraId="70B27C32" w14:textId="77777777" w:rsidR="00377A79" w:rsidRPr="00253E43" w:rsidRDefault="00377A79" w:rsidP="00377A79">
            <w:pPr>
              <w:rPr>
                <w:rFonts w:cstheme="minorHAnsi"/>
                <w:sz w:val="16"/>
                <w:szCs w:val="16"/>
              </w:rPr>
            </w:pPr>
          </w:p>
        </w:tc>
        <w:tc>
          <w:tcPr>
            <w:tcW w:w="2932" w:type="dxa"/>
          </w:tcPr>
          <w:p w14:paraId="0A537431"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9D302D"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2F4E06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D8AF9DE" w14:textId="77777777" w:rsidTr="00EF6811">
        <w:tc>
          <w:tcPr>
            <w:tcW w:w="2004" w:type="dxa"/>
          </w:tcPr>
          <w:p w14:paraId="4F47626B" w14:textId="77777777"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14:paraId="00979118" w14:textId="77777777"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14:paraId="51A6009D" w14:textId="77777777"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14:paraId="68725808"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5A81DC6" w14:textId="77777777"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14:paraId="61282F0E" w14:textId="77777777" w:rsidTr="00BF3B3C">
        <w:tc>
          <w:tcPr>
            <w:tcW w:w="10024" w:type="dxa"/>
            <w:gridSpan w:val="5"/>
            <w:shd w:val="clear" w:color="auto" w:fill="E7E6E6" w:themeFill="background2"/>
          </w:tcPr>
          <w:p w14:paraId="77A07151" w14:textId="77777777"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14:paraId="58005A89" w14:textId="77777777" w:rsidTr="00EF6811">
        <w:tc>
          <w:tcPr>
            <w:tcW w:w="2004" w:type="dxa"/>
          </w:tcPr>
          <w:p w14:paraId="5DA2050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2BA7A853"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9F13644"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15BBBECC"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5E9367C2"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0EA50FB1" w14:textId="77777777" w:rsidTr="00EF6811">
        <w:tc>
          <w:tcPr>
            <w:tcW w:w="2004" w:type="dxa"/>
            <w:vMerge w:val="restart"/>
          </w:tcPr>
          <w:p w14:paraId="209E2A8A" w14:textId="77777777"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14:paraId="6ED2B1C4" w14:textId="77777777"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14:paraId="23FAB0E7" w14:textId="77777777"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14:paraId="63615BC4" w14:textId="77777777" w:rsidR="001A1C85" w:rsidRPr="00253E43" w:rsidRDefault="001A1C85" w:rsidP="001A1C85">
            <w:r w:rsidRPr="00253E43">
              <w:rPr>
                <w:rFonts w:cstheme="minorHAnsi"/>
                <w:sz w:val="16"/>
                <w:szCs w:val="16"/>
              </w:rPr>
              <w:t>Aplicación</w:t>
            </w:r>
          </w:p>
        </w:tc>
        <w:tc>
          <w:tcPr>
            <w:tcW w:w="1665" w:type="dxa"/>
          </w:tcPr>
          <w:p w14:paraId="290A63D8" w14:textId="77777777"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14:paraId="778D25B8" w14:textId="77777777" w:rsidTr="00EF6811">
        <w:tc>
          <w:tcPr>
            <w:tcW w:w="2004" w:type="dxa"/>
            <w:vMerge/>
          </w:tcPr>
          <w:p w14:paraId="6D57B1F2" w14:textId="77777777" w:rsidR="001A1C85" w:rsidRPr="00253E43" w:rsidRDefault="001A1C85" w:rsidP="001A1C85">
            <w:pPr>
              <w:rPr>
                <w:rFonts w:cstheme="minorHAnsi"/>
                <w:sz w:val="16"/>
                <w:szCs w:val="16"/>
              </w:rPr>
            </w:pPr>
          </w:p>
        </w:tc>
        <w:tc>
          <w:tcPr>
            <w:tcW w:w="2005" w:type="dxa"/>
          </w:tcPr>
          <w:p w14:paraId="5852770A" w14:textId="77777777" w:rsidR="001A1C85" w:rsidRPr="00253E43" w:rsidRDefault="001A1C85" w:rsidP="001A1C85">
            <w:pPr>
              <w:rPr>
                <w:rFonts w:cstheme="minorHAnsi"/>
                <w:sz w:val="16"/>
                <w:szCs w:val="16"/>
              </w:rPr>
            </w:pPr>
          </w:p>
        </w:tc>
        <w:tc>
          <w:tcPr>
            <w:tcW w:w="2932" w:type="dxa"/>
          </w:tcPr>
          <w:p w14:paraId="6EADAAA6" w14:textId="77777777"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14:paraId="1778915A" w14:textId="77777777" w:rsidR="001A1C85" w:rsidRPr="00253E43" w:rsidRDefault="001A1C85" w:rsidP="001A1C85">
            <w:r w:rsidRPr="00253E43">
              <w:rPr>
                <w:rFonts w:cstheme="minorHAnsi"/>
                <w:sz w:val="16"/>
                <w:szCs w:val="16"/>
              </w:rPr>
              <w:t>Aplicación</w:t>
            </w:r>
          </w:p>
        </w:tc>
        <w:tc>
          <w:tcPr>
            <w:tcW w:w="1665" w:type="dxa"/>
          </w:tcPr>
          <w:p w14:paraId="076CE4AB" w14:textId="77777777"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14:paraId="2D2B41D0" w14:textId="77777777" w:rsidTr="00BF3B3C">
        <w:tc>
          <w:tcPr>
            <w:tcW w:w="10024" w:type="dxa"/>
            <w:gridSpan w:val="5"/>
            <w:shd w:val="clear" w:color="auto" w:fill="E7E6E6" w:themeFill="background2"/>
          </w:tcPr>
          <w:p w14:paraId="7CED0D7C" w14:textId="77777777"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14:paraId="64D355C3" w14:textId="77777777" w:rsidTr="00EF6811">
        <w:tc>
          <w:tcPr>
            <w:tcW w:w="2004" w:type="dxa"/>
          </w:tcPr>
          <w:p w14:paraId="6F88947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65B47324"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6B22B15"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0C2B99E7"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FBBDB27"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34C3EC4D" w14:textId="77777777" w:rsidTr="00EF6811">
        <w:tc>
          <w:tcPr>
            <w:tcW w:w="2004" w:type="dxa"/>
            <w:vMerge w:val="restart"/>
          </w:tcPr>
          <w:p w14:paraId="1A8DF794" w14:textId="77777777"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14:paraId="535FA528" w14:textId="77777777"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14:paraId="174FD8CF" w14:textId="77777777"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14:paraId="6D3D388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60AF00F0"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EC5A27" w14:textId="77777777" w:rsidTr="00EF6811">
        <w:tc>
          <w:tcPr>
            <w:tcW w:w="2004" w:type="dxa"/>
            <w:vMerge/>
          </w:tcPr>
          <w:p w14:paraId="5B4D1C24" w14:textId="77777777" w:rsidR="001A1C85" w:rsidRPr="00253E43" w:rsidRDefault="001A1C85" w:rsidP="001A1C85">
            <w:pPr>
              <w:rPr>
                <w:rFonts w:cstheme="minorHAnsi"/>
                <w:sz w:val="16"/>
                <w:szCs w:val="16"/>
              </w:rPr>
            </w:pPr>
          </w:p>
        </w:tc>
        <w:tc>
          <w:tcPr>
            <w:tcW w:w="2005" w:type="dxa"/>
          </w:tcPr>
          <w:p w14:paraId="383D6692" w14:textId="77777777" w:rsidR="001A1C85" w:rsidRPr="00253E43" w:rsidRDefault="001A1C85" w:rsidP="001A1C85">
            <w:pPr>
              <w:rPr>
                <w:rFonts w:cstheme="minorHAnsi"/>
                <w:sz w:val="16"/>
                <w:szCs w:val="16"/>
              </w:rPr>
            </w:pPr>
          </w:p>
        </w:tc>
        <w:tc>
          <w:tcPr>
            <w:tcW w:w="2932" w:type="dxa"/>
          </w:tcPr>
          <w:p w14:paraId="2694D28C" w14:textId="77777777"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14:paraId="365E00B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4F4EBE6E"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42C9DCF7" w14:textId="77777777" w:rsidTr="00EF6811">
        <w:tc>
          <w:tcPr>
            <w:tcW w:w="2004" w:type="dxa"/>
            <w:vMerge/>
          </w:tcPr>
          <w:p w14:paraId="784B5BFD" w14:textId="77777777" w:rsidR="001A1C85" w:rsidRPr="00253E43" w:rsidRDefault="001A1C85" w:rsidP="001A1C85">
            <w:pPr>
              <w:rPr>
                <w:rFonts w:cstheme="minorHAnsi"/>
                <w:sz w:val="16"/>
                <w:szCs w:val="16"/>
              </w:rPr>
            </w:pPr>
          </w:p>
        </w:tc>
        <w:tc>
          <w:tcPr>
            <w:tcW w:w="2005" w:type="dxa"/>
          </w:tcPr>
          <w:p w14:paraId="7E14E03C" w14:textId="77777777" w:rsidR="001A1C85" w:rsidRPr="00253E43" w:rsidRDefault="001A1C85" w:rsidP="001A1C85">
            <w:pPr>
              <w:rPr>
                <w:rFonts w:cstheme="minorHAnsi"/>
                <w:sz w:val="16"/>
                <w:szCs w:val="16"/>
              </w:rPr>
            </w:pPr>
          </w:p>
        </w:tc>
        <w:tc>
          <w:tcPr>
            <w:tcW w:w="2932" w:type="dxa"/>
          </w:tcPr>
          <w:p w14:paraId="01EB4A39" w14:textId="77777777"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14:paraId="3A8B19E4"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056D079E" w14:textId="77777777" w:rsidR="001A1C85" w:rsidRPr="00253E43" w:rsidRDefault="001A1C85" w:rsidP="001A1C85">
            <w:pPr>
              <w:rPr>
                <w:rFonts w:cstheme="minorHAnsi"/>
                <w:sz w:val="16"/>
                <w:szCs w:val="16"/>
              </w:rPr>
            </w:pPr>
            <w:r w:rsidRPr="00253E43">
              <w:rPr>
                <w:rFonts w:cstheme="minorHAnsi"/>
                <w:sz w:val="16"/>
                <w:szCs w:val="16"/>
              </w:rPr>
              <w:t>0 a 10</w:t>
            </w:r>
          </w:p>
        </w:tc>
      </w:tr>
    </w:tbl>
    <w:p w14:paraId="552EBBC8" w14:textId="77777777" w:rsidR="00216983" w:rsidRPr="00253E43" w:rsidRDefault="00216983" w:rsidP="00216983"/>
    <w:p w14:paraId="7CE6CF81" w14:textId="77777777" w:rsidR="002D26A7" w:rsidRDefault="002D26A7">
      <w:pPr>
        <w:spacing w:after="200"/>
        <w:jc w:val="left"/>
        <w:rPr>
          <w:rFonts w:eastAsiaTheme="majorEastAsia" w:cstheme="majorBidi"/>
          <w:b/>
          <w:sz w:val="36"/>
          <w:szCs w:val="26"/>
        </w:rPr>
      </w:pPr>
      <w:r>
        <w:br w:type="page"/>
      </w:r>
    </w:p>
    <w:p w14:paraId="3DB37EA0" w14:textId="77777777" w:rsidR="00937301" w:rsidRDefault="00937301" w:rsidP="00312CEF">
      <w:pPr>
        <w:pStyle w:val="Ttulo2"/>
      </w:pPr>
      <w:bookmarkStart w:id="147" w:name="_Toc49341859"/>
      <w:bookmarkStart w:id="148" w:name="_Toc199101962"/>
      <w:bookmarkStart w:id="149" w:name="_Toc199102029"/>
      <w:r w:rsidRPr="00253E43">
        <w:lastRenderedPageBreak/>
        <w:t>Elaboración de una batería de pruebas para detectar errores</w:t>
      </w:r>
      <w:bookmarkEnd w:id="147"/>
      <w:bookmarkEnd w:id="148"/>
      <w:bookmarkEnd w:id="149"/>
    </w:p>
    <w:p w14:paraId="085C6036" w14:textId="5F28923D" w:rsidR="00DB16ED" w:rsidRPr="00C71B8F" w:rsidRDefault="008E7935" w:rsidP="00DB16ED">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14:paraId="5259A612" w14:textId="77777777" w:rsidR="00F24E59" w:rsidRDefault="00F24E59" w:rsidP="00C24119">
      <w:bookmarkStart w:id="150" w:name="_Toc49341860"/>
      <w:r w:rsidRPr="00F24E59">
        <w:rPr>
          <w:noProof/>
        </w:rPr>
        <w:drawing>
          <wp:inline distT="0" distB="0" distL="0" distR="0" wp14:anchorId="4373FC19" wp14:editId="03C44DD0">
            <wp:extent cx="5992061" cy="4410691"/>
            <wp:effectExtent l="0" t="0" r="0" b="9525"/>
            <wp:docPr id="183984927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9278" name="Imagen 1" descr="Interfaz de usuario gráfica&#10;&#10;El contenido generado por IA puede ser incorrecto."/>
                    <pic:cNvPicPr/>
                  </pic:nvPicPr>
                  <pic:blipFill>
                    <a:blip r:embed="rId44"/>
                    <a:stretch>
                      <a:fillRect/>
                    </a:stretch>
                  </pic:blipFill>
                  <pic:spPr>
                    <a:xfrm>
                      <a:off x="0" y="0"/>
                      <a:ext cx="5992061" cy="4410691"/>
                    </a:xfrm>
                    <a:prstGeom prst="rect">
                      <a:avLst/>
                    </a:prstGeom>
                  </pic:spPr>
                </pic:pic>
              </a:graphicData>
            </a:graphic>
          </wp:inline>
        </w:drawing>
      </w:r>
    </w:p>
    <w:p w14:paraId="5C1C6FCA" w14:textId="1CE9D9EA" w:rsidR="00C24119" w:rsidRDefault="00F24E59" w:rsidP="00C24119">
      <w:r w:rsidRPr="00F24E59">
        <w:rPr>
          <w:noProof/>
        </w:rPr>
        <w:drawing>
          <wp:inline distT="0" distB="0" distL="0" distR="0" wp14:anchorId="55DA05DF" wp14:editId="28201939">
            <wp:extent cx="6125430" cy="1876687"/>
            <wp:effectExtent l="0" t="0" r="8890" b="9525"/>
            <wp:docPr id="713707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07259" name=""/>
                    <pic:cNvPicPr/>
                  </pic:nvPicPr>
                  <pic:blipFill>
                    <a:blip r:embed="rId45"/>
                    <a:stretch>
                      <a:fillRect/>
                    </a:stretch>
                  </pic:blipFill>
                  <pic:spPr>
                    <a:xfrm>
                      <a:off x="0" y="0"/>
                      <a:ext cx="6125430" cy="1876687"/>
                    </a:xfrm>
                    <a:prstGeom prst="rect">
                      <a:avLst/>
                    </a:prstGeom>
                  </pic:spPr>
                </pic:pic>
              </a:graphicData>
            </a:graphic>
          </wp:inline>
        </w:drawing>
      </w:r>
    </w:p>
    <w:bookmarkEnd w:id="150"/>
    <w:p w14:paraId="15CDC6B6" w14:textId="77777777" w:rsidR="00F24E59" w:rsidRPr="00F24E59" w:rsidRDefault="00F24E59" w:rsidP="00F24E59">
      <w:r w:rsidRPr="00F24E59">
        <w:t>Durante el desarrollo del proyecto, se han identificado y resuelto diversas incidencias para garantizar el correcto funcionamiento del sistema. A continuación se detallan algunos ejemplos y su solución:</w:t>
      </w:r>
    </w:p>
    <w:p w14:paraId="124CE307" w14:textId="77777777" w:rsidR="00F24E59" w:rsidRPr="00F24E59" w:rsidRDefault="00F24E59" w:rsidP="00F24E59">
      <w:r w:rsidRPr="00F24E59">
        <w:t>Incidencia:</w:t>
      </w:r>
    </w:p>
    <w:p w14:paraId="2AAE2BC8" w14:textId="77777777" w:rsidR="00F24E59" w:rsidRPr="00F24E59" w:rsidRDefault="00F24E59" w:rsidP="00F24E59">
      <w:r w:rsidRPr="00F24E59">
        <w:t>Descripción:</w:t>
      </w:r>
    </w:p>
    <w:p w14:paraId="76D25FE2" w14:textId="77777777" w:rsidR="00F24E59" w:rsidRPr="00F24E59" w:rsidRDefault="00F24E59" w:rsidP="00F24E59">
      <w:r w:rsidRPr="00F24E59">
        <w:t>Al intentar cargar datos desde los archivos CSV, algunas líneas generaban errores debido a campos vacíos o formatos incorrectos.</w:t>
      </w:r>
    </w:p>
    <w:p w14:paraId="7FB56532" w14:textId="77777777" w:rsidR="00F24E59" w:rsidRPr="00F24E59" w:rsidRDefault="00F24E59" w:rsidP="00F24E59">
      <w:r w:rsidRPr="00F24E59">
        <w:t>Solución:</w:t>
      </w:r>
    </w:p>
    <w:p w14:paraId="6CF8385B" w14:textId="77777777" w:rsidR="00F24E59" w:rsidRPr="00F24E59" w:rsidRDefault="00F24E59" w:rsidP="00F24E59">
      <w:r w:rsidRPr="00F24E59">
        <w:lastRenderedPageBreak/>
        <w:t>Se implementó un sistema de validación en las funciones de carga de datos, ignorando líneas incompletas o mal formateadas y mostrando un mensaje de advertencia para que el administrador pueda revisar el archivo.</w:t>
      </w:r>
    </w:p>
    <w:p w14:paraId="57B00904" w14:textId="68D930F6" w:rsidR="00F24E59" w:rsidRPr="00F24E59" w:rsidRDefault="00F24E59" w:rsidP="00F24E59">
      <w:r w:rsidRPr="00F24E59">
        <w:t>Incidencia:</w:t>
      </w:r>
    </w:p>
    <w:p w14:paraId="1756C45C" w14:textId="77777777" w:rsidR="00F24E59" w:rsidRPr="00F24E59" w:rsidRDefault="00F24E59" w:rsidP="00F24E59">
      <w:r w:rsidRPr="00F24E59">
        <w:t>Descripción:</w:t>
      </w:r>
    </w:p>
    <w:p w14:paraId="76B7B218" w14:textId="77777777" w:rsidR="00F24E59" w:rsidRPr="00F24E59" w:rsidRDefault="00F24E59" w:rsidP="00F24E59">
      <w:r w:rsidRPr="00F24E59">
        <w:t>Los tests unitarios fallaban al intentar leer archivos CSV que no existían en la ruta especificada.</w:t>
      </w:r>
    </w:p>
    <w:p w14:paraId="00383729" w14:textId="77777777" w:rsidR="00F24E59" w:rsidRPr="00F24E59" w:rsidRDefault="00F24E59" w:rsidP="00F24E59">
      <w:r w:rsidRPr="00F24E59">
        <w:t>Solución:</w:t>
      </w:r>
    </w:p>
    <w:p w14:paraId="07A8DDDD" w14:textId="77777777" w:rsidR="00F24E59" w:rsidRPr="00F24E59" w:rsidRDefault="00F24E59" w:rsidP="00F24E59">
      <w:r w:rsidRPr="00F24E59">
        <w:t>Se modificaron los tests para crear archivos CSV de prueba durante la ejecución y eliminarlos al finalizar, asegurando que siempre se usen datos limpios y controlados.</w:t>
      </w:r>
    </w:p>
    <w:p w14:paraId="74542314" w14:textId="77777777" w:rsidR="00F24E59" w:rsidRPr="00F24E59" w:rsidRDefault="00F24E59" w:rsidP="00F24E59">
      <w:r w:rsidRPr="00F24E59">
        <w:t>Incidencia:</w:t>
      </w:r>
    </w:p>
    <w:p w14:paraId="5AD29C88" w14:textId="77777777" w:rsidR="00F24E59" w:rsidRPr="00F24E59" w:rsidRDefault="00F24E59" w:rsidP="00F24E59">
      <w:r w:rsidRPr="00F24E59">
        <w:t>Descripción:</w:t>
      </w:r>
    </w:p>
    <w:p w14:paraId="5CCBFC13" w14:textId="77777777" w:rsidR="00F24E59" w:rsidRPr="00F24E59" w:rsidRDefault="00F24E59" w:rsidP="00F24E59">
      <w:r w:rsidRPr="00F24E59">
        <w:t>Al editar un préstamo, el estado no se actualizaba correctamente si el usuario introducía un valor no válido.</w:t>
      </w:r>
    </w:p>
    <w:p w14:paraId="1892499C" w14:textId="77777777" w:rsidR="00F24E59" w:rsidRPr="00F24E59" w:rsidRDefault="00F24E59" w:rsidP="00F24E59">
      <w:r w:rsidRPr="00F24E59">
        <w:t>Solución:</w:t>
      </w:r>
    </w:p>
    <w:p w14:paraId="149E1034" w14:textId="5AE58FAA" w:rsidR="00F24E59" w:rsidRPr="00F24E59" w:rsidRDefault="00F24E59" w:rsidP="00F24E59">
      <w:r w:rsidRPr="00F24E59">
        <w:t>Se añadió una validación para asegurar que solo se acepten valores permitidos para el estado del préstamo.</w:t>
      </w:r>
    </w:p>
    <w:p w14:paraId="0EE052B7" w14:textId="77777777" w:rsidR="00F24E59" w:rsidRPr="00F24E59" w:rsidRDefault="00F24E59" w:rsidP="00F24E59">
      <w:pPr>
        <w:rPr>
          <w:b/>
          <w:bCs/>
        </w:rPr>
      </w:pPr>
      <w:r w:rsidRPr="00F24E59">
        <w:rPr>
          <w:b/>
          <w:bCs/>
        </w:rPr>
        <w:t>Evaluación y seguimiento del proyecto</w:t>
      </w:r>
    </w:p>
    <w:p w14:paraId="4ED1F652" w14:textId="77777777" w:rsidR="00F24E59" w:rsidRPr="00F24E59" w:rsidRDefault="00F24E59" w:rsidP="00F24E59">
      <w:r w:rsidRPr="00F24E59">
        <w:t>El seguimiento y la evaluación del proyecto se han realizado de forma continua para asegurar que se cumplen los objetivos y se mantiene la calidad del sistema. A continuación se resumen los aspectos clave:</w:t>
      </w:r>
    </w:p>
    <w:p w14:paraId="67E37856" w14:textId="77777777" w:rsidR="00F24E59" w:rsidRPr="00F24E59" w:rsidRDefault="00F24E59" w:rsidP="00F24E59">
      <w:r w:rsidRPr="00F24E59">
        <w:t>Seguimiento:</w:t>
      </w:r>
    </w:p>
    <w:p w14:paraId="1C8C5F33" w14:textId="77777777" w:rsidR="00F24E59" w:rsidRPr="00F24E59" w:rsidRDefault="00F24E59" w:rsidP="00F24E59">
      <w:r w:rsidRPr="00F24E59">
        <w:t>Reuniones periódicas:</w:t>
      </w:r>
    </w:p>
    <w:p w14:paraId="502CE6D7" w14:textId="77777777" w:rsidR="00F24E59" w:rsidRPr="00F24E59" w:rsidRDefault="00F24E59" w:rsidP="00F24E59">
      <w:r w:rsidRPr="00F24E59">
        <w:t>Se han realizado reuniones semanales para revisar el estado del proyecto, identificar incidencias y planificar las siguientes tareas.</w:t>
      </w:r>
    </w:p>
    <w:p w14:paraId="65A0B29A" w14:textId="77777777" w:rsidR="00F24E59" w:rsidRPr="00F24E59" w:rsidRDefault="00F24E59" w:rsidP="00F24E59">
      <w:r w:rsidRPr="00F24E59">
        <w:t>Control de versiones:</w:t>
      </w:r>
    </w:p>
    <w:p w14:paraId="60F09862" w14:textId="77777777" w:rsidR="00F24E59" w:rsidRPr="00F24E59" w:rsidRDefault="00F24E59" w:rsidP="00F24E59">
      <w:r w:rsidRPr="00F24E59">
        <w:t>Se ha utilizado un sistema de control de versiones (como Git) para gestionar los cambios en el código y facilitar la colaboración.</w:t>
      </w:r>
    </w:p>
    <w:p w14:paraId="0912CAA9" w14:textId="77777777" w:rsidR="00F24E59" w:rsidRPr="00F24E59" w:rsidRDefault="00F24E59" w:rsidP="00F24E59">
      <w:r w:rsidRPr="00F24E59">
        <w:t>Documentación:</w:t>
      </w:r>
    </w:p>
    <w:p w14:paraId="30F56DD1" w14:textId="77777777" w:rsidR="00F24E59" w:rsidRPr="00F24E59" w:rsidRDefault="00F24E59" w:rsidP="00F24E59">
      <w:r w:rsidRPr="00F24E59">
        <w:t>Se ha mantenido actualizada la documentación del código, los tests y los manuales de usuario.</w:t>
      </w:r>
    </w:p>
    <w:p w14:paraId="5282BC26" w14:textId="77777777" w:rsidR="00F24E59" w:rsidRPr="00F24E59" w:rsidRDefault="00F24E59" w:rsidP="00F24E59">
      <w:r w:rsidRPr="00F24E59">
        <w:t>Evaluación:</w:t>
      </w:r>
    </w:p>
    <w:p w14:paraId="7C78D3BE" w14:textId="77777777" w:rsidR="00F24E59" w:rsidRPr="00F24E59" w:rsidRDefault="00F24E59" w:rsidP="00F24E59">
      <w:r w:rsidRPr="00F24E59">
        <w:t>Cumplimiento de objetivos:</w:t>
      </w:r>
    </w:p>
    <w:p w14:paraId="42602D57" w14:textId="77777777" w:rsidR="00F24E59" w:rsidRPr="00F24E59" w:rsidRDefault="00F24E59" w:rsidP="00F24E59">
      <w:r w:rsidRPr="00F24E59">
        <w:t>El sistema cumple con los requisitos funcionales: gestión de alumnos, libros, préstamos y administradores, así como autenticación segura y backup de datos.</w:t>
      </w:r>
    </w:p>
    <w:p w14:paraId="7EB82C42" w14:textId="77777777" w:rsidR="00F24E59" w:rsidRPr="00F24E59" w:rsidRDefault="00F24E59" w:rsidP="00F24E59">
      <w:r w:rsidRPr="00F24E59">
        <w:t>Calidad del código:</w:t>
      </w:r>
    </w:p>
    <w:p w14:paraId="7A86CF04" w14:textId="77777777" w:rsidR="00F24E59" w:rsidRPr="00F24E59" w:rsidRDefault="00F24E59" w:rsidP="00F24E59">
      <w:r w:rsidRPr="00F24E59">
        <w:t>Se han realizado tests unitarios para cada clase principal, asegurando que las funcionalidades básicas funcionan correctamente.</w:t>
      </w:r>
    </w:p>
    <w:p w14:paraId="20C0D427" w14:textId="77777777" w:rsidR="00F24E59" w:rsidRPr="00F24E59" w:rsidRDefault="00F24E59" w:rsidP="00F24E59">
      <w:r w:rsidRPr="00F24E59">
        <w:t>Retroalimentación:</w:t>
      </w:r>
    </w:p>
    <w:p w14:paraId="20978DD9" w14:textId="77777777" w:rsidR="00F24E59" w:rsidRPr="00F24E59" w:rsidRDefault="00F24E59" w:rsidP="00F24E59">
      <w:r w:rsidRPr="00F24E59">
        <w:t>Se ha solicitado feedback a los usuarios finales para identificar posibles mejoras y corregir errores.</w:t>
      </w:r>
    </w:p>
    <w:p w14:paraId="712981B7" w14:textId="77777777" w:rsidR="00F24E59" w:rsidRPr="00F24E59" w:rsidRDefault="00F24E59" w:rsidP="00F24E59">
      <w:r w:rsidRPr="00F24E59">
        <w:t>Mejoras continuas:</w:t>
      </w:r>
    </w:p>
    <w:p w14:paraId="6062390C" w14:textId="77777777" w:rsidR="00F24E59" w:rsidRPr="00F24E59" w:rsidRDefault="00F24E59" w:rsidP="00F24E59">
      <w:r w:rsidRPr="00F24E59">
        <w:t>Se han implementado mejoras basadas en la retroalimentación y en la detección de incidencias durante el desarrollo.</w:t>
      </w:r>
    </w:p>
    <w:p w14:paraId="6E501157" w14:textId="77777777" w:rsidR="00C24119" w:rsidRPr="00C24119" w:rsidRDefault="00C24119" w:rsidP="00C24119"/>
    <w:p w14:paraId="68081DD7" w14:textId="77777777" w:rsidR="00C24119" w:rsidRPr="00C24119" w:rsidRDefault="00C24119" w:rsidP="00C24119"/>
    <w:p w14:paraId="23F2F612" w14:textId="1255AFB6" w:rsidR="00F85284" w:rsidRPr="00F85284" w:rsidRDefault="00F85284" w:rsidP="00F85284">
      <w:pPr>
        <w:jc w:val="center"/>
      </w:pPr>
    </w:p>
    <w:p w14:paraId="3AD6DDA4" w14:textId="77777777" w:rsidR="00F85284" w:rsidRPr="00F85284" w:rsidRDefault="00F85284" w:rsidP="00F85284"/>
    <w:p w14:paraId="6001B2E5" w14:textId="77777777" w:rsidR="007B2A1C" w:rsidRPr="00253E43" w:rsidRDefault="007B2A1C" w:rsidP="00937301">
      <w:pPr>
        <w:autoSpaceDE w:val="0"/>
        <w:autoSpaceDN w:val="0"/>
        <w:adjustRightInd w:val="0"/>
        <w:spacing w:line="240" w:lineRule="auto"/>
        <w:jc w:val="left"/>
        <w:rPr>
          <w:rFonts w:ascii="Calibri" w:eastAsiaTheme="minorHAnsi" w:hAnsi="Calibri" w:cs="Calibri"/>
        </w:rPr>
      </w:pPr>
    </w:p>
    <w:p w14:paraId="3C38DE9F" w14:textId="77777777" w:rsidR="00312CEF" w:rsidRPr="00253E43" w:rsidRDefault="00312CEF">
      <w:pPr>
        <w:spacing w:after="200"/>
        <w:jc w:val="left"/>
        <w:rPr>
          <w:rFonts w:asciiTheme="majorHAnsi" w:eastAsiaTheme="majorEastAsia" w:hAnsiTheme="majorHAnsi" w:cstheme="majorBidi"/>
          <w:color w:val="061F57" w:themeColor="text2" w:themeShade="BF"/>
          <w:kern w:val="28"/>
          <w:sz w:val="144"/>
          <w:szCs w:val="144"/>
        </w:rPr>
      </w:pPr>
    </w:p>
    <w:p w14:paraId="21C9116E" w14:textId="77777777"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51" w:name="_Toc49341863"/>
      <w:r>
        <w:rPr>
          <w:sz w:val="144"/>
          <w:szCs w:val="144"/>
        </w:rPr>
        <w:br w:type="page"/>
      </w:r>
    </w:p>
    <w:p w14:paraId="6CC15506" w14:textId="7C4297DE" w:rsidR="00937301" w:rsidRPr="00253E43" w:rsidRDefault="00937301" w:rsidP="00312CEF">
      <w:pPr>
        <w:pStyle w:val="Ttulo1"/>
        <w:jc w:val="center"/>
        <w:rPr>
          <w:sz w:val="144"/>
          <w:szCs w:val="144"/>
        </w:rPr>
      </w:pPr>
      <w:bookmarkStart w:id="152" w:name="_Toc199101963"/>
      <w:bookmarkStart w:id="153" w:name="_Toc199102030"/>
      <w:r w:rsidRPr="00253E43">
        <w:rPr>
          <w:sz w:val="144"/>
          <w:szCs w:val="144"/>
        </w:rPr>
        <w:lastRenderedPageBreak/>
        <w:t>Implantación del Proyecto</w:t>
      </w:r>
      <w:bookmarkEnd w:id="151"/>
      <w:bookmarkEnd w:id="152"/>
      <w:bookmarkEnd w:id="153"/>
    </w:p>
    <w:p w14:paraId="4FE7AA29" w14:textId="77777777" w:rsidR="00312CEF" w:rsidRPr="00253E43" w:rsidRDefault="00312CEF">
      <w:pPr>
        <w:spacing w:after="200"/>
        <w:jc w:val="left"/>
        <w:rPr>
          <w:rFonts w:eastAsiaTheme="majorEastAsia" w:cstheme="majorBidi"/>
          <w:b/>
          <w:sz w:val="36"/>
          <w:szCs w:val="26"/>
        </w:rPr>
      </w:pPr>
      <w:r w:rsidRPr="00253E43">
        <w:br w:type="page"/>
      </w:r>
    </w:p>
    <w:p w14:paraId="7ADD6758" w14:textId="15700B66" w:rsidR="003305C7" w:rsidRPr="003305C7" w:rsidRDefault="00937301" w:rsidP="00E7271F">
      <w:pPr>
        <w:pStyle w:val="Ttulo2"/>
      </w:pPr>
      <w:bookmarkStart w:id="154" w:name="_Toc49341864"/>
      <w:bookmarkStart w:id="155" w:name="_Toc199101964"/>
      <w:bookmarkStart w:id="156" w:name="_Toc199102031"/>
      <w:r w:rsidRPr="00253E43">
        <w:lastRenderedPageBreak/>
        <w:t>Plan de implantación</w:t>
      </w:r>
      <w:bookmarkEnd w:id="154"/>
      <w:bookmarkEnd w:id="155"/>
      <w:bookmarkEnd w:id="156"/>
    </w:p>
    <w:p w14:paraId="4F42EB53" w14:textId="11851674" w:rsidR="00253E43" w:rsidRPr="00253E43" w:rsidRDefault="00E7271F" w:rsidP="00253E43">
      <w:r w:rsidRPr="00E7271F">
        <w:t>Aquí te presentamos cómo vamos a poner en marcha el nuevo sistema de gestión. Lo más importante para nosotros es que el personal actual pueda seguir trabajando con la menor interrupción posible. Por eso, la instalación, configuración y el traslado de la información crucial se harán de forma concentrada, trabajando mañana y tarde. Queremos tenerlo todo listo antes de que comience el próximo curso, justo cuando el equipo vuelva de sus vacaciones de verano, y te aseguramos que el sistema estará funcionando desde el primer día laborable después de que terminemos. Además, hemos planeado hacer muchas pruebas y dar formación a los empleados para que todos sepan usar bien el nuevo software y este funcione perfectamente.</w:t>
      </w:r>
    </w:p>
    <w:p w14:paraId="554ABA00" w14:textId="77777777" w:rsidR="00061A1C" w:rsidRPr="00253E43" w:rsidRDefault="00061A1C" w:rsidP="00253E43">
      <w:pPr>
        <w:tabs>
          <w:tab w:val="left" w:pos="284"/>
          <w:tab w:val="left" w:pos="2268"/>
          <w:tab w:val="left" w:pos="4820"/>
          <w:tab w:val="left" w:pos="7230"/>
        </w:tabs>
        <w:rPr>
          <w:b/>
        </w:rPr>
      </w:pPr>
      <w:r w:rsidRPr="00253E43">
        <w:rPr>
          <w:b/>
        </w:rPr>
        <w:tab/>
        <w:t>Instalación</w:t>
      </w:r>
      <w:r w:rsidRPr="00253E43">
        <w:rPr>
          <w:b/>
        </w:rPr>
        <w:tab/>
        <w:t>Configuración</w:t>
      </w:r>
      <w:r w:rsidRPr="00253E43">
        <w:rPr>
          <w:b/>
        </w:rPr>
        <w:tab/>
        <w:t>Pruebas</w:t>
      </w:r>
      <w:r w:rsidRPr="00253E43">
        <w:rPr>
          <w:b/>
        </w:rPr>
        <w:tab/>
      </w:r>
      <w:r w:rsidR="005B222E" w:rsidRPr="00253E43">
        <w:rPr>
          <w:b/>
        </w:rPr>
        <w:t>Migración</w:t>
      </w:r>
    </w:p>
    <w:p w14:paraId="2ECE6C97" w14:textId="77777777" w:rsidR="00061A1C" w:rsidRPr="00253E43" w:rsidRDefault="00061A1C" w:rsidP="00253E43">
      <w:pPr>
        <w:tabs>
          <w:tab w:val="left" w:pos="284"/>
          <w:tab w:val="left" w:pos="2268"/>
          <w:tab w:val="left" w:pos="4820"/>
          <w:tab w:val="left" w:pos="7230"/>
        </w:tabs>
        <w:rPr>
          <w:b/>
        </w:rPr>
      </w:pPr>
      <w:r w:rsidRPr="00253E43">
        <w:rPr>
          <w:b/>
        </w:rPr>
        <w:tab/>
        <w:t>Software</w:t>
      </w:r>
      <w:r w:rsidRPr="00253E43">
        <w:rPr>
          <w:b/>
        </w:rPr>
        <w:tab/>
        <w:t>Software</w:t>
      </w:r>
      <w:r w:rsidRPr="00253E43">
        <w:rPr>
          <w:b/>
        </w:rPr>
        <w:tab/>
        <w:t>Formación</w:t>
      </w:r>
    </w:p>
    <w:p w14:paraId="4028A77C" w14:textId="6F7C7A63" w:rsidR="00061A1C" w:rsidRPr="00253E43" w:rsidRDefault="00061A1C" w:rsidP="00253E43">
      <w:pPr>
        <w:tabs>
          <w:tab w:val="left" w:pos="284"/>
          <w:tab w:val="left" w:pos="2268"/>
          <w:tab w:val="left" w:pos="4820"/>
          <w:tab w:val="left" w:pos="7230"/>
        </w:tabs>
      </w:pPr>
      <w:r w:rsidRPr="00253E43">
        <w:tab/>
      </w:r>
      <w:r w:rsidR="00C45A98">
        <w:t>2</w:t>
      </w:r>
      <w:r w:rsidRPr="00253E43">
        <w:t xml:space="preserve"> día</w:t>
      </w:r>
      <w:r w:rsidRPr="00253E43">
        <w:tab/>
      </w:r>
      <w:r w:rsidR="00E7271F">
        <w:t>12</w:t>
      </w:r>
      <w:r w:rsidRPr="00253E43">
        <w:t xml:space="preserve"> día</w:t>
      </w:r>
      <w:r w:rsidRPr="00253E43">
        <w:tab/>
      </w:r>
      <w:r w:rsidR="00C45A98">
        <w:t>5</w:t>
      </w:r>
      <w:r w:rsidRPr="00253E43">
        <w:t xml:space="preserve"> días</w:t>
      </w:r>
      <w:r w:rsidRPr="00253E43">
        <w:tab/>
      </w:r>
      <w:r w:rsidR="00E7271F">
        <w:t>10</w:t>
      </w:r>
      <w:r w:rsidR="005B222E" w:rsidRPr="00253E43">
        <w:t xml:space="preserve"> días</w:t>
      </w:r>
    </w:p>
    <w:p w14:paraId="72AE1696" w14:textId="77777777" w:rsidR="00061A1C" w:rsidRPr="00253E43" w:rsidRDefault="00061A1C" w:rsidP="00253E43">
      <w:pPr>
        <w:tabs>
          <w:tab w:val="left" w:pos="284"/>
          <w:tab w:val="left" w:pos="2268"/>
          <w:tab w:val="left" w:pos="4820"/>
          <w:tab w:val="left" w:pos="7230"/>
        </w:tabs>
      </w:pPr>
      <w:r w:rsidRPr="00253E43">
        <w:tab/>
      </w:r>
      <w:r w:rsidR="005B222E" w:rsidRPr="00253E43">
        <w:t>m</w:t>
      </w:r>
      <w:r w:rsidRPr="00253E43">
        <w:t>añana</w:t>
      </w:r>
      <w:r w:rsidRPr="00253E43">
        <w:tab/>
        <w:t>mañana</w:t>
      </w:r>
      <w:r w:rsidRPr="00253E43">
        <w:tab/>
        <w:t>mañana</w:t>
      </w:r>
      <w:r w:rsidR="005B222E" w:rsidRPr="00253E43">
        <w:tab/>
        <w:t xml:space="preserve">noche </w:t>
      </w:r>
      <w:r w:rsidR="00253E43" w:rsidRPr="00253E43">
        <w:t>–</w:t>
      </w:r>
      <w:r w:rsidR="005B222E" w:rsidRPr="00253E43">
        <w:t xml:space="preserve"> mañana</w:t>
      </w:r>
    </w:p>
    <w:p w14:paraId="1BA570D4" w14:textId="77777777" w:rsidR="00253E43" w:rsidRDefault="00253E43" w:rsidP="00253E43">
      <w:pPr>
        <w:tabs>
          <w:tab w:val="left" w:pos="284"/>
          <w:tab w:val="left" w:pos="2268"/>
          <w:tab w:val="left" w:pos="4820"/>
          <w:tab w:val="left" w:pos="7230"/>
        </w:tabs>
      </w:pPr>
      <w:r w:rsidRPr="00253E43">
        <w:tab/>
      </w:r>
      <w:r w:rsidRPr="00253E43">
        <w:tab/>
        <w:t>Pruebas de sistema</w:t>
      </w:r>
      <w:r w:rsidRPr="00253E43">
        <w:tab/>
        <w:t>Pruebas de usuario</w:t>
      </w:r>
      <w:r w:rsidRPr="00253E43">
        <w:tab/>
        <w:t>Pruebas de funcionamiento</w:t>
      </w:r>
    </w:p>
    <w:p w14:paraId="7BA99590" w14:textId="4EAB2AFF" w:rsidR="00061A1C" w:rsidRPr="00253E43" w:rsidRDefault="00724048" w:rsidP="003305C7">
      <w:pPr>
        <w:tabs>
          <w:tab w:val="left" w:pos="284"/>
          <w:tab w:val="left" w:pos="2268"/>
          <w:tab w:val="left" w:pos="4820"/>
          <w:tab w:val="left" w:pos="7230"/>
        </w:tabs>
      </w:pPr>
      <w:r>
        <w:tab/>
      </w:r>
      <w:r>
        <w:tab/>
        <w:t>Instalador</w:t>
      </w:r>
      <w:r>
        <w:tab/>
        <w:t>Instalador</w:t>
      </w:r>
      <w:r>
        <w:tab/>
        <w:t>Usuario</w:t>
      </w:r>
      <w:r w:rsidR="00061A1C" w:rsidRPr="00253E43">
        <w:tab/>
      </w:r>
      <w:r w:rsidR="00061A1C" w:rsidRPr="00253E43">
        <w:tab/>
      </w:r>
      <w:r w:rsidR="00061A1C" w:rsidRPr="00253E43">
        <w:tab/>
      </w:r>
    </w:p>
    <w:p w14:paraId="33DBC0AE" w14:textId="77777777" w:rsidR="00061A1C" w:rsidRPr="00253E43" w:rsidRDefault="00061A1C" w:rsidP="00061A1C">
      <w:pPr>
        <w:tabs>
          <w:tab w:val="left" w:pos="567"/>
          <w:tab w:val="left" w:pos="2835"/>
          <w:tab w:val="left" w:pos="5670"/>
          <w:tab w:val="left" w:pos="7938"/>
        </w:tabs>
      </w:pPr>
    </w:p>
    <w:p w14:paraId="107BB2E6" w14:textId="77777777" w:rsidR="00937301" w:rsidRDefault="00937301" w:rsidP="00312CEF">
      <w:pPr>
        <w:pStyle w:val="Ttulo2"/>
      </w:pPr>
      <w:bookmarkStart w:id="157" w:name="_Toc49341865"/>
      <w:bookmarkStart w:id="158" w:name="_Toc199101965"/>
      <w:bookmarkStart w:id="159" w:name="_Toc199102032"/>
      <w:r w:rsidRPr="00253E43">
        <w:t>Manual de instalación</w:t>
      </w:r>
      <w:bookmarkEnd w:id="157"/>
      <w:bookmarkEnd w:id="158"/>
      <w:bookmarkEnd w:id="159"/>
    </w:p>
    <w:p w14:paraId="57AE9A83" w14:textId="200577EB" w:rsidR="003305C7" w:rsidRDefault="007308C5" w:rsidP="00E7271F">
      <w:pPr>
        <w:pStyle w:val="Ttulo3"/>
      </w:pPr>
      <w:bookmarkStart w:id="160" w:name="_Toc37610656"/>
      <w:bookmarkStart w:id="161" w:name="_Toc49341866"/>
      <w:bookmarkStart w:id="162" w:name="_Toc199101966"/>
      <w:bookmarkStart w:id="163" w:name="_Toc199102033"/>
      <w:r>
        <w:t>Instalación de la aplicación</w:t>
      </w:r>
      <w:bookmarkEnd w:id="160"/>
      <w:bookmarkEnd w:id="161"/>
      <w:bookmarkEnd w:id="162"/>
      <w:bookmarkEnd w:id="163"/>
    </w:p>
    <w:p w14:paraId="0F3FFE74" w14:textId="3EC052EC" w:rsidR="00E7271F" w:rsidRPr="00E7271F" w:rsidRDefault="00E7271F" w:rsidP="00E7271F">
      <w:r>
        <w:t>Descomprimir el archivo zip y ejecutar la app o el archivo app, para utilizar la aplicación, asegurarse de que todas las carpetas y archivos estén descomprimidos y en el mismo directorio que el archivo.</w:t>
      </w:r>
    </w:p>
    <w:p w14:paraId="15DA43EE" w14:textId="26123965" w:rsidR="003305C7" w:rsidRDefault="006548BE" w:rsidP="00E7271F">
      <w:pPr>
        <w:pStyle w:val="Ttulo2"/>
      </w:pPr>
      <w:bookmarkStart w:id="164" w:name="_Toc49341876"/>
      <w:bookmarkStart w:id="165" w:name="_Toc199101967"/>
      <w:bookmarkStart w:id="166" w:name="_Toc199102034"/>
      <w:r w:rsidRPr="00253E43">
        <w:t>Mejoras posibles</w:t>
      </w:r>
      <w:bookmarkStart w:id="167" w:name="_Toc49341877"/>
      <w:bookmarkEnd w:id="164"/>
      <w:bookmarkEnd w:id="165"/>
      <w:bookmarkEnd w:id="166"/>
    </w:p>
    <w:p w14:paraId="778B28F1" w14:textId="55234504" w:rsidR="00E7271F" w:rsidRPr="00E7271F" w:rsidRDefault="00E7271F" w:rsidP="00E7271F">
      <w:r>
        <w:t>Añadir un entorno grafico para la facilidad de utilización del programa para los demás usuarios, y no gestionándolo mediante consola.</w:t>
      </w:r>
    </w:p>
    <w:p w14:paraId="0205DDAC" w14:textId="0BE62318" w:rsidR="00F24E59" w:rsidRPr="00F24E59" w:rsidRDefault="00FA5943" w:rsidP="00F24E59">
      <w:pPr>
        <w:pStyle w:val="Ttulo2"/>
      </w:pPr>
      <w:bookmarkStart w:id="168" w:name="_Toc199101968"/>
      <w:bookmarkStart w:id="169" w:name="_Toc199102035"/>
      <w:r w:rsidRPr="00253E43">
        <w:t>Manual de usuario</w:t>
      </w:r>
      <w:bookmarkEnd w:id="167"/>
      <w:bookmarkEnd w:id="168"/>
      <w:bookmarkEnd w:id="169"/>
    </w:p>
    <w:p w14:paraId="3615B147" w14:textId="77777777" w:rsidR="00F24E59" w:rsidRPr="00F24E59" w:rsidRDefault="00F24E59" w:rsidP="00F24E59">
      <w:pPr>
        <w:rPr>
          <w:b/>
          <w:bCs/>
        </w:rPr>
      </w:pPr>
      <w:r w:rsidRPr="00F24E59">
        <w:rPr>
          <w:b/>
          <w:bCs/>
        </w:rPr>
        <w:t>1. Introducción</w:t>
      </w:r>
    </w:p>
    <w:p w14:paraId="787AB6D3" w14:textId="47522000" w:rsidR="00F24E59" w:rsidRPr="00F24E59" w:rsidRDefault="00F24E59" w:rsidP="00F24E59">
      <w:r w:rsidRPr="00F24E59">
        <w:t xml:space="preserve">El </w:t>
      </w:r>
      <w:r w:rsidRPr="00F24E59">
        <w:rPr>
          <w:b/>
          <w:bCs/>
        </w:rPr>
        <w:t>Sistema de Gestión de Biblioteca</w:t>
      </w:r>
      <w:r w:rsidRPr="00F24E59">
        <w:t xml:space="preserve"> permite gestionar alumnos, libros, préstamos y administradores de forma sencilla y segura.</w:t>
      </w:r>
      <w:r w:rsidRPr="00F24E59">
        <w:br/>
        <w:t>El sistema utiliza archivos CSV para almacenar los datos y un menú interactivo para navegar por las diferentes opciones.</w:t>
      </w:r>
    </w:p>
    <w:p w14:paraId="16C4C2DA" w14:textId="77777777" w:rsidR="00F24E59" w:rsidRPr="00F24E59" w:rsidRDefault="00F24E59" w:rsidP="00F24E59">
      <w:pPr>
        <w:rPr>
          <w:b/>
          <w:bCs/>
        </w:rPr>
      </w:pPr>
      <w:r w:rsidRPr="00F24E59">
        <w:rPr>
          <w:b/>
          <w:bCs/>
        </w:rPr>
        <w:t>2. Requisitos del sistema</w:t>
      </w:r>
    </w:p>
    <w:p w14:paraId="1573E4F6" w14:textId="77777777" w:rsidR="00F24E59" w:rsidRPr="00F24E59" w:rsidRDefault="00F24E59" w:rsidP="00F24E59">
      <w:pPr>
        <w:numPr>
          <w:ilvl w:val="0"/>
          <w:numId w:val="24"/>
        </w:numPr>
      </w:pPr>
      <w:r w:rsidRPr="00F24E59">
        <w:rPr>
          <w:b/>
          <w:bCs/>
        </w:rPr>
        <w:t>Sistema operativo:</w:t>
      </w:r>
      <w:r w:rsidRPr="00F24E59">
        <w:t xml:space="preserve"> Windows, Mac o Linux.</w:t>
      </w:r>
    </w:p>
    <w:p w14:paraId="1A237AF3" w14:textId="77777777" w:rsidR="00F24E59" w:rsidRPr="00F24E59" w:rsidRDefault="00F24E59" w:rsidP="00F24E59">
      <w:pPr>
        <w:numPr>
          <w:ilvl w:val="0"/>
          <w:numId w:val="24"/>
        </w:numPr>
      </w:pPr>
      <w:r w:rsidRPr="00F24E59">
        <w:rPr>
          <w:b/>
          <w:bCs/>
        </w:rPr>
        <w:t>Navegador web (opcional, si es una webapp):</w:t>
      </w:r>
      <w:r w:rsidRPr="00F24E59">
        <w:t xml:space="preserve"> Chrome, Firefox, Edge o Safari.</w:t>
      </w:r>
    </w:p>
    <w:p w14:paraId="5E307DFD" w14:textId="77777777" w:rsidR="00F24E59" w:rsidRPr="00F24E59" w:rsidRDefault="00F24E59" w:rsidP="00F24E59">
      <w:pPr>
        <w:numPr>
          <w:ilvl w:val="0"/>
          <w:numId w:val="24"/>
        </w:numPr>
      </w:pPr>
      <w:r w:rsidRPr="00F24E59">
        <w:rPr>
          <w:b/>
          <w:bCs/>
        </w:rPr>
        <w:t>Python</w:t>
      </w:r>
      <w:r w:rsidRPr="00F24E59">
        <w:t xml:space="preserve"> (si es una aplicación de escritorio).</w:t>
      </w:r>
    </w:p>
    <w:p w14:paraId="0A9F5FA3" w14:textId="45831E34" w:rsidR="00F24E59" w:rsidRPr="00F24E59" w:rsidRDefault="00F24E59" w:rsidP="00F24E59">
      <w:pPr>
        <w:numPr>
          <w:ilvl w:val="0"/>
          <w:numId w:val="24"/>
        </w:numPr>
      </w:pPr>
      <w:r w:rsidRPr="00F24E59">
        <w:rPr>
          <w:b/>
          <w:bCs/>
        </w:rPr>
        <w:t>Permisos de lectura/escritura</w:t>
      </w:r>
      <w:r w:rsidRPr="00F24E59">
        <w:t xml:space="preserve"> en la carpeta del proyecto.</w:t>
      </w:r>
    </w:p>
    <w:p w14:paraId="1F24B8E6" w14:textId="77777777" w:rsidR="00F24E59" w:rsidRPr="00F24E59" w:rsidRDefault="00F24E59" w:rsidP="00F24E59">
      <w:pPr>
        <w:rPr>
          <w:b/>
          <w:bCs/>
        </w:rPr>
      </w:pPr>
      <w:r w:rsidRPr="00F24E59">
        <w:rPr>
          <w:b/>
          <w:bCs/>
        </w:rPr>
        <w:t>3. Instalación y puesta en marcha</w:t>
      </w:r>
    </w:p>
    <w:p w14:paraId="5ED60A5F" w14:textId="77777777" w:rsidR="00F24E59" w:rsidRPr="00F24E59" w:rsidRDefault="00F24E59" w:rsidP="00F24E59">
      <w:pPr>
        <w:numPr>
          <w:ilvl w:val="0"/>
          <w:numId w:val="25"/>
        </w:numPr>
      </w:pPr>
      <w:r w:rsidRPr="00F24E59">
        <w:rPr>
          <w:b/>
          <w:bCs/>
        </w:rPr>
        <w:t>Descarga el proyecto</w:t>
      </w:r>
      <w:r w:rsidRPr="00F24E59">
        <w:t xml:space="preserve"> en tu ordenador.</w:t>
      </w:r>
    </w:p>
    <w:p w14:paraId="5458CEE7" w14:textId="77777777" w:rsidR="00F24E59" w:rsidRPr="00F24E59" w:rsidRDefault="00F24E59" w:rsidP="00F24E59">
      <w:pPr>
        <w:numPr>
          <w:ilvl w:val="0"/>
          <w:numId w:val="25"/>
        </w:numPr>
      </w:pPr>
      <w:r w:rsidRPr="00F24E59">
        <w:rPr>
          <w:b/>
          <w:bCs/>
        </w:rPr>
        <w:t>Abre una terminal o consola</w:t>
      </w:r>
      <w:r w:rsidRPr="00F24E59">
        <w:t xml:space="preserve"> en la carpeta del proyecto.</w:t>
      </w:r>
    </w:p>
    <w:p w14:paraId="6E065F70" w14:textId="77777777" w:rsidR="00F24E59" w:rsidRPr="00F24E59" w:rsidRDefault="00F24E59" w:rsidP="00F24E59">
      <w:pPr>
        <w:numPr>
          <w:ilvl w:val="0"/>
          <w:numId w:val="25"/>
        </w:numPr>
      </w:pPr>
      <w:r w:rsidRPr="00F24E59">
        <w:rPr>
          <w:b/>
          <w:bCs/>
        </w:rPr>
        <w:t>Ejecuta el programa principal:</w:t>
      </w:r>
    </w:p>
    <w:p w14:paraId="05883EA2" w14:textId="77777777" w:rsidR="00F24E59" w:rsidRPr="00F24E59" w:rsidRDefault="00F24E59" w:rsidP="00F24E59">
      <w:r w:rsidRPr="00F24E59">
        <w:lastRenderedPageBreak/>
        <w:t>text</w:t>
      </w:r>
    </w:p>
    <w:p w14:paraId="56D7728A" w14:textId="77777777" w:rsidR="00F24E59" w:rsidRPr="00F24E59" w:rsidRDefault="00F24E59" w:rsidP="00F24E59">
      <w:r w:rsidRPr="00F24E59">
        <w:t>python main.py</w:t>
      </w:r>
    </w:p>
    <w:p w14:paraId="3ED636F2" w14:textId="2F710120" w:rsidR="00F24E59" w:rsidRPr="00F24E59" w:rsidRDefault="00F24E59" w:rsidP="00F24E59">
      <w:pPr>
        <w:numPr>
          <w:ilvl w:val="0"/>
          <w:numId w:val="25"/>
        </w:numPr>
      </w:pPr>
      <w:r w:rsidRPr="00F24E59">
        <w:rPr>
          <w:b/>
          <w:bCs/>
        </w:rPr>
        <w:t>Sigue las instrucciones que aparecen en pantalla.</w:t>
      </w:r>
    </w:p>
    <w:p w14:paraId="3B06B7EF" w14:textId="77777777" w:rsidR="00F24E59" w:rsidRPr="00F24E59" w:rsidRDefault="00F24E59" w:rsidP="00F24E59">
      <w:pPr>
        <w:rPr>
          <w:b/>
          <w:bCs/>
        </w:rPr>
      </w:pPr>
      <w:r w:rsidRPr="00F24E59">
        <w:rPr>
          <w:b/>
          <w:bCs/>
        </w:rPr>
        <w:t>4. Primer uso: Registro de administrador</w:t>
      </w:r>
    </w:p>
    <w:p w14:paraId="0BCB1362" w14:textId="77777777" w:rsidR="00F24E59" w:rsidRPr="00F24E59" w:rsidRDefault="00F24E59" w:rsidP="00F24E59">
      <w:r w:rsidRPr="00F24E59">
        <w:t>Si es la primera vez que usas el sistema:</w:t>
      </w:r>
    </w:p>
    <w:p w14:paraId="08B35BFD" w14:textId="77777777" w:rsidR="00F24E59" w:rsidRPr="00F24E59" w:rsidRDefault="00F24E59" w:rsidP="00F24E59">
      <w:pPr>
        <w:numPr>
          <w:ilvl w:val="0"/>
          <w:numId w:val="26"/>
        </w:numPr>
      </w:pPr>
      <w:r w:rsidRPr="00F24E59">
        <w:rPr>
          <w:b/>
          <w:bCs/>
        </w:rPr>
        <w:t>El programa detectará que no hay administrador registrado.</w:t>
      </w:r>
    </w:p>
    <w:p w14:paraId="63DCB407" w14:textId="77777777" w:rsidR="00F24E59" w:rsidRPr="00F24E59" w:rsidRDefault="00F24E59" w:rsidP="00F24E59">
      <w:pPr>
        <w:numPr>
          <w:ilvl w:val="0"/>
          <w:numId w:val="26"/>
        </w:numPr>
      </w:pPr>
      <w:r w:rsidRPr="00F24E59">
        <w:rPr>
          <w:b/>
          <w:bCs/>
        </w:rPr>
        <w:t>Te pedirá que crees una contraseña para el usuario admin.</w:t>
      </w:r>
    </w:p>
    <w:p w14:paraId="24F35673" w14:textId="77777777" w:rsidR="00F24E59" w:rsidRPr="00F24E59" w:rsidRDefault="00F24E59" w:rsidP="00F24E59">
      <w:pPr>
        <w:numPr>
          <w:ilvl w:val="0"/>
          <w:numId w:val="26"/>
        </w:numPr>
      </w:pPr>
      <w:r w:rsidRPr="00F24E59">
        <w:rPr>
          <w:b/>
          <w:bCs/>
        </w:rPr>
        <w:t>Introduce la contraseña y confírmala.</w:t>
      </w:r>
    </w:p>
    <w:p w14:paraId="3A2AE637" w14:textId="346FFE49" w:rsidR="00F24E59" w:rsidRPr="00F24E59" w:rsidRDefault="00F24E59" w:rsidP="00F24E59">
      <w:pPr>
        <w:numPr>
          <w:ilvl w:val="0"/>
          <w:numId w:val="26"/>
        </w:numPr>
      </w:pPr>
      <w:r w:rsidRPr="00F24E59">
        <w:rPr>
          <w:b/>
          <w:bCs/>
        </w:rPr>
        <w:t>Ahora puedes iniciar sesión como administrador.</w:t>
      </w:r>
    </w:p>
    <w:p w14:paraId="1ACEB02A" w14:textId="77777777" w:rsidR="00F24E59" w:rsidRPr="00F24E59" w:rsidRDefault="00F24E59" w:rsidP="00F24E59">
      <w:pPr>
        <w:rPr>
          <w:b/>
          <w:bCs/>
        </w:rPr>
      </w:pPr>
      <w:r w:rsidRPr="00F24E59">
        <w:rPr>
          <w:b/>
          <w:bCs/>
        </w:rPr>
        <w:t>5. Inicio de sesión</w:t>
      </w:r>
    </w:p>
    <w:p w14:paraId="0648E91E" w14:textId="77777777" w:rsidR="00F24E59" w:rsidRPr="00F24E59" w:rsidRDefault="00F24E59" w:rsidP="00F24E59">
      <w:pPr>
        <w:numPr>
          <w:ilvl w:val="0"/>
          <w:numId w:val="27"/>
        </w:numPr>
      </w:pPr>
      <w:r w:rsidRPr="00F24E59">
        <w:rPr>
          <w:b/>
          <w:bCs/>
        </w:rPr>
        <w:t>Introduce tu nombre de usuario (admin por defecto).</w:t>
      </w:r>
    </w:p>
    <w:p w14:paraId="3623DDAB" w14:textId="77777777" w:rsidR="00F24E59" w:rsidRPr="00F24E59" w:rsidRDefault="00F24E59" w:rsidP="00F24E59">
      <w:pPr>
        <w:numPr>
          <w:ilvl w:val="0"/>
          <w:numId w:val="27"/>
        </w:numPr>
      </w:pPr>
      <w:r w:rsidRPr="00F24E59">
        <w:rPr>
          <w:b/>
          <w:bCs/>
        </w:rPr>
        <w:t>Introduce tu contraseña.</w:t>
      </w:r>
    </w:p>
    <w:p w14:paraId="18FBC4B0" w14:textId="77777777" w:rsidR="00F24E59" w:rsidRPr="00F24E59" w:rsidRDefault="00F24E59" w:rsidP="00F24E59">
      <w:pPr>
        <w:numPr>
          <w:ilvl w:val="0"/>
          <w:numId w:val="27"/>
        </w:numPr>
      </w:pPr>
      <w:r w:rsidRPr="00F24E59">
        <w:rPr>
          <w:b/>
          <w:bCs/>
        </w:rPr>
        <w:t>Pulsa Enter.</w:t>
      </w:r>
    </w:p>
    <w:p w14:paraId="7E4DC181" w14:textId="25040E2D" w:rsidR="00F24E59" w:rsidRPr="00F24E59" w:rsidRDefault="00F24E59" w:rsidP="00F24E59">
      <w:pPr>
        <w:numPr>
          <w:ilvl w:val="0"/>
          <w:numId w:val="27"/>
        </w:numPr>
      </w:pPr>
      <w:r w:rsidRPr="00F24E59">
        <w:rPr>
          <w:b/>
          <w:bCs/>
        </w:rPr>
        <w:t>Si los datos son correctos, accederás al menú principal.</w:t>
      </w:r>
    </w:p>
    <w:p w14:paraId="08056F12" w14:textId="77777777" w:rsidR="00F24E59" w:rsidRPr="00F24E59" w:rsidRDefault="00F24E59" w:rsidP="00F24E59">
      <w:pPr>
        <w:rPr>
          <w:b/>
          <w:bCs/>
        </w:rPr>
      </w:pPr>
      <w:r w:rsidRPr="00F24E59">
        <w:rPr>
          <w:b/>
          <w:bCs/>
        </w:rPr>
        <w:t>6. Menú principal</w:t>
      </w:r>
    </w:p>
    <w:p w14:paraId="5382CD18" w14:textId="77777777" w:rsidR="00F24E59" w:rsidRPr="00F24E59" w:rsidRDefault="00F24E59" w:rsidP="00F24E59">
      <w:r w:rsidRPr="00F24E59">
        <w:t>Tras iniciar sesión, verás un menú con las siguientes opciones:</w:t>
      </w:r>
    </w:p>
    <w:p w14:paraId="5C02FD77" w14:textId="77777777" w:rsidR="00F24E59" w:rsidRPr="00F24E59" w:rsidRDefault="00F24E59" w:rsidP="00F24E59">
      <w:r w:rsidRPr="00F24E59">
        <w:t>text</w:t>
      </w:r>
    </w:p>
    <w:p w14:paraId="79C29FB5" w14:textId="77777777" w:rsidR="00F24E59" w:rsidRPr="00F24E59" w:rsidRDefault="00F24E59" w:rsidP="00F24E59">
      <w:r w:rsidRPr="00F24E59">
        <w:t>1. Gestión de alumnos</w:t>
      </w:r>
    </w:p>
    <w:p w14:paraId="3A75EF05" w14:textId="77777777" w:rsidR="00F24E59" w:rsidRPr="00F24E59" w:rsidRDefault="00F24E59" w:rsidP="00F24E59">
      <w:r w:rsidRPr="00F24E59">
        <w:t>2. Gestión de libros</w:t>
      </w:r>
    </w:p>
    <w:p w14:paraId="595F6DDA" w14:textId="77777777" w:rsidR="00F24E59" w:rsidRPr="00F24E59" w:rsidRDefault="00F24E59" w:rsidP="00F24E59">
      <w:r w:rsidRPr="00F24E59">
        <w:t>3. Gestión de préstamos</w:t>
      </w:r>
    </w:p>
    <w:p w14:paraId="3D0638A2" w14:textId="77777777" w:rsidR="00F24E59" w:rsidRPr="00F24E59" w:rsidRDefault="00F24E59" w:rsidP="00F24E59">
      <w:r w:rsidRPr="00F24E59">
        <w:t>4. Gestión de administradores</w:t>
      </w:r>
    </w:p>
    <w:p w14:paraId="32B78308" w14:textId="77777777" w:rsidR="00F24E59" w:rsidRPr="00F24E59" w:rsidRDefault="00F24E59" w:rsidP="00F24E59">
      <w:r w:rsidRPr="00F24E59">
        <w:t>5. Realizar backup</w:t>
      </w:r>
    </w:p>
    <w:p w14:paraId="452A9E20" w14:textId="77777777" w:rsidR="00F24E59" w:rsidRPr="00F24E59" w:rsidRDefault="00F24E59" w:rsidP="00F24E59">
      <w:r w:rsidRPr="00F24E59">
        <w:t>6. Salir</w:t>
      </w:r>
    </w:p>
    <w:p w14:paraId="37131B0A" w14:textId="59A5D4CA" w:rsidR="00F24E59" w:rsidRPr="00F24E59" w:rsidRDefault="00F24E59" w:rsidP="00F24E59">
      <w:r w:rsidRPr="00F24E59">
        <w:rPr>
          <w:b/>
          <w:bCs/>
        </w:rPr>
        <w:t>Selecciona la opción que desees introduciendo el número correspondiente y pulsando Enter.</w:t>
      </w:r>
    </w:p>
    <w:p w14:paraId="7301271F" w14:textId="77777777" w:rsidR="00F24E59" w:rsidRPr="00F24E59" w:rsidRDefault="00F24E59" w:rsidP="00F24E59">
      <w:pPr>
        <w:rPr>
          <w:b/>
          <w:bCs/>
        </w:rPr>
      </w:pPr>
      <w:r w:rsidRPr="00F24E59">
        <w:rPr>
          <w:b/>
          <w:bCs/>
        </w:rPr>
        <w:t>7. Gestión de alumnos</w:t>
      </w:r>
    </w:p>
    <w:p w14:paraId="0E46BDF6" w14:textId="77777777" w:rsidR="00F24E59" w:rsidRPr="00F24E59" w:rsidRDefault="00F24E59" w:rsidP="00F24E59">
      <w:pPr>
        <w:numPr>
          <w:ilvl w:val="0"/>
          <w:numId w:val="28"/>
        </w:numPr>
      </w:pPr>
      <w:r w:rsidRPr="00F24E59">
        <w:rPr>
          <w:b/>
          <w:bCs/>
        </w:rPr>
        <w:t>Añadir alumno:</w:t>
      </w:r>
    </w:p>
    <w:p w14:paraId="4AF236D8" w14:textId="77777777" w:rsidR="00F24E59" w:rsidRPr="00F24E59" w:rsidRDefault="00F24E59" w:rsidP="00F24E59">
      <w:pPr>
        <w:numPr>
          <w:ilvl w:val="1"/>
          <w:numId w:val="28"/>
        </w:numPr>
      </w:pPr>
      <w:r w:rsidRPr="00F24E59">
        <w:t>Introduce los datos del alumno (nombre, apellido, edad, DNI, curso, etc.).</w:t>
      </w:r>
    </w:p>
    <w:p w14:paraId="492EEA50" w14:textId="77777777" w:rsidR="00F24E59" w:rsidRPr="00F24E59" w:rsidRDefault="00F24E59" w:rsidP="00F24E59">
      <w:pPr>
        <w:numPr>
          <w:ilvl w:val="0"/>
          <w:numId w:val="28"/>
        </w:numPr>
      </w:pPr>
      <w:r w:rsidRPr="00F24E59">
        <w:rPr>
          <w:b/>
          <w:bCs/>
        </w:rPr>
        <w:t>Editar alumno:</w:t>
      </w:r>
    </w:p>
    <w:p w14:paraId="27DFE3D8" w14:textId="77777777" w:rsidR="00F24E59" w:rsidRPr="00F24E59" w:rsidRDefault="00F24E59" w:rsidP="00F24E59">
      <w:pPr>
        <w:numPr>
          <w:ilvl w:val="1"/>
          <w:numId w:val="28"/>
        </w:numPr>
      </w:pPr>
      <w:r w:rsidRPr="00F24E59">
        <w:t>Busca al alumno por DNI y modifica sus datos.</w:t>
      </w:r>
    </w:p>
    <w:p w14:paraId="533494B5" w14:textId="77777777" w:rsidR="00F24E59" w:rsidRPr="00F24E59" w:rsidRDefault="00F24E59" w:rsidP="00F24E59">
      <w:pPr>
        <w:numPr>
          <w:ilvl w:val="0"/>
          <w:numId w:val="28"/>
        </w:numPr>
      </w:pPr>
      <w:r w:rsidRPr="00F24E59">
        <w:rPr>
          <w:b/>
          <w:bCs/>
        </w:rPr>
        <w:t>Eliminar alumno:</w:t>
      </w:r>
    </w:p>
    <w:p w14:paraId="2339C949" w14:textId="77777777" w:rsidR="00F24E59" w:rsidRPr="00F24E59" w:rsidRDefault="00F24E59" w:rsidP="00F24E59">
      <w:pPr>
        <w:numPr>
          <w:ilvl w:val="1"/>
          <w:numId w:val="28"/>
        </w:numPr>
      </w:pPr>
      <w:r w:rsidRPr="00F24E59">
        <w:t>Busca al alumno por DNI y elimínalo del sistema.</w:t>
      </w:r>
    </w:p>
    <w:p w14:paraId="7AEBADB6" w14:textId="77777777" w:rsidR="00F24E59" w:rsidRPr="00F24E59" w:rsidRDefault="00F24E59" w:rsidP="00F24E59">
      <w:pPr>
        <w:numPr>
          <w:ilvl w:val="0"/>
          <w:numId w:val="28"/>
        </w:numPr>
      </w:pPr>
      <w:r w:rsidRPr="00F24E59">
        <w:rPr>
          <w:b/>
          <w:bCs/>
        </w:rPr>
        <w:t>Mostrar alumnos:</w:t>
      </w:r>
    </w:p>
    <w:p w14:paraId="09358F47" w14:textId="61794AE8" w:rsidR="00F24E59" w:rsidRPr="00F24E59" w:rsidRDefault="00F24E59" w:rsidP="00F24E59">
      <w:pPr>
        <w:numPr>
          <w:ilvl w:val="1"/>
          <w:numId w:val="28"/>
        </w:numPr>
      </w:pPr>
      <w:r w:rsidRPr="00F24E59">
        <w:t>Lista todos los alumnos registrados.</w:t>
      </w:r>
    </w:p>
    <w:p w14:paraId="66C65D39" w14:textId="77777777" w:rsidR="00F24E59" w:rsidRPr="00F24E59" w:rsidRDefault="00F24E59" w:rsidP="00F24E59">
      <w:pPr>
        <w:rPr>
          <w:b/>
          <w:bCs/>
        </w:rPr>
      </w:pPr>
      <w:r w:rsidRPr="00F24E59">
        <w:rPr>
          <w:b/>
          <w:bCs/>
        </w:rPr>
        <w:t>8. Gestión de libros</w:t>
      </w:r>
    </w:p>
    <w:p w14:paraId="62F34A04" w14:textId="77777777" w:rsidR="00F24E59" w:rsidRPr="00F24E59" w:rsidRDefault="00F24E59" w:rsidP="00F24E59">
      <w:pPr>
        <w:numPr>
          <w:ilvl w:val="0"/>
          <w:numId w:val="29"/>
        </w:numPr>
      </w:pPr>
      <w:r w:rsidRPr="00F24E59">
        <w:rPr>
          <w:b/>
          <w:bCs/>
        </w:rPr>
        <w:t>Añadir libro:</w:t>
      </w:r>
    </w:p>
    <w:p w14:paraId="2A6B7464" w14:textId="77777777" w:rsidR="00F24E59" w:rsidRPr="00F24E59" w:rsidRDefault="00F24E59" w:rsidP="00F24E59">
      <w:pPr>
        <w:numPr>
          <w:ilvl w:val="1"/>
          <w:numId w:val="29"/>
        </w:numPr>
      </w:pPr>
      <w:r w:rsidRPr="00F24E59">
        <w:t>Introduce los datos del libro (título, autor, ISBN, número de ejemplares, etc.).</w:t>
      </w:r>
    </w:p>
    <w:p w14:paraId="775CDA3F" w14:textId="77777777" w:rsidR="00F24E59" w:rsidRPr="00F24E59" w:rsidRDefault="00F24E59" w:rsidP="00F24E59">
      <w:pPr>
        <w:numPr>
          <w:ilvl w:val="0"/>
          <w:numId w:val="29"/>
        </w:numPr>
      </w:pPr>
      <w:r w:rsidRPr="00F24E59">
        <w:rPr>
          <w:b/>
          <w:bCs/>
        </w:rPr>
        <w:t>Editar libro:</w:t>
      </w:r>
    </w:p>
    <w:p w14:paraId="402D8C63" w14:textId="77777777" w:rsidR="00F24E59" w:rsidRPr="00F24E59" w:rsidRDefault="00F24E59" w:rsidP="00F24E59">
      <w:pPr>
        <w:numPr>
          <w:ilvl w:val="1"/>
          <w:numId w:val="29"/>
        </w:numPr>
      </w:pPr>
      <w:r w:rsidRPr="00F24E59">
        <w:t>Busca el libro por ISBN y modifica sus datos.</w:t>
      </w:r>
    </w:p>
    <w:p w14:paraId="2E6F8237" w14:textId="77777777" w:rsidR="00F24E59" w:rsidRPr="00F24E59" w:rsidRDefault="00F24E59" w:rsidP="00F24E59">
      <w:pPr>
        <w:numPr>
          <w:ilvl w:val="0"/>
          <w:numId w:val="29"/>
        </w:numPr>
      </w:pPr>
      <w:r w:rsidRPr="00F24E59">
        <w:rPr>
          <w:b/>
          <w:bCs/>
        </w:rPr>
        <w:t>Eliminar libro:</w:t>
      </w:r>
    </w:p>
    <w:p w14:paraId="06E34011" w14:textId="77777777" w:rsidR="00F24E59" w:rsidRPr="00F24E59" w:rsidRDefault="00F24E59" w:rsidP="00F24E59">
      <w:pPr>
        <w:numPr>
          <w:ilvl w:val="1"/>
          <w:numId w:val="29"/>
        </w:numPr>
      </w:pPr>
      <w:r w:rsidRPr="00F24E59">
        <w:t>Busca el libro por ISBN y elimínalo del sistema.</w:t>
      </w:r>
    </w:p>
    <w:p w14:paraId="571D759C" w14:textId="77777777" w:rsidR="00F24E59" w:rsidRPr="00F24E59" w:rsidRDefault="00F24E59" w:rsidP="00F24E59">
      <w:pPr>
        <w:numPr>
          <w:ilvl w:val="0"/>
          <w:numId w:val="29"/>
        </w:numPr>
      </w:pPr>
      <w:r w:rsidRPr="00F24E59">
        <w:rPr>
          <w:b/>
          <w:bCs/>
        </w:rPr>
        <w:t>Mostrar libros:</w:t>
      </w:r>
    </w:p>
    <w:p w14:paraId="4AF9A4A5" w14:textId="19D04032" w:rsidR="00F24E59" w:rsidRPr="00F24E59" w:rsidRDefault="00F24E59" w:rsidP="00F24E59">
      <w:pPr>
        <w:numPr>
          <w:ilvl w:val="1"/>
          <w:numId w:val="29"/>
        </w:numPr>
      </w:pPr>
      <w:r w:rsidRPr="00F24E59">
        <w:t>Lista todos los libros registrados.</w:t>
      </w:r>
    </w:p>
    <w:p w14:paraId="662E36B0" w14:textId="77777777" w:rsidR="00F24E59" w:rsidRPr="00F24E59" w:rsidRDefault="00F24E59" w:rsidP="00F24E59">
      <w:pPr>
        <w:rPr>
          <w:b/>
          <w:bCs/>
        </w:rPr>
      </w:pPr>
      <w:r w:rsidRPr="00F24E59">
        <w:rPr>
          <w:b/>
          <w:bCs/>
        </w:rPr>
        <w:t>9. Gestión de préstamos</w:t>
      </w:r>
    </w:p>
    <w:p w14:paraId="15F4FB98" w14:textId="77777777" w:rsidR="00F24E59" w:rsidRPr="00F24E59" w:rsidRDefault="00F24E59" w:rsidP="00F24E59">
      <w:pPr>
        <w:numPr>
          <w:ilvl w:val="0"/>
          <w:numId w:val="30"/>
        </w:numPr>
      </w:pPr>
      <w:r w:rsidRPr="00F24E59">
        <w:rPr>
          <w:b/>
          <w:bCs/>
        </w:rPr>
        <w:lastRenderedPageBreak/>
        <w:t>Añadir préstamo:</w:t>
      </w:r>
    </w:p>
    <w:p w14:paraId="7264C125" w14:textId="77777777" w:rsidR="00F24E59" w:rsidRPr="00F24E59" w:rsidRDefault="00F24E59" w:rsidP="00F24E59">
      <w:pPr>
        <w:numPr>
          <w:ilvl w:val="1"/>
          <w:numId w:val="30"/>
        </w:numPr>
      </w:pPr>
      <w:r w:rsidRPr="00F24E59">
        <w:t>Introduce el ISBN del libro y el DNI del alumno, junto con las fechas de préstamo y devolución.</w:t>
      </w:r>
    </w:p>
    <w:p w14:paraId="1E529ADC" w14:textId="77777777" w:rsidR="00F24E59" w:rsidRPr="00F24E59" w:rsidRDefault="00F24E59" w:rsidP="00F24E59">
      <w:pPr>
        <w:numPr>
          <w:ilvl w:val="0"/>
          <w:numId w:val="30"/>
        </w:numPr>
      </w:pPr>
      <w:r w:rsidRPr="00F24E59">
        <w:rPr>
          <w:b/>
          <w:bCs/>
        </w:rPr>
        <w:t>Editar préstamo:</w:t>
      </w:r>
    </w:p>
    <w:p w14:paraId="620BAB7B" w14:textId="77777777" w:rsidR="00F24E59" w:rsidRPr="00F24E59" w:rsidRDefault="00F24E59" w:rsidP="00F24E59">
      <w:pPr>
        <w:numPr>
          <w:ilvl w:val="1"/>
          <w:numId w:val="30"/>
        </w:numPr>
      </w:pPr>
      <w:r w:rsidRPr="00F24E59">
        <w:t>Busca el préstamo por ISBN y modifica sus datos.</w:t>
      </w:r>
    </w:p>
    <w:p w14:paraId="74BE8B69" w14:textId="77777777" w:rsidR="00F24E59" w:rsidRPr="00F24E59" w:rsidRDefault="00F24E59" w:rsidP="00F24E59">
      <w:pPr>
        <w:numPr>
          <w:ilvl w:val="0"/>
          <w:numId w:val="30"/>
        </w:numPr>
      </w:pPr>
      <w:r w:rsidRPr="00F24E59">
        <w:rPr>
          <w:b/>
          <w:bCs/>
        </w:rPr>
        <w:t>Eliminar préstamo:</w:t>
      </w:r>
    </w:p>
    <w:p w14:paraId="4CF73367" w14:textId="77777777" w:rsidR="00F24E59" w:rsidRPr="00F24E59" w:rsidRDefault="00F24E59" w:rsidP="00F24E59">
      <w:pPr>
        <w:numPr>
          <w:ilvl w:val="1"/>
          <w:numId w:val="30"/>
        </w:numPr>
      </w:pPr>
      <w:r w:rsidRPr="00F24E59">
        <w:t>Busca el préstamo por ISBN y elimínalo del sistema.</w:t>
      </w:r>
    </w:p>
    <w:p w14:paraId="427BE4CA" w14:textId="77777777" w:rsidR="00F24E59" w:rsidRPr="00F24E59" w:rsidRDefault="00F24E59" w:rsidP="00F24E59">
      <w:pPr>
        <w:numPr>
          <w:ilvl w:val="0"/>
          <w:numId w:val="30"/>
        </w:numPr>
      </w:pPr>
      <w:r w:rsidRPr="00F24E59">
        <w:rPr>
          <w:b/>
          <w:bCs/>
        </w:rPr>
        <w:t>Mostrar préstamos:</w:t>
      </w:r>
    </w:p>
    <w:p w14:paraId="246720BD" w14:textId="15DD49D3" w:rsidR="00F24E59" w:rsidRPr="00F24E59" w:rsidRDefault="00F24E59" w:rsidP="00F24E59">
      <w:pPr>
        <w:numPr>
          <w:ilvl w:val="1"/>
          <w:numId w:val="30"/>
        </w:numPr>
      </w:pPr>
      <w:r w:rsidRPr="00F24E59">
        <w:t>Lista todos los préstamos registrados.</w:t>
      </w:r>
    </w:p>
    <w:p w14:paraId="235FB473" w14:textId="77777777" w:rsidR="00F24E59" w:rsidRPr="00F24E59" w:rsidRDefault="00F24E59" w:rsidP="00F24E59">
      <w:pPr>
        <w:rPr>
          <w:b/>
          <w:bCs/>
        </w:rPr>
      </w:pPr>
      <w:r w:rsidRPr="00F24E59">
        <w:rPr>
          <w:b/>
          <w:bCs/>
        </w:rPr>
        <w:t>10. Gestión de administradores</w:t>
      </w:r>
    </w:p>
    <w:p w14:paraId="299A65B0" w14:textId="77777777" w:rsidR="00F24E59" w:rsidRPr="00F24E59" w:rsidRDefault="00F24E59" w:rsidP="00F24E59">
      <w:pPr>
        <w:numPr>
          <w:ilvl w:val="0"/>
          <w:numId w:val="31"/>
        </w:numPr>
      </w:pPr>
      <w:r w:rsidRPr="00F24E59">
        <w:rPr>
          <w:b/>
          <w:bCs/>
        </w:rPr>
        <w:t>Añadir administrador:</w:t>
      </w:r>
    </w:p>
    <w:p w14:paraId="233BD679" w14:textId="77777777" w:rsidR="00F24E59" w:rsidRPr="00F24E59" w:rsidRDefault="00F24E59" w:rsidP="00F24E59">
      <w:pPr>
        <w:numPr>
          <w:ilvl w:val="1"/>
          <w:numId w:val="31"/>
        </w:numPr>
      </w:pPr>
      <w:r w:rsidRPr="00F24E59">
        <w:t>Introduce los datos del nuevo administrador (nombre, apellido, edad, usuario, contraseña).</w:t>
      </w:r>
    </w:p>
    <w:p w14:paraId="499FA903" w14:textId="77777777" w:rsidR="00F24E59" w:rsidRPr="00F24E59" w:rsidRDefault="00F24E59" w:rsidP="00F24E59">
      <w:pPr>
        <w:numPr>
          <w:ilvl w:val="0"/>
          <w:numId w:val="31"/>
        </w:numPr>
      </w:pPr>
      <w:r w:rsidRPr="00F24E59">
        <w:rPr>
          <w:b/>
          <w:bCs/>
        </w:rPr>
        <w:t>Editar administrador:</w:t>
      </w:r>
    </w:p>
    <w:p w14:paraId="0D23B5C1" w14:textId="77777777" w:rsidR="00F24E59" w:rsidRPr="00F24E59" w:rsidRDefault="00F24E59" w:rsidP="00F24E59">
      <w:pPr>
        <w:numPr>
          <w:ilvl w:val="1"/>
          <w:numId w:val="31"/>
        </w:numPr>
      </w:pPr>
      <w:r w:rsidRPr="00F24E59">
        <w:t>Busca al administrador por usuario y modifica sus datos.</w:t>
      </w:r>
    </w:p>
    <w:p w14:paraId="2E00628A" w14:textId="77777777" w:rsidR="00F24E59" w:rsidRPr="00F24E59" w:rsidRDefault="00F24E59" w:rsidP="00F24E59">
      <w:pPr>
        <w:numPr>
          <w:ilvl w:val="0"/>
          <w:numId w:val="31"/>
        </w:numPr>
      </w:pPr>
      <w:r w:rsidRPr="00F24E59">
        <w:rPr>
          <w:b/>
          <w:bCs/>
        </w:rPr>
        <w:t>Eliminar administrador:</w:t>
      </w:r>
    </w:p>
    <w:p w14:paraId="5FD10F2A" w14:textId="77777777" w:rsidR="00F24E59" w:rsidRPr="00F24E59" w:rsidRDefault="00F24E59" w:rsidP="00F24E59">
      <w:pPr>
        <w:numPr>
          <w:ilvl w:val="1"/>
          <w:numId w:val="31"/>
        </w:numPr>
      </w:pPr>
      <w:r w:rsidRPr="00F24E59">
        <w:t>Busca al administrador por usuario y elimínalo del sistema.</w:t>
      </w:r>
    </w:p>
    <w:p w14:paraId="723F9F96" w14:textId="77777777" w:rsidR="00F24E59" w:rsidRPr="00F24E59" w:rsidRDefault="00F24E59" w:rsidP="00F24E59">
      <w:pPr>
        <w:numPr>
          <w:ilvl w:val="0"/>
          <w:numId w:val="31"/>
        </w:numPr>
      </w:pPr>
      <w:r w:rsidRPr="00F24E59">
        <w:rPr>
          <w:b/>
          <w:bCs/>
        </w:rPr>
        <w:t>Mostrar administradores:</w:t>
      </w:r>
    </w:p>
    <w:p w14:paraId="0835CAB9" w14:textId="1BD59207" w:rsidR="00F24E59" w:rsidRPr="00F24E59" w:rsidRDefault="00F24E59" w:rsidP="00F24E59">
      <w:pPr>
        <w:numPr>
          <w:ilvl w:val="1"/>
          <w:numId w:val="31"/>
        </w:numPr>
      </w:pPr>
      <w:r w:rsidRPr="00F24E59">
        <w:t>Lista todos los administradores registrados.</w:t>
      </w:r>
    </w:p>
    <w:p w14:paraId="12AED01C" w14:textId="77777777" w:rsidR="00F24E59" w:rsidRPr="00F24E59" w:rsidRDefault="00F24E59" w:rsidP="00F24E59">
      <w:pPr>
        <w:rPr>
          <w:b/>
          <w:bCs/>
        </w:rPr>
      </w:pPr>
      <w:r w:rsidRPr="00F24E59">
        <w:rPr>
          <w:b/>
          <w:bCs/>
        </w:rPr>
        <w:t>11. Realizar backup</w:t>
      </w:r>
    </w:p>
    <w:p w14:paraId="57727ECA" w14:textId="77777777" w:rsidR="00F24E59" w:rsidRPr="00F24E59" w:rsidRDefault="00F24E59" w:rsidP="00F24E59">
      <w:pPr>
        <w:numPr>
          <w:ilvl w:val="0"/>
          <w:numId w:val="32"/>
        </w:numPr>
      </w:pPr>
      <w:r w:rsidRPr="00F24E59">
        <w:rPr>
          <w:b/>
          <w:bCs/>
        </w:rPr>
        <w:t>Selecciona la opción de backup en el menú principal.</w:t>
      </w:r>
    </w:p>
    <w:p w14:paraId="5E76E332" w14:textId="77777777" w:rsidR="00F24E59" w:rsidRPr="00F24E59" w:rsidRDefault="00F24E59" w:rsidP="00F24E59">
      <w:pPr>
        <w:numPr>
          <w:ilvl w:val="0"/>
          <w:numId w:val="32"/>
        </w:numPr>
      </w:pPr>
      <w:r w:rsidRPr="00F24E59">
        <w:rPr>
          <w:b/>
          <w:bCs/>
        </w:rPr>
        <w:t>El sistema copiará los archivos CSV a una carpeta de backup con la fecha y hora actual.</w:t>
      </w:r>
    </w:p>
    <w:p w14:paraId="49837094" w14:textId="623E34B0" w:rsidR="00F24E59" w:rsidRPr="00F24E59" w:rsidRDefault="00F24E59" w:rsidP="00F24E59">
      <w:pPr>
        <w:numPr>
          <w:ilvl w:val="0"/>
          <w:numId w:val="32"/>
        </w:numPr>
      </w:pPr>
      <w:r w:rsidRPr="00F24E59">
        <w:rPr>
          <w:b/>
          <w:bCs/>
        </w:rPr>
        <w:t>Recibirás un mensaje confirmando que el backup se ha realizado correctamente.</w:t>
      </w:r>
    </w:p>
    <w:p w14:paraId="5282C83D" w14:textId="77777777" w:rsidR="00F24E59" w:rsidRPr="00F24E59" w:rsidRDefault="00F24E59" w:rsidP="00F24E59">
      <w:pPr>
        <w:rPr>
          <w:b/>
          <w:bCs/>
        </w:rPr>
      </w:pPr>
      <w:r w:rsidRPr="00F24E59">
        <w:rPr>
          <w:b/>
          <w:bCs/>
        </w:rPr>
        <w:t>12. Salir del sistema</w:t>
      </w:r>
    </w:p>
    <w:p w14:paraId="7E48AA44" w14:textId="77777777" w:rsidR="00F24E59" w:rsidRPr="00F24E59" w:rsidRDefault="00F24E59" w:rsidP="00F24E59">
      <w:pPr>
        <w:numPr>
          <w:ilvl w:val="0"/>
          <w:numId w:val="33"/>
        </w:numPr>
      </w:pPr>
      <w:r w:rsidRPr="00F24E59">
        <w:rPr>
          <w:b/>
          <w:bCs/>
        </w:rPr>
        <w:t>Selecciona la opción "Salir" en el menú principal.</w:t>
      </w:r>
    </w:p>
    <w:p w14:paraId="071A76B8" w14:textId="2C092A38" w:rsidR="00F24E59" w:rsidRPr="00F24E59" w:rsidRDefault="00F24E59" w:rsidP="00F24E59">
      <w:pPr>
        <w:numPr>
          <w:ilvl w:val="0"/>
          <w:numId w:val="33"/>
        </w:numPr>
      </w:pPr>
      <w:r w:rsidRPr="00F24E59">
        <w:rPr>
          <w:b/>
          <w:bCs/>
        </w:rPr>
        <w:t>El programa se cerrará y guardará todos los cambios automáticamente.</w:t>
      </w:r>
    </w:p>
    <w:p w14:paraId="1D493508" w14:textId="77777777" w:rsidR="00F24E59" w:rsidRPr="00F24E59" w:rsidRDefault="00F24E59" w:rsidP="00F24E59">
      <w:pPr>
        <w:rPr>
          <w:b/>
          <w:bCs/>
        </w:rPr>
      </w:pPr>
      <w:r w:rsidRPr="00F24E59">
        <w:rPr>
          <w:b/>
          <w:bCs/>
        </w:rPr>
        <w:t>13. Consejos y recomendaciones</w:t>
      </w:r>
    </w:p>
    <w:p w14:paraId="1C8432A0" w14:textId="77777777" w:rsidR="00F24E59" w:rsidRPr="00F24E59" w:rsidRDefault="00F24E59" w:rsidP="00F24E59">
      <w:pPr>
        <w:numPr>
          <w:ilvl w:val="0"/>
          <w:numId w:val="34"/>
        </w:numPr>
      </w:pPr>
      <w:r w:rsidRPr="00F24E59">
        <w:rPr>
          <w:b/>
          <w:bCs/>
        </w:rPr>
        <w:t>Guarda tus contraseñas en un lugar seguro.</w:t>
      </w:r>
    </w:p>
    <w:p w14:paraId="1696D8E1" w14:textId="77777777" w:rsidR="00F24E59" w:rsidRPr="00F24E59" w:rsidRDefault="00F24E59" w:rsidP="00F24E59">
      <w:pPr>
        <w:numPr>
          <w:ilvl w:val="0"/>
          <w:numId w:val="34"/>
        </w:numPr>
      </w:pPr>
      <w:r w:rsidRPr="00F24E59">
        <w:rPr>
          <w:b/>
          <w:bCs/>
        </w:rPr>
        <w:t>Realiza backups periódicamente para evitar la pérdida de datos.</w:t>
      </w:r>
    </w:p>
    <w:p w14:paraId="20038EEE" w14:textId="099E3812" w:rsidR="00F24E59" w:rsidRPr="00F24E59" w:rsidRDefault="00F24E59" w:rsidP="00F24E59">
      <w:pPr>
        <w:numPr>
          <w:ilvl w:val="0"/>
          <w:numId w:val="34"/>
        </w:numPr>
      </w:pPr>
      <w:r w:rsidRPr="00F24E59">
        <w:rPr>
          <w:b/>
          <w:bCs/>
        </w:rPr>
        <w:t>Si tienes algún problema, revisa los mensajes de error en pantalla y consulta la documentación.</w:t>
      </w:r>
    </w:p>
    <w:p w14:paraId="438F150E" w14:textId="77777777" w:rsidR="00F24E59" w:rsidRPr="00F24E59" w:rsidRDefault="00F24E59" w:rsidP="00F24E59">
      <w:pPr>
        <w:rPr>
          <w:b/>
          <w:bCs/>
        </w:rPr>
      </w:pPr>
      <w:r w:rsidRPr="00F24E59">
        <w:rPr>
          <w:b/>
          <w:bCs/>
        </w:rPr>
        <w:t>14. Soporte y contacto</w:t>
      </w:r>
    </w:p>
    <w:p w14:paraId="632796B2" w14:textId="77777777" w:rsidR="00F24E59" w:rsidRPr="00F24E59" w:rsidRDefault="00F24E59" w:rsidP="00F24E59">
      <w:r w:rsidRPr="00F24E59">
        <w:t>Si necesitas ayuda, contacta con el administrador del sistema o consulta la documentación técnica.</w:t>
      </w:r>
    </w:p>
    <w:p w14:paraId="724F2DE4" w14:textId="4F48D6EC" w:rsidR="003305C7" w:rsidRDefault="003305C7" w:rsidP="003305C7">
      <w:pPr>
        <w:rPr>
          <w:lang w:bidi="es-ES"/>
        </w:rPr>
      </w:pPr>
      <w:bookmarkStart w:id="170" w:name="_Toc49341895"/>
    </w:p>
    <w:p w14:paraId="5654BF2C" w14:textId="77777777" w:rsidR="00F24E59" w:rsidRDefault="00F24E59" w:rsidP="003305C7">
      <w:pPr>
        <w:rPr>
          <w:lang w:bidi="es-ES"/>
        </w:rPr>
      </w:pPr>
    </w:p>
    <w:p w14:paraId="7EABEF48" w14:textId="77777777" w:rsidR="00F24E59" w:rsidRDefault="00F24E59" w:rsidP="003305C7">
      <w:pPr>
        <w:rPr>
          <w:lang w:bidi="es-ES"/>
        </w:rPr>
      </w:pPr>
    </w:p>
    <w:p w14:paraId="0A7495D3" w14:textId="77777777" w:rsidR="00F24E59" w:rsidRDefault="00F24E59" w:rsidP="003305C7">
      <w:pPr>
        <w:rPr>
          <w:lang w:bidi="es-ES"/>
        </w:rPr>
      </w:pPr>
    </w:p>
    <w:p w14:paraId="4B25ED01" w14:textId="77777777" w:rsidR="00F24E59" w:rsidRDefault="00F24E59" w:rsidP="003305C7">
      <w:pPr>
        <w:rPr>
          <w:lang w:bidi="es-ES"/>
        </w:rPr>
      </w:pPr>
    </w:p>
    <w:p w14:paraId="5CD57F60" w14:textId="77777777" w:rsidR="00F24E59" w:rsidRDefault="00F24E59" w:rsidP="003305C7">
      <w:pPr>
        <w:rPr>
          <w:lang w:bidi="es-ES"/>
        </w:rPr>
      </w:pPr>
    </w:p>
    <w:p w14:paraId="19601861" w14:textId="77777777" w:rsidR="00F24E59" w:rsidRDefault="00F24E59" w:rsidP="003305C7">
      <w:pPr>
        <w:rPr>
          <w:rFonts w:asciiTheme="majorHAnsi" w:eastAsiaTheme="majorEastAsia" w:hAnsiTheme="majorHAnsi" w:cstheme="majorBidi"/>
          <w:color w:val="061F57" w:themeColor="text2" w:themeShade="BF"/>
          <w:kern w:val="28"/>
          <w:lang w:bidi="es-ES"/>
        </w:rPr>
      </w:pPr>
    </w:p>
    <w:p w14:paraId="223910D6" w14:textId="716CB456" w:rsidR="00CC65E4" w:rsidRPr="00253E43" w:rsidRDefault="00CC65E4" w:rsidP="00CC65E4">
      <w:pPr>
        <w:pStyle w:val="Ttulo1"/>
        <w:jc w:val="center"/>
        <w:rPr>
          <w:sz w:val="144"/>
          <w:szCs w:val="144"/>
          <w:lang w:bidi="es-ES"/>
        </w:rPr>
      </w:pPr>
      <w:bookmarkStart w:id="171" w:name="_Toc199101969"/>
      <w:bookmarkStart w:id="172" w:name="_Toc199102036"/>
      <w:r w:rsidRPr="00253E43">
        <w:rPr>
          <w:sz w:val="144"/>
          <w:szCs w:val="144"/>
          <w:lang w:bidi="es-ES"/>
        </w:rPr>
        <w:lastRenderedPageBreak/>
        <w:t>Anexos</w:t>
      </w:r>
      <w:bookmarkEnd w:id="170"/>
      <w:bookmarkEnd w:id="171"/>
      <w:bookmarkEnd w:id="172"/>
    </w:p>
    <w:sdt>
      <w:sdtPr>
        <w:rPr>
          <w:rFonts w:eastAsiaTheme="majorEastAsia" w:cstheme="majorBidi"/>
          <w:b/>
          <w:sz w:val="36"/>
          <w:szCs w:val="26"/>
        </w:rPr>
        <w:id w:val="-922714326"/>
        <w:placeholder>
          <w:docPart w:val="B1FC39B4680D46418E080AE783B654A1"/>
        </w:placeholder>
        <w15:appearance w15:val="hidden"/>
      </w:sdtPr>
      <w:sdtEndPr>
        <w:rPr>
          <w:rFonts w:eastAsiaTheme="minorEastAsia" w:cstheme="minorBidi"/>
          <w:sz w:val="24"/>
          <w:szCs w:val="24"/>
        </w:rPr>
      </w:sdtEndPr>
      <w:sdtContent>
        <w:p w14:paraId="02479E70" w14:textId="77777777" w:rsidR="00CC65E4" w:rsidRPr="00253E43" w:rsidRDefault="00CC65E4" w:rsidP="00CC65E4">
          <w:pPr>
            <w:spacing w:after="200"/>
            <w:jc w:val="left"/>
          </w:pPr>
        </w:p>
        <w:p w14:paraId="1095E71D" w14:textId="77777777" w:rsidR="00CC65E4" w:rsidRPr="00253E43" w:rsidRDefault="00CC65E4" w:rsidP="00CC65E4">
          <w:pPr>
            <w:spacing w:after="200"/>
            <w:jc w:val="left"/>
          </w:pPr>
          <w:r w:rsidRPr="00253E43">
            <w:br w:type="page"/>
          </w:r>
        </w:p>
        <w:p w14:paraId="123E17BA" w14:textId="03F2C292" w:rsidR="00BA7CCD" w:rsidRDefault="00733B48" w:rsidP="00BA7CCD">
          <w:pPr>
            <w:pStyle w:val="Ttulo2"/>
            <w:rPr>
              <w:b w:val="0"/>
            </w:rPr>
          </w:pPr>
          <w:bookmarkStart w:id="173" w:name="_Toc49341896"/>
          <w:bookmarkStart w:id="174" w:name="_Toc199101970"/>
          <w:bookmarkStart w:id="175" w:name="_Toc199102037"/>
          <w:r>
            <w:rPr>
              <w:b w:val="0"/>
            </w:rPr>
            <w:lastRenderedPageBreak/>
            <w:t xml:space="preserve">Formulario de </w:t>
          </w:r>
          <w:r w:rsidR="00BA7CCD">
            <w:rPr>
              <w:b w:val="0"/>
            </w:rPr>
            <w:t>contrato usado</w:t>
          </w:r>
          <w:bookmarkEnd w:id="173"/>
          <w:bookmarkEnd w:id="174"/>
          <w:bookmarkEnd w:id="175"/>
        </w:p>
        <w:p w14:paraId="3E48FA82" w14:textId="77777777" w:rsidR="00BA7CCD" w:rsidRDefault="00BA7CCD" w:rsidP="00BA7CCD">
          <w:pPr>
            <w:rPr>
              <w:noProof/>
            </w:rPr>
          </w:pPr>
        </w:p>
        <w:p w14:paraId="131EFD0F" w14:textId="7F040972" w:rsidR="00BA7CCD" w:rsidRPr="00BA7CCD" w:rsidRDefault="005C3240" w:rsidP="00BA7CCD">
          <w:r>
            <w:rPr>
              <w:noProof/>
            </w:rPr>
            <w:drawing>
              <wp:inline distT="0" distB="0" distL="0" distR="0" wp14:anchorId="34C98594" wp14:editId="09F27293">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82286" cy="8570430"/>
                        </a:xfrm>
                        <a:prstGeom prst="rect">
                          <a:avLst/>
                        </a:prstGeom>
                        <a:noFill/>
                        <a:ln>
                          <a:noFill/>
                        </a:ln>
                      </pic:spPr>
                    </pic:pic>
                  </a:graphicData>
                </a:graphic>
              </wp:inline>
            </w:drawing>
          </w:r>
        </w:p>
        <w:p w14:paraId="36D95BC7" w14:textId="4A8B58E9" w:rsidR="00CC65E4" w:rsidRDefault="00BA7CCD" w:rsidP="00CC65E4">
          <w:pPr>
            <w:pStyle w:val="Ttulo2"/>
            <w:rPr>
              <w:b w:val="0"/>
            </w:rPr>
          </w:pPr>
          <w:bookmarkStart w:id="176" w:name="_Toc199101971"/>
          <w:bookmarkStart w:id="177" w:name="_Toc199102038"/>
          <w:r>
            <w:rPr>
              <w:b w:val="0"/>
            </w:rPr>
            <w:lastRenderedPageBreak/>
            <w:t>Fichero exportado de Delphos</w:t>
          </w:r>
          <w:r w:rsidR="00CC67A2">
            <w:rPr>
              <w:b w:val="0"/>
            </w:rPr>
            <w:t xml:space="preserve"> (alumnos)</w:t>
          </w:r>
          <w:bookmarkEnd w:id="176"/>
          <w:bookmarkEnd w:id="177"/>
        </w:p>
        <w:p w14:paraId="3A00BAE8" w14:textId="07C778CA" w:rsidR="00CC65E4" w:rsidRDefault="00961634" w:rsidP="00BA7CCD">
          <w:pPr>
            <w:spacing w:after="200"/>
            <w:jc w:val="center"/>
          </w:pPr>
          <w:r>
            <w:rPr>
              <w:noProof/>
            </w:rPr>
            <w:drawing>
              <wp:inline distT="0" distB="0" distL="0" distR="0" wp14:anchorId="2EDFEC6C" wp14:editId="40293448">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62700" cy="781050"/>
                        </a:xfrm>
                        <a:prstGeom prst="rect">
                          <a:avLst/>
                        </a:prstGeom>
                        <a:noFill/>
                        <a:ln>
                          <a:noFill/>
                        </a:ln>
                      </pic:spPr>
                    </pic:pic>
                  </a:graphicData>
                </a:graphic>
              </wp:inline>
            </w:drawing>
          </w:r>
        </w:p>
        <w:p w14:paraId="681C1C62" w14:textId="77777777" w:rsidR="00961634" w:rsidRDefault="00BA7CCD" w:rsidP="00BA7CCD">
          <w:pPr>
            <w:spacing w:after="200"/>
          </w:pPr>
          <w:r>
            <w:t xml:space="preserve">CSV separado por comas (,) cualificado el nombre por comillas dobles (“). Los campos son: </w:t>
          </w:r>
        </w:p>
        <w:p w14:paraId="2D66B684" w14:textId="20770DB6" w:rsidR="00BA7CCD" w:rsidRPr="00253E43" w:rsidRDefault="00BA7CCD" w:rsidP="00BA7CCD">
          <w:pPr>
            <w:spacing w:after="200"/>
          </w:pPr>
          <w:r>
            <w:t>Alumno</w:t>
          </w:r>
          <w:r w:rsidR="00FB2DA4">
            <w:t xml:space="preserve"> (Apellidos, Nombre)</w:t>
          </w:r>
          <w:r>
            <w:t>, NumeroEscolar, NumeroSolicitud, FechaSolicitud, CampoNoNecesario, CursoAcadémico, CampoNoNecesario, CampoNoNecesario, CampoNoNecesario, CampoNoNecesario, CampoNoNecesario, CampoNoNecesario, CampoNoNecesario, CampoNoNecesario, ResultadoLibros, ResultadoComedor, Matriculado, TipoBecaLibros, TipoBecaComedor</w:t>
          </w:r>
        </w:p>
        <w:p w14:paraId="2030461A" w14:textId="77777777" w:rsidR="00925263" w:rsidRPr="00253E43" w:rsidRDefault="00925263" w:rsidP="00CC65E4"/>
        <w:p w14:paraId="76FE0B57" w14:textId="551C3B85" w:rsidR="00CC65E4" w:rsidRPr="00253E43" w:rsidRDefault="00000000" w:rsidP="00CC65E4"/>
      </w:sdtContent>
    </w:sdt>
    <w:p w14:paraId="7EB29FCB" w14:textId="77777777" w:rsidR="0016695B" w:rsidRPr="00253E43" w:rsidRDefault="0016695B">
      <w:pPr>
        <w:spacing w:after="200"/>
        <w:jc w:val="left"/>
      </w:pPr>
      <w:r w:rsidRPr="00253E43">
        <w:br w:type="page"/>
      </w:r>
    </w:p>
    <w:p w14:paraId="25A91A0C" w14:textId="77777777" w:rsidR="0016695B" w:rsidRPr="00253E43" w:rsidRDefault="0016695B" w:rsidP="0016695B">
      <w:pPr>
        <w:pStyle w:val="Ttulo2"/>
        <w:rPr>
          <w:b w:val="0"/>
        </w:rPr>
      </w:pPr>
      <w:bookmarkStart w:id="178" w:name="_Toc49341898"/>
      <w:bookmarkStart w:id="179" w:name="_Toc199101972"/>
      <w:bookmarkStart w:id="180" w:name="_Toc199102039"/>
      <w:r w:rsidRPr="00253E43">
        <w:rPr>
          <w:b w:val="0"/>
        </w:rPr>
        <w:lastRenderedPageBreak/>
        <w:t>Ejemplo de formulario de satisfacción</w:t>
      </w:r>
      <w:bookmarkEnd w:id="178"/>
      <w:bookmarkEnd w:id="179"/>
      <w:bookmarkEnd w:id="180"/>
    </w:p>
    <w:p w14:paraId="6358F607" w14:textId="77777777" w:rsidR="00FB6768" w:rsidRPr="00253E43" w:rsidRDefault="00FB6768" w:rsidP="00FB6768">
      <w:r w:rsidRPr="00253E43">
        <w:t>Fecha:</w:t>
      </w:r>
    </w:p>
    <w:p w14:paraId="66E3692B" w14:textId="77777777" w:rsidR="00FB6768" w:rsidRPr="00253E43" w:rsidRDefault="00FB6768" w:rsidP="00FB6768"/>
    <w:tbl>
      <w:tblPr>
        <w:tblStyle w:val="Tablaconcuadrcula"/>
        <w:tblW w:w="0" w:type="auto"/>
        <w:tblLook w:val="04A0" w:firstRow="1" w:lastRow="0" w:firstColumn="1" w:lastColumn="0" w:noHBand="0" w:noVBand="1"/>
      </w:tblPr>
      <w:tblGrid>
        <w:gridCol w:w="2932"/>
        <w:gridCol w:w="465"/>
        <w:gridCol w:w="404"/>
        <w:gridCol w:w="298"/>
        <w:gridCol w:w="298"/>
        <w:gridCol w:w="298"/>
        <w:gridCol w:w="298"/>
        <w:gridCol w:w="298"/>
        <w:gridCol w:w="298"/>
        <w:gridCol w:w="298"/>
        <w:gridCol w:w="298"/>
        <w:gridCol w:w="379"/>
      </w:tblGrid>
      <w:tr w:rsidR="00FB6768" w:rsidRPr="00253E43" w14:paraId="2E2DF513" w14:textId="77777777" w:rsidTr="00675F24">
        <w:trPr>
          <w:gridAfter w:val="9"/>
          <w:wAfter w:w="2763" w:type="dxa"/>
        </w:trPr>
        <w:tc>
          <w:tcPr>
            <w:tcW w:w="2932" w:type="dxa"/>
            <w:shd w:val="clear" w:color="auto" w:fill="D9D9D9" w:themeFill="background1" w:themeFillShade="D9"/>
          </w:tcPr>
          <w:p w14:paraId="3D4695C6" w14:textId="77777777"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14:paraId="57ECB022" w14:textId="77777777" w:rsidR="00FB6768" w:rsidRPr="00253E43" w:rsidRDefault="00FB6768" w:rsidP="00051B5B">
            <w:pPr>
              <w:rPr>
                <w:rFonts w:cstheme="minorHAnsi"/>
                <w:b/>
                <w:sz w:val="16"/>
                <w:szCs w:val="16"/>
              </w:rPr>
            </w:pPr>
          </w:p>
        </w:tc>
      </w:tr>
      <w:tr w:rsidR="00FB6768" w:rsidRPr="00253E43" w14:paraId="46BFB0B0" w14:textId="77777777" w:rsidTr="00FB6768">
        <w:trPr>
          <w:gridAfter w:val="9"/>
          <w:wAfter w:w="2763" w:type="dxa"/>
        </w:trPr>
        <w:tc>
          <w:tcPr>
            <w:tcW w:w="2932" w:type="dxa"/>
          </w:tcPr>
          <w:p w14:paraId="341FA2E2" w14:textId="77777777"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14:paraId="3CB88ECB" w14:textId="77777777" w:rsidR="00FB6768" w:rsidRPr="00253E43" w:rsidRDefault="00FB6768" w:rsidP="00051B5B">
            <w:pPr>
              <w:rPr>
                <w:rFonts w:cstheme="minorHAnsi"/>
                <w:sz w:val="16"/>
                <w:szCs w:val="16"/>
              </w:rPr>
            </w:pPr>
            <w:r w:rsidRPr="00253E43">
              <w:rPr>
                <w:rFonts w:cstheme="minorHAnsi"/>
                <w:sz w:val="16"/>
                <w:szCs w:val="16"/>
              </w:rPr>
              <w:t>Si</w:t>
            </w:r>
          </w:p>
        </w:tc>
        <w:tc>
          <w:tcPr>
            <w:tcW w:w="404" w:type="dxa"/>
          </w:tcPr>
          <w:p w14:paraId="0F4AE1A8" w14:textId="77777777"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14:paraId="3D3A924B" w14:textId="77777777" w:rsidTr="00FB6768">
        <w:trPr>
          <w:gridAfter w:val="9"/>
          <w:wAfter w:w="2763" w:type="dxa"/>
        </w:trPr>
        <w:tc>
          <w:tcPr>
            <w:tcW w:w="2932" w:type="dxa"/>
          </w:tcPr>
          <w:p w14:paraId="42EA34CB" w14:textId="77777777"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14:paraId="2DF815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216F130D" w14:textId="77777777" w:rsidR="00FB6768" w:rsidRPr="00253E43" w:rsidRDefault="00FB6768" w:rsidP="00FB6768">
            <w:r w:rsidRPr="00253E43">
              <w:rPr>
                <w:rFonts w:cstheme="minorHAnsi"/>
                <w:sz w:val="16"/>
                <w:szCs w:val="16"/>
              </w:rPr>
              <w:t>No</w:t>
            </w:r>
          </w:p>
        </w:tc>
      </w:tr>
      <w:tr w:rsidR="00FB6768" w:rsidRPr="00253E43" w14:paraId="768A4F6C" w14:textId="77777777" w:rsidTr="00FB6768">
        <w:trPr>
          <w:gridAfter w:val="9"/>
          <w:wAfter w:w="2763" w:type="dxa"/>
        </w:trPr>
        <w:tc>
          <w:tcPr>
            <w:tcW w:w="2932" w:type="dxa"/>
          </w:tcPr>
          <w:p w14:paraId="0B0B2669" w14:textId="77777777"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14:paraId="45CD317B"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BF02362" w14:textId="77777777" w:rsidR="00FB6768" w:rsidRPr="00253E43" w:rsidRDefault="00FB6768" w:rsidP="00FB6768">
            <w:r w:rsidRPr="00253E43">
              <w:rPr>
                <w:rFonts w:cstheme="minorHAnsi"/>
                <w:sz w:val="16"/>
                <w:szCs w:val="16"/>
              </w:rPr>
              <w:t>No</w:t>
            </w:r>
          </w:p>
        </w:tc>
      </w:tr>
      <w:tr w:rsidR="00FB6768" w:rsidRPr="00253E43" w14:paraId="04FB5DD9" w14:textId="77777777" w:rsidTr="00FB6768">
        <w:trPr>
          <w:gridAfter w:val="9"/>
          <w:wAfter w:w="2763" w:type="dxa"/>
        </w:trPr>
        <w:tc>
          <w:tcPr>
            <w:tcW w:w="2932" w:type="dxa"/>
          </w:tcPr>
          <w:p w14:paraId="3315E6EF" w14:textId="77777777"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14:paraId="6A492CA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443B820" w14:textId="77777777" w:rsidR="00FB6768" w:rsidRPr="00253E43" w:rsidRDefault="00FB6768" w:rsidP="00FB6768">
            <w:r w:rsidRPr="00253E43">
              <w:rPr>
                <w:rFonts w:cstheme="minorHAnsi"/>
                <w:sz w:val="16"/>
                <w:szCs w:val="16"/>
              </w:rPr>
              <w:t>No</w:t>
            </w:r>
          </w:p>
        </w:tc>
      </w:tr>
      <w:tr w:rsidR="00FB6768" w:rsidRPr="00253E43" w14:paraId="065D9823" w14:textId="77777777" w:rsidTr="00FB6768">
        <w:trPr>
          <w:gridAfter w:val="9"/>
          <w:wAfter w:w="2763" w:type="dxa"/>
        </w:trPr>
        <w:tc>
          <w:tcPr>
            <w:tcW w:w="2932" w:type="dxa"/>
          </w:tcPr>
          <w:p w14:paraId="3A4C067A"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11A15C7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664715B" w14:textId="77777777" w:rsidR="00FB6768" w:rsidRPr="00253E43" w:rsidRDefault="00FB6768" w:rsidP="00FB6768">
            <w:r w:rsidRPr="00253E43">
              <w:rPr>
                <w:rFonts w:cstheme="minorHAnsi"/>
                <w:sz w:val="16"/>
                <w:szCs w:val="16"/>
              </w:rPr>
              <w:t>No</w:t>
            </w:r>
          </w:p>
        </w:tc>
      </w:tr>
      <w:tr w:rsidR="00FB6768" w:rsidRPr="00253E43" w14:paraId="239995C9" w14:textId="77777777" w:rsidTr="00FB6768">
        <w:trPr>
          <w:gridAfter w:val="9"/>
          <w:wAfter w:w="2763" w:type="dxa"/>
        </w:trPr>
        <w:tc>
          <w:tcPr>
            <w:tcW w:w="2932" w:type="dxa"/>
          </w:tcPr>
          <w:p w14:paraId="4FA235BB"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1CF4178F"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B388D82" w14:textId="77777777" w:rsidR="00FB6768" w:rsidRPr="00253E43" w:rsidRDefault="00FB6768" w:rsidP="00FB6768">
            <w:r w:rsidRPr="00253E43">
              <w:rPr>
                <w:rFonts w:cstheme="minorHAnsi"/>
                <w:sz w:val="16"/>
                <w:szCs w:val="16"/>
              </w:rPr>
              <w:t>No</w:t>
            </w:r>
          </w:p>
        </w:tc>
      </w:tr>
      <w:tr w:rsidR="00FB6768" w:rsidRPr="00253E43" w14:paraId="0630C896" w14:textId="77777777" w:rsidTr="00FB6768">
        <w:trPr>
          <w:gridAfter w:val="9"/>
          <w:wAfter w:w="2763" w:type="dxa"/>
        </w:trPr>
        <w:tc>
          <w:tcPr>
            <w:tcW w:w="2932" w:type="dxa"/>
          </w:tcPr>
          <w:p w14:paraId="56140687"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594B3F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36E18ED1" w14:textId="77777777" w:rsidR="00FB6768" w:rsidRPr="00253E43" w:rsidRDefault="00FB6768" w:rsidP="00FB6768">
            <w:r w:rsidRPr="00253E43">
              <w:rPr>
                <w:rFonts w:cstheme="minorHAnsi"/>
                <w:sz w:val="16"/>
                <w:szCs w:val="16"/>
              </w:rPr>
              <w:t>No</w:t>
            </w:r>
          </w:p>
        </w:tc>
      </w:tr>
      <w:tr w:rsidR="00FB6768" w:rsidRPr="00253E43" w14:paraId="21C4EA4B" w14:textId="77777777" w:rsidTr="00FB6768">
        <w:trPr>
          <w:gridAfter w:val="9"/>
          <w:wAfter w:w="2763" w:type="dxa"/>
        </w:trPr>
        <w:tc>
          <w:tcPr>
            <w:tcW w:w="2932" w:type="dxa"/>
          </w:tcPr>
          <w:p w14:paraId="188BE21C"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496E07D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D2EA6E2" w14:textId="77777777" w:rsidR="00FB6768" w:rsidRPr="00253E43" w:rsidRDefault="00FB6768" w:rsidP="00FB6768">
            <w:r w:rsidRPr="00253E43">
              <w:rPr>
                <w:rFonts w:cstheme="minorHAnsi"/>
                <w:sz w:val="16"/>
                <w:szCs w:val="16"/>
              </w:rPr>
              <w:t>No</w:t>
            </w:r>
          </w:p>
        </w:tc>
      </w:tr>
      <w:tr w:rsidR="00FB6768" w:rsidRPr="00253E43" w14:paraId="385BB05E" w14:textId="77777777" w:rsidTr="00FB6768">
        <w:trPr>
          <w:gridAfter w:val="9"/>
          <w:wAfter w:w="2763" w:type="dxa"/>
        </w:trPr>
        <w:tc>
          <w:tcPr>
            <w:tcW w:w="2932" w:type="dxa"/>
          </w:tcPr>
          <w:p w14:paraId="1A5D0FF2"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7F39827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C4E067C" w14:textId="77777777" w:rsidR="00FB6768" w:rsidRPr="00253E43" w:rsidRDefault="00FB6768" w:rsidP="00FB6768">
            <w:r w:rsidRPr="00253E43">
              <w:rPr>
                <w:rFonts w:cstheme="minorHAnsi"/>
                <w:sz w:val="16"/>
                <w:szCs w:val="16"/>
              </w:rPr>
              <w:t>No</w:t>
            </w:r>
          </w:p>
        </w:tc>
      </w:tr>
      <w:tr w:rsidR="00FB6768" w:rsidRPr="00253E43" w14:paraId="107974F7" w14:textId="77777777" w:rsidTr="00FB6768">
        <w:trPr>
          <w:gridAfter w:val="9"/>
          <w:wAfter w:w="2763" w:type="dxa"/>
        </w:trPr>
        <w:tc>
          <w:tcPr>
            <w:tcW w:w="2932" w:type="dxa"/>
          </w:tcPr>
          <w:p w14:paraId="3089E083"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3476DDAE"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F2318C1" w14:textId="77777777" w:rsidR="00FB6768" w:rsidRPr="00253E43" w:rsidRDefault="00FB6768" w:rsidP="00FB6768">
            <w:r w:rsidRPr="00253E43">
              <w:rPr>
                <w:rFonts w:cstheme="minorHAnsi"/>
                <w:sz w:val="16"/>
                <w:szCs w:val="16"/>
              </w:rPr>
              <w:t>No</w:t>
            </w:r>
          </w:p>
        </w:tc>
      </w:tr>
      <w:tr w:rsidR="00FB6768" w:rsidRPr="00253E43" w14:paraId="724C5A9F" w14:textId="77777777" w:rsidTr="00FB6768">
        <w:trPr>
          <w:gridAfter w:val="9"/>
          <w:wAfter w:w="2763" w:type="dxa"/>
        </w:trPr>
        <w:tc>
          <w:tcPr>
            <w:tcW w:w="2932" w:type="dxa"/>
          </w:tcPr>
          <w:p w14:paraId="1E88DAD5"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033FF294"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49B909" w14:textId="77777777" w:rsidR="00FB6768" w:rsidRPr="00253E43" w:rsidRDefault="00FB6768" w:rsidP="00FB6768">
            <w:r w:rsidRPr="00253E43">
              <w:rPr>
                <w:rFonts w:cstheme="minorHAnsi"/>
                <w:sz w:val="16"/>
                <w:szCs w:val="16"/>
              </w:rPr>
              <w:t>No</w:t>
            </w:r>
          </w:p>
        </w:tc>
      </w:tr>
      <w:tr w:rsidR="00FB6768" w:rsidRPr="00253E43" w14:paraId="19CE9B27" w14:textId="77777777" w:rsidTr="00FB6768">
        <w:trPr>
          <w:gridAfter w:val="9"/>
          <w:wAfter w:w="2763" w:type="dxa"/>
        </w:trPr>
        <w:tc>
          <w:tcPr>
            <w:tcW w:w="2932" w:type="dxa"/>
          </w:tcPr>
          <w:p w14:paraId="763D7A1F"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2F82FAE9"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EE09C07" w14:textId="77777777" w:rsidR="00FB6768" w:rsidRPr="00253E43" w:rsidRDefault="00FB6768" w:rsidP="00FB6768">
            <w:r w:rsidRPr="00253E43">
              <w:rPr>
                <w:rFonts w:cstheme="minorHAnsi"/>
                <w:sz w:val="16"/>
                <w:szCs w:val="16"/>
              </w:rPr>
              <w:t>No</w:t>
            </w:r>
          </w:p>
        </w:tc>
      </w:tr>
      <w:tr w:rsidR="00FB6768" w:rsidRPr="00253E43" w14:paraId="03A1ACE2" w14:textId="77777777" w:rsidTr="00FB6768">
        <w:trPr>
          <w:gridAfter w:val="9"/>
          <w:wAfter w:w="2763" w:type="dxa"/>
        </w:trPr>
        <w:tc>
          <w:tcPr>
            <w:tcW w:w="2932" w:type="dxa"/>
          </w:tcPr>
          <w:p w14:paraId="2622DC25"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22643B07"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A394F3C" w14:textId="77777777" w:rsidR="00FB6768" w:rsidRPr="00253E43" w:rsidRDefault="00FB6768" w:rsidP="00FB6768">
            <w:r w:rsidRPr="00253E43">
              <w:rPr>
                <w:rFonts w:cstheme="minorHAnsi"/>
                <w:sz w:val="16"/>
                <w:szCs w:val="16"/>
              </w:rPr>
              <w:t>No</w:t>
            </w:r>
          </w:p>
        </w:tc>
      </w:tr>
      <w:tr w:rsidR="00FB6768" w:rsidRPr="00253E43" w14:paraId="59044A38" w14:textId="77777777" w:rsidTr="00FB6768">
        <w:trPr>
          <w:gridAfter w:val="9"/>
          <w:wAfter w:w="2763" w:type="dxa"/>
        </w:trPr>
        <w:tc>
          <w:tcPr>
            <w:tcW w:w="2932" w:type="dxa"/>
          </w:tcPr>
          <w:p w14:paraId="6C7205C8"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6D54C5E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8387599" w14:textId="77777777" w:rsidR="00FB6768" w:rsidRPr="00253E43" w:rsidRDefault="00FB6768" w:rsidP="00FB6768">
            <w:r w:rsidRPr="00253E43">
              <w:rPr>
                <w:rFonts w:cstheme="minorHAnsi"/>
                <w:sz w:val="16"/>
                <w:szCs w:val="16"/>
              </w:rPr>
              <w:t>No</w:t>
            </w:r>
          </w:p>
        </w:tc>
      </w:tr>
      <w:tr w:rsidR="00FB6768" w:rsidRPr="00253E43" w14:paraId="088B13BB" w14:textId="77777777" w:rsidTr="00FB6768">
        <w:trPr>
          <w:gridAfter w:val="9"/>
          <w:wAfter w:w="2763" w:type="dxa"/>
        </w:trPr>
        <w:tc>
          <w:tcPr>
            <w:tcW w:w="2932" w:type="dxa"/>
          </w:tcPr>
          <w:p w14:paraId="14A025CE"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5ED7130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028A93" w14:textId="77777777" w:rsidR="00FB6768" w:rsidRPr="00253E43" w:rsidRDefault="00FB6768" w:rsidP="00FB6768">
            <w:r w:rsidRPr="00253E43">
              <w:rPr>
                <w:rFonts w:cstheme="minorHAnsi"/>
                <w:sz w:val="16"/>
                <w:szCs w:val="16"/>
              </w:rPr>
              <w:t>No</w:t>
            </w:r>
          </w:p>
        </w:tc>
      </w:tr>
      <w:tr w:rsidR="00FB6768" w:rsidRPr="00253E43" w14:paraId="14654BB3" w14:textId="77777777" w:rsidTr="00FB6768">
        <w:trPr>
          <w:gridAfter w:val="9"/>
          <w:wAfter w:w="2763" w:type="dxa"/>
        </w:trPr>
        <w:tc>
          <w:tcPr>
            <w:tcW w:w="2932" w:type="dxa"/>
          </w:tcPr>
          <w:p w14:paraId="5A8096D1"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1226BE6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362124F" w14:textId="77777777" w:rsidR="00FB6768" w:rsidRPr="00253E43" w:rsidRDefault="00FB6768" w:rsidP="00FB6768">
            <w:r w:rsidRPr="00253E43">
              <w:rPr>
                <w:rFonts w:cstheme="minorHAnsi"/>
                <w:sz w:val="16"/>
                <w:szCs w:val="16"/>
              </w:rPr>
              <w:t>No</w:t>
            </w:r>
          </w:p>
        </w:tc>
      </w:tr>
      <w:tr w:rsidR="00FB6768" w:rsidRPr="00253E43" w14:paraId="75A746DC" w14:textId="77777777" w:rsidTr="00FB6768">
        <w:trPr>
          <w:gridAfter w:val="9"/>
          <w:wAfter w:w="2763" w:type="dxa"/>
        </w:trPr>
        <w:tc>
          <w:tcPr>
            <w:tcW w:w="2932" w:type="dxa"/>
          </w:tcPr>
          <w:p w14:paraId="0D15D431"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197A1E3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E4EEBA" w14:textId="77777777" w:rsidR="00FB6768" w:rsidRPr="00253E43" w:rsidRDefault="00FB6768" w:rsidP="00FB6768">
            <w:r w:rsidRPr="00253E43">
              <w:rPr>
                <w:rFonts w:cstheme="minorHAnsi"/>
                <w:sz w:val="16"/>
                <w:szCs w:val="16"/>
              </w:rPr>
              <w:t>No</w:t>
            </w:r>
          </w:p>
        </w:tc>
      </w:tr>
      <w:tr w:rsidR="00FB6768" w:rsidRPr="00253E43" w14:paraId="7472FECE" w14:textId="77777777" w:rsidTr="00FB6768">
        <w:trPr>
          <w:gridAfter w:val="9"/>
          <w:wAfter w:w="2763" w:type="dxa"/>
        </w:trPr>
        <w:tc>
          <w:tcPr>
            <w:tcW w:w="2932" w:type="dxa"/>
          </w:tcPr>
          <w:p w14:paraId="2D565857"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6487C32A"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571FFD" w14:textId="77777777" w:rsidR="00FB6768" w:rsidRPr="00253E43" w:rsidRDefault="00FB6768" w:rsidP="00FB6768">
            <w:r w:rsidRPr="00253E43">
              <w:rPr>
                <w:rFonts w:cstheme="minorHAnsi"/>
                <w:sz w:val="16"/>
                <w:szCs w:val="16"/>
              </w:rPr>
              <w:t>No</w:t>
            </w:r>
          </w:p>
        </w:tc>
      </w:tr>
      <w:tr w:rsidR="00FB6768" w:rsidRPr="00253E43" w14:paraId="5038C136" w14:textId="77777777" w:rsidTr="00FB6768">
        <w:tc>
          <w:tcPr>
            <w:tcW w:w="6564" w:type="dxa"/>
            <w:gridSpan w:val="12"/>
          </w:tcPr>
          <w:p w14:paraId="7AA61321" w14:textId="77777777" w:rsidR="00FB6768" w:rsidRPr="00253E43" w:rsidRDefault="00FB6768" w:rsidP="00FB6768">
            <w:pPr>
              <w:rPr>
                <w:rFonts w:cstheme="minorHAnsi"/>
                <w:sz w:val="16"/>
                <w:szCs w:val="16"/>
              </w:rPr>
            </w:pPr>
          </w:p>
        </w:tc>
      </w:tr>
      <w:tr w:rsidR="00FB6768" w:rsidRPr="00253E43" w14:paraId="10B5652E" w14:textId="77777777" w:rsidTr="00675F24">
        <w:tc>
          <w:tcPr>
            <w:tcW w:w="2932" w:type="dxa"/>
            <w:shd w:val="clear" w:color="auto" w:fill="D9D9D9" w:themeFill="background1" w:themeFillShade="D9"/>
          </w:tcPr>
          <w:p w14:paraId="2C5927EF" w14:textId="77777777"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14:paraId="735DC434" w14:textId="77777777"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14:paraId="6F3CEA8F" w14:textId="77777777"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14:paraId="0EFF70E7" w14:textId="77777777"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14:paraId="789B189E" w14:textId="77777777"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14:paraId="710C6945" w14:textId="77777777"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14:paraId="042F7049" w14:textId="77777777"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14:paraId="2AF34982" w14:textId="77777777"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14:paraId="5257C16A" w14:textId="77777777"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14:paraId="0BA3DA66" w14:textId="77777777"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14:paraId="27FE3B32" w14:textId="77777777"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14:paraId="5F31B338" w14:textId="77777777"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14:paraId="74C5A51E" w14:textId="77777777" w:rsidTr="00FB6768">
        <w:tc>
          <w:tcPr>
            <w:tcW w:w="2932" w:type="dxa"/>
          </w:tcPr>
          <w:p w14:paraId="19F75687" w14:textId="77777777"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14:paraId="40BF3117" w14:textId="77777777" w:rsidR="00FB6768" w:rsidRPr="00253E43" w:rsidRDefault="00FB6768" w:rsidP="00051B5B">
            <w:pPr>
              <w:rPr>
                <w:rFonts w:cstheme="minorHAnsi"/>
                <w:sz w:val="16"/>
                <w:szCs w:val="16"/>
              </w:rPr>
            </w:pPr>
          </w:p>
        </w:tc>
        <w:tc>
          <w:tcPr>
            <w:tcW w:w="404" w:type="dxa"/>
          </w:tcPr>
          <w:p w14:paraId="01CB141A" w14:textId="77777777" w:rsidR="00FB6768" w:rsidRPr="00253E43" w:rsidRDefault="00FB6768" w:rsidP="00FB6768">
            <w:pPr>
              <w:rPr>
                <w:rFonts w:cstheme="minorHAnsi"/>
                <w:sz w:val="16"/>
                <w:szCs w:val="16"/>
              </w:rPr>
            </w:pPr>
          </w:p>
        </w:tc>
        <w:tc>
          <w:tcPr>
            <w:tcW w:w="298" w:type="dxa"/>
          </w:tcPr>
          <w:p w14:paraId="66CEEDA1" w14:textId="77777777" w:rsidR="00FB6768" w:rsidRPr="00253E43" w:rsidRDefault="00FB6768" w:rsidP="00FB6768">
            <w:pPr>
              <w:rPr>
                <w:rFonts w:cstheme="minorHAnsi"/>
                <w:sz w:val="16"/>
                <w:szCs w:val="16"/>
              </w:rPr>
            </w:pPr>
          </w:p>
        </w:tc>
        <w:tc>
          <w:tcPr>
            <w:tcW w:w="298" w:type="dxa"/>
          </w:tcPr>
          <w:p w14:paraId="2B7F1E92" w14:textId="77777777" w:rsidR="00FB6768" w:rsidRPr="00253E43" w:rsidRDefault="00FB6768" w:rsidP="00FB6768">
            <w:pPr>
              <w:rPr>
                <w:rFonts w:cstheme="minorHAnsi"/>
                <w:sz w:val="16"/>
                <w:szCs w:val="16"/>
              </w:rPr>
            </w:pPr>
          </w:p>
        </w:tc>
        <w:tc>
          <w:tcPr>
            <w:tcW w:w="298" w:type="dxa"/>
          </w:tcPr>
          <w:p w14:paraId="46C492CB" w14:textId="77777777" w:rsidR="00FB6768" w:rsidRPr="00253E43" w:rsidRDefault="00FB6768" w:rsidP="00FB6768">
            <w:pPr>
              <w:rPr>
                <w:rFonts w:cstheme="minorHAnsi"/>
                <w:sz w:val="16"/>
                <w:szCs w:val="16"/>
              </w:rPr>
            </w:pPr>
          </w:p>
        </w:tc>
        <w:tc>
          <w:tcPr>
            <w:tcW w:w="298" w:type="dxa"/>
          </w:tcPr>
          <w:p w14:paraId="7E4041B8" w14:textId="77777777" w:rsidR="00FB6768" w:rsidRPr="00253E43" w:rsidRDefault="00FB6768" w:rsidP="00FB6768">
            <w:pPr>
              <w:rPr>
                <w:rFonts w:cstheme="minorHAnsi"/>
                <w:sz w:val="16"/>
                <w:szCs w:val="16"/>
              </w:rPr>
            </w:pPr>
          </w:p>
        </w:tc>
        <w:tc>
          <w:tcPr>
            <w:tcW w:w="298" w:type="dxa"/>
          </w:tcPr>
          <w:p w14:paraId="02263718" w14:textId="77777777" w:rsidR="00FB6768" w:rsidRPr="00253E43" w:rsidRDefault="00FB6768" w:rsidP="00FB6768">
            <w:pPr>
              <w:rPr>
                <w:rFonts w:cstheme="minorHAnsi"/>
                <w:sz w:val="16"/>
                <w:szCs w:val="16"/>
              </w:rPr>
            </w:pPr>
          </w:p>
        </w:tc>
        <w:tc>
          <w:tcPr>
            <w:tcW w:w="298" w:type="dxa"/>
          </w:tcPr>
          <w:p w14:paraId="0F1C41F4" w14:textId="77777777" w:rsidR="00FB6768" w:rsidRPr="00253E43" w:rsidRDefault="00FB6768" w:rsidP="00FB6768">
            <w:pPr>
              <w:rPr>
                <w:rFonts w:cstheme="minorHAnsi"/>
                <w:sz w:val="16"/>
                <w:szCs w:val="16"/>
              </w:rPr>
            </w:pPr>
          </w:p>
        </w:tc>
        <w:tc>
          <w:tcPr>
            <w:tcW w:w="298" w:type="dxa"/>
          </w:tcPr>
          <w:p w14:paraId="4A1AE3E4" w14:textId="77777777" w:rsidR="00FB6768" w:rsidRPr="00253E43" w:rsidRDefault="00FB6768" w:rsidP="00FB6768">
            <w:pPr>
              <w:rPr>
                <w:rFonts w:cstheme="minorHAnsi"/>
                <w:sz w:val="16"/>
                <w:szCs w:val="16"/>
              </w:rPr>
            </w:pPr>
          </w:p>
        </w:tc>
        <w:tc>
          <w:tcPr>
            <w:tcW w:w="298" w:type="dxa"/>
          </w:tcPr>
          <w:p w14:paraId="04A57FCB" w14:textId="77777777" w:rsidR="00FB6768" w:rsidRPr="00253E43" w:rsidRDefault="00FB6768" w:rsidP="00FB6768">
            <w:pPr>
              <w:rPr>
                <w:rFonts w:cstheme="minorHAnsi"/>
                <w:sz w:val="16"/>
                <w:szCs w:val="16"/>
              </w:rPr>
            </w:pPr>
          </w:p>
        </w:tc>
        <w:tc>
          <w:tcPr>
            <w:tcW w:w="379" w:type="dxa"/>
          </w:tcPr>
          <w:p w14:paraId="5C2439AE" w14:textId="77777777" w:rsidR="00FB6768" w:rsidRPr="00253E43" w:rsidRDefault="00FB6768" w:rsidP="00FB6768">
            <w:pPr>
              <w:rPr>
                <w:rFonts w:cstheme="minorHAnsi"/>
                <w:sz w:val="16"/>
                <w:szCs w:val="16"/>
              </w:rPr>
            </w:pPr>
          </w:p>
        </w:tc>
      </w:tr>
      <w:tr w:rsidR="00FB6768" w:rsidRPr="00253E43" w14:paraId="1F9B1077" w14:textId="77777777" w:rsidTr="00FB6768">
        <w:tc>
          <w:tcPr>
            <w:tcW w:w="2932" w:type="dxa"/>
          </w:tcPr>
          <w:p w14:paraId="5D5C7917" w14:textId="77777777"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14:paraId="3F9E57AC" w14:textId="77777777" w:rsidR="00FB6768" w:rsidRPr="00253E43" w:rsidRDefault="00FB6768" w:rsidP="00051B5B">
            <w:pPr>
              <w:rPr>
                <w:rFonts w:cstheme="minorHAnsi"/>
                <w:sz w:val="16"/>
                <w:szCs w:val="16"/>
              </w:rPr>
            </w:pPr>
          </w:p>
        </w:tc>
        <w:tc>
          <w:tcPr>
            <w:tcW w:w="404" w:type="dxa"/>
          </w:tcPr>
          <w:p w14:paraId="3896460A" w14:textId="77777777" w:rsidR="00FB6768" w:rsidRPr="00253E43" w:rsidRDefault="00FB6768" w:rsidP="00FB6768">
            <w:pPr>
              <w:rPr>
                <w:rFonts w:cstheme="minorHAnsi"/>
                <w:sz w:val="16"/>
                <w:szCs w:val="16"/>
              </w:rPr>
            </w:pPr>
          </w:p>
        </w:tc>
        <w:tc>
          <w:tcPr>
            <w:tcW w:w="298" w:type="dxa"/>
          </w:tcPr>
          <w:p w14:paraId="7809BE54" w14:textId="77777777" w:rsidR="00FB6768" w:rsidRPr="00253E43" w:rsidRDefault="00FB6768" w:rsidP="00FB6768">
            <w:pPr>
              <w:rPr>
                <w:rFonts w:cstheme="minorHAnsi"/>
                <w:sz w:val="16"/>
                <w:szCs w:val="16"/>
              </w:rPr>
            </w:pPr>
          </w:p>
        </w:tc>
        <w:tc>
          <w:tcPr>
            <w:tcW w:w="298" w:type="dxa"/>
          </w:tcPr>
          <w:p w14:paraId="28D78E69" w14:textId="77777777" w:rsidR="00FB6768" w:rsidRPr="00253E43" w:rsidRDefault="00FB6768" w:rsidP="00FB6768">
            <w:pPr>
              <w:rPr>
                <w:rFonts w:cstheme="minorHAnsi"/>
                <w:sz w:val="16"/>
                <w:szCs w:val="16"/>
              </w:rPr>
            </w:pPr>
          </w:p>
        </w:tc>
        <w:tc>
          <w:tcPr>
            <w:tcW w:w="298" w:type="dxa"/>
          </w:tcPr>
          <w:p w14:paraId="707F0937" w14:textId="77777777" w:rsidR="00FB6768" w:rsidRPr="00253E43" w:rsidRDefault="00FB6768" w:rsidP="00FB6768">
            <w:pPr>
              <w:rPr>
                <w:rFonts w:cstheme="minorHAnsi"/>
                <w:sz w:val="16"/>
                <w:szCs w:val="16"/>
              </w:rPr>
            </w:pPr>
          </w:p>
        </w:tc>
        <w:tc>
          <w:tcPr>
            <w:tcW w:w="298" w:type="dxa"/>
          </w:tcPr>
          <w:p w14:paraId="5491703A" w14:textId="77777777" w:rsidR="00FB6768" w:rsidRPr="00253E43" w:rsidRDefault="00FB6768" w:rsidP="00FB6768">
            <w:pPr>
              <w:rPr>
                <w:rFonts w:cstheme="minorHAnsi"/>
                <w:sz w:val="16"/>
                <w:szCs w:val="16"/>
              </w:rPr>
            </w:pPr>
          </w:p>
        </w:tc>
        <w:tc>
          <w:tcPr>
            <w:tcW w:w="298" w:type="dxa"/>
          </w:tcPr>
          <w:p w14:paraId="6A8B349D" w14:textId="77777777" w:rsidR="00FB6768" w:rsidRPr="00253E43" w:rsidRDefault="00FB6768" w:rsidP="00FB6768">
            <w:pPr>
              <w:rPr>
                <w:rFonts w:cstheme="minorHAnsi"/>
                <w:sz w:val="16"/>
                <w:szCs w:val="16"/>
              </w:rPr>
            </w:pPr>
          </w:p>
        </w:tc>
        <w:tc>
          <w:tcPr>
            <w:tcW w:w="298" w:type="dxa"/>
          </w:tcPr>
          <w:p w14:paraId="796E592D" w14:textId="77777777" w:rsidR="00FB6768" w:rsidRPr="00253E43" w:rsidRDefault="00FB6768" w:rsidP="00FB6768">
            <w:pPr>
              <w:rPr>
                <w:rFonts w:cstheme="minorHAnsi"/>
                <w:sz w:val="16"/>
                <w:szCs w:val="16"/>
              </w:rPr>
            </w:pPr>
          </w:p>
        </w:tc>
        <w:tc>
          <w:tcPr>
            <w:tcW w:w="298" w:type="dxa"/>
          </w:tcPr>
          <w:p w14:paraId="19601401" w14:textId="77777777" w:rsidR="00FB6768" w:rsidRPr="00253E43" w:rsidRDefault="00FB6768" w:rsidP="00FB6768">
            <w:pPr>
              <w:rPr>
                <w:rFonts w:cstheme="minorHAnsi"/>
                <w:sz w:val="16"/>
                <w:szCs w:val="16"/>
              </w:rPr>
            </w:pPr>
          </w:p>
        </w:tc>
        <w:tc>
          <w:tcPr>
            <w:tcW w:w="298" w:type="dxa"/>
          </w:tcPr>
          <w:p w14:paraId="15EC1932" w14:textId="77777777" w:rsidR="00FB6768" w:rsidRPr="00253E43" w:rsidRDefault="00FB6768" w:rsidP="00FB6768">
            <w:pPr>
              <w:rPr>
                <w:rFonts w:cstheme="minorHAnsi"/>
                <w:sz w:val="16"/>
                <w:szCs w:val="16"/>
              </w:rPr>
            </w:pPr>
          </w:p>
        </w:tc>
        <w:tc>
          <w:tcPr>
            <w:tcW w:w="379" w:type="dxa"/>
          </w:tcPr>
          <w:p w14:paraId="1D8F5ACC" w14:textId="77777777" w:rsidR="00FB6768" w:rsidRPr="00253E43" w:rsidRDefault="00FB6768" w:rsidP="00FB6768">
            <w:pPr>
              <w:rPr>
                <w:rFonts w:cstheme="minorHAnsi"/>
                <w:sz w:val="16"/>
                <w:szCs w:val="16"/>
              </w:rPr>
            </w:pPr>
          </w:p>
        </w:tc>
      </w:tr>
      <w:tr w:rsidR="00FB6768" w:rsidRPr="00253E43" w14:paraId="240E2FEF" w14:textId="77777777" w:rsidTr="00FB6768">
        <w:tc>
          <w:tcPr>
            <w:tcW w:w="2932" w:type="dxa"/>
          </w:tcPr>
          <w:p w14:paraId="1AD35C3B" w14:textId="77777777"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14:paraId="39860359" w14:textId="77777777" w:rsidR="00FB6768" w:rsidRPr="00253E43" w:rsidRDefault="00FB6768" w:rsidP="00FB6768">
            <w:pPr>
              <w:rPr>
                <w:rFonts w:cstheme="minorHAnsi"/>
                <w:sz w:val="16"/>
                <w:szCs w:val="16"/>
              </w:rPr>
            </w:pPr>
          </w:p>
        </w:tc>
        <w:tc>
          <w:tcPr>
            <w:tcW w:w="404" w:type="dxa"/>
          </w:tcPr>
          <w:p w14:paraId="653B44D9" w14:textId="77777777" w:rsidR="00FB6768" w:rsidRPr="00253E43" w:rsidRDefault="00FB6768" w:rsidP="00FB6768">
            <w:pPr>
              <w:rPr>
                <w:rFonts w:cstheme="minorHAnsi"/>
                <w:sz w:val="16"/>
                <w:szCs w:val="16"/>
              </w:rPr>
            </w:pPr>
          </w:p>
        </w:tc>
        <w:tc>
          <w:tcPr>
            <w:tcW w:w="298" w:type="dxa"/>
          </w:tcPr>
          <w:p w14:paraId="2DCD18AB" w14:textId="77777777" w:rsidR="00FB6768" w:rsidRPr="00253E43" w:rsidRDefault="00FB6768" w:rsidP="00FB6768">
            <w:pPr>
              <w:rPr>
                <w:rFonts w:cstheme="minorHAnsi"/>
                <w:sz w:val="16"/>
                <w:szCs w:val="16"/>
              </w:rPr>
            </w:pPr>
          </w:p>
        </w:tc>
        <w:tc>
          <w:tcPr>
            <w:tcW w:w="298" w:type="dxa"/>
          </w:tcPr>
          <w:p w14:paraId="303817D0" w14:textId="77777777" w:rsidR="00FB6768" w:rsidRPr="00253E43" w:rsidRDefault="00FB6768" w:rsidP="00FB6768">
            <w:pPr>
              <w:rPr>
                <w:rFonts w:cstheme="minorHAnsi"/>
                <w:sz w:val="16"/>
                <w:szCs w:val="16"/>
              </w:rPr>
            </w:pPr>
          </w:p>
        </w:tc>
        <w:tc>
          <w:tcPr>
            <w:tcW w:w="298" w:type="dxa"/>
          </w:tcPr>
          <w:p w14:paraId="72F6492C" w14:textId="77777777" w:rsidR="00FB6768" w:rsidRPr="00253E43" w:rsidRDefault="00FB6768" w:rsidP="00FB6768">
            <w:pPr>
              <w:rPr>
                <w:rFonts w:cstheme="minorHAnsi"/>
                <w:sz w:val="16"/>
                <w:szCs w:val="16"/>
              </w:rPr>
            </w:pPr>
          </w:p>
        </w:tc>
        <w:tc>
          <w:tcPr>
            <w:tcW w:w="298" w:type="dxa"/>
          </w:tcPr>
          <w:p w14:paraId="6D62092E" w14:textId="77777777" w:rsidR="00FB6768" w:rsidRPr="00253E43" w:rsidRDefault="00FB6768" w:rsidP="00FB6768">
            <w:pPr>
              <w:rPr>
                <w:rFonts w:cstheme="minorHAnsi"/>
                <w:sz w:val="16"/>
                <w:szCs w:val="16"/>
              </w:rPr>
            </w:pPr>
          </w:p>
        </w:tc>
        <w:tc>
          <w:tcPr>
            <w:tcW w:w="298" w:type="dxa"/>
          </w:tcPr>
          <w:p w14:paraId="65070EA3" w14:textId="77777777" w:rsidR="00FB6768" w:rsidRPr="00253E43" w:rsidRDefault="00FB6768" w:rsidP="00FB6768">
            <w:pPr>
              <w:rPr>
                <w:rFonts w:cstheme="minorHAnsi"/>
                <w:sz w:val="16"/>
                <w:szCs w:val="16"/>
              </w:rPr>
            </w:pPr>
          </w:p>
        </w:tc>
        <w:tc>
          <w:tcPr>
            <w:tcW w:w="298" w:type="dxa"/>
          </w:tcPr>
          <w:p w14:paraId="5AC976D4" w14:textId="77777777" w:rsidR="00FB6768" w:rsidRPr="00253E43" w:rsidRDefault="00FB6768" w:rsidP="00FB6768">
            <w:pPr>
              <w:rPr>
                <w:rFonts w:cstheme="minorHAnsi"/>
                <w:sz w:val="16"/>
                <w:szCs w:val="16"/>
              </w:rPr>
            </w:pPr>
          </w:p>
        </w:tc>
        <w:tc>
          <w:tcPr>
            <w:tcW w:w="298" w:type="dxa"/>
          </w:tcPr>
          <w:p w14:paraId="7DE08744" w14:textId="77777777" w:rsidR="00FB6768" w:rsidRPr="00253E43" w:rsidRDefault="00FB6768" w:rsidP="00FB6768">
            <w:pPr>
              <w:rPr>
                <w:rFonts w:cstheme="minorHAnsi"/>
                <w:sz w:val="16"/>
                <w:szCs w:val="16"/>
              </w:rPr>
            </w:pPr>
          </w:p>
        </w:tc>
        <w:tc>
          <w:tcPr>
            <w:tcW w:w="298" w:type="dxa"/>
          </w:tcPr>
          <w:p w14:paraId="29B23D41" w14:textId="77777777" w:rsidR="00FB6768" w:rsidRPr="00253E43" w:rsidRDefault="00FB6768" w:rsidP="00FB6768">
            <w:pPr>
              <w:rPr>
                <w:rFonts w:cstheme="minorHAnsi"/>
                <w:sz w:val="16"/>
                <w:szCs w:val="16"/>
              </w:rPr>
            </w:pPr>
          </w:p>
        </w:tc>
        <w:tc>
          <w:tcPr>
            <w:tcW w:w="379" w:type="dxa"/>
          </w:tcPr>
          <w:p w14:paraId="35E4C2B3" w14:textId="77777777" w:rsidR="00FB6768" w:rsidRPr="00253E43" w:rsidRDefault="00FB6768" w:rsidP="00FB6768">
            <w:pPr>
              <w:rPr>
                <w:rFonts w:cstheme="minorHAnsi"/>
                <w:sz w:val="16"/>
                <w:szCs w:val="16"/>
              </w:rPr>
            </w:pPr>
          </w:p>
        </w:tc>
      </w:tr>
      <w:tr w:rsidR="00FB6768" w:rsidRPr="00253E43" w14:paraId="1627C880" w14:textId="77777777" w:rsidTr="00FB6768">
        <w:tc>
          <w:tcPr>
            <w:tcW w:w="2932" w:type="dxa"/>
          </w:tcPr>
          <w:p w14:paraId="4F51B4AC" w14:textId="77777777"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14:paraId="0C8D03F4" w14:textId="77777777" w:rsidR="00FB6768" w:rsidRPr="00253E43" w:rsidRDefault="00FB6768" w:rsidP="00FB6768">
            <w:pPr>
              <w:rPr>
                <w:rFonts w:cstheme="minorHAnsi"/>
                <w:sz w:val="16"/>
                <w:szCs w:val="16"/>
              </w:rPr>
            </w:pPr>
          </w:p>
        </w:tc>
        <w:tc>
          <w:tcPr>
            <w:tcW w:w="404" w:type="dxa"/>
          </w:tcPr>
          <w:p w14:paraId="18DD5679" w14:textId="77777777" w:rsidR="00FB6768" w:rsidRPr="00253E43" w:rsidRDefault="00FB6768" w:rsidP="00FB6768">
            <w:pPr>
              <w:rPr>
                <w:rFonts w:cstheme="minorHAnsi"/>
                <w:sz w:val="16"/>
                <w:szCs w:val="16"/>
              </w:rPr>
            </w:pPr>
          </w:p>
        </w:tc>
        <w:tc>
          <w:tcPr>
            <w:tcW w:w="298" w:type="dxa"/>
          </w:tcPr>
          <w:p w14:paraId="7E4B2796" w14:textId="77777777" w:rsidR="00FB6768" w:rsidRPr="00253E43" w:rsidRDefault="00FB6768" w:rsidP="00FB6768">
            <w:pPr>
              <w:rPr>
                <w:rFonts w:cstheme="minorHAnsi"/>
                <w:sz w:val="16"/>
                <w:szCs w:val="16"/>
              </w:rPr>
            </w:pPr>
          </w:p>
        </w:tc>
        <w:tc>
          <w:tcPr>
            <w:tcW w:w="298" w:type="dxa"/>
          </w:tcPr>
          <w:p w14:paraId="243A9836" w14:textId="77777777" w:rsidR="00FB6768" w:rsidRPr="00253E43" w:rsidRDefault="00FB6768" w:rsidP="00FB6768">
            <w:pPr>
              <w:rPr>
                <w:rFonts w:cstheme="minorHAnsi"/>
                <w:sz w:val="16"/>
                <w:szCs w:val="16"/>
              </w:rPr>
            </w:pPr>
          </w:p>
        </w:tc>
        <w:tc>
          <w:tcPr>
            <w:tcW w:w="298" w:type="dxa"/>
          </w:tcPr>
          <w:p w14:paraId="76EE06B0" w14:textId="77777777" w:rsidR="00FB6768" w:rsidRPr="00253E43" w:rsidRDefault="00FB6768" w:rsidP="00FB6768">
            <w:pPr>
              <w:rPr>
                <w:rFonts w:cstheme="minorHAnsi"/>
                <w:sz w:val="16"/>
                <w:szCs w:val="16"/>
              </w:rPr>
            </w:pPr>
          </w:p>
        </w:tc>
        <w:tc>
          <w:tcPr>
            <w:tcW w:w="298" w:type="dxa"/>
          </w:tcPr>
          <w:p w14:paraId="24837B2F" w14:textId="77777777" w:rsidR="00FB6768" w:rsidRPr="00253E43" w:rsidRDefault="00FB6768" w:rsidP="00FB6768">
            <w:pPr>
              <w:rPr>
                <w:rFonts w:cstheme="minorHAnsi"/>
                <w:sz w:val="16"/>
                <w:szCs w:val="16"/>
              </w:rPr>
            </w:pPr>
          </w:p>
        </w:tc>
        <w:tc>
          <w:tcPr>
            <w:tcW w:w="298" w:type="dxa"/>
          </w:tcPr>
          <w:p w14:paraId="63198D9E" w14:textId="77777777" w:rsidR="00FB6768" w:rsidRPr="00253E43" w:rsidRDefault="00FB6768" w:rsidP="00FB6768">
            <w:pPr>
              <w:rPr>
                <w:rFonts w:cstheme="minorHAnsi"/>
                <w:sz w:val="16"/>
                <w:szCs w:val="16"/>
              </w:rPr>
            </w:pPr>
          </w:p>
        </w:tc>
        <w:tc>
          <w:tcPr>
            <w:tcW w:w="298" w:type="dxa"/>
          </w:tcPr>
          <w:p w14:paraId="665AD48A" w14:textId="77777777" w:rsidR="00FB6768" w:rsidRPr="00253E43" w:rsidRDefault="00FB6768" w:rsidP="00FB6768">
            <w:pPr>
              <w:rPr>
                <w:rFonts w:cstheme="minorHAnsi"/>
                <w:sz w:val="16"/>
                <w:szCs w:val="16"/>
              </w:rPr>
            </w:pPr>
          </w:p>
        </w:tc>
        <w:tc>
          <w:tcPr>
            <w:tcW w:w="298" w:type="dxa"/>
          </w:tcPr>
          <w:p w14:paraId="4598B2C9" w14:textId="77777777" w:rsidR="00FB6768" w:rsidRPr="00253E43" w:rsidRDefault="00FB6768" w:rsidP="00FB6768">
            <w:pPr>
              <w:rPr>
                <w:rFonts w:cstheme="minorHAnsi"/>
                <w:sz w:val="16"/>
                <w:szCs w:val="16"/>
              </w:rPr>
            </w:pPr>
          </w:p>
        </w:tc>
        <w:tc>
          <w:tcPr>
            <w:tcW w:w="298" w:type="dxa"/>
          </w:tcPr>
          <w:p w14:paraId="0E0F9E24" w14:textId="77777777" w:rsidR="00FB6768" w:rsidRPr="00253E43" w:rsidRDefault="00FB6768" w:rsidP="00FB6768">
            <w:pPr>
              <w:rPr>
                <w:rFonts w:cstheme="minorHAnsi"/>
                <w:sz w:val="16"/>
                <w:szCs w:val="16"/>
              </w:rPr>
            </w:pPr>
          </w:p>
        </w:tc>
        <w:tc>
          <w:tcPr>
            <w:tcW w:w="379" w:type="dxa"/>
          </w:tcPr>
          <w:p w14:paraId="08328BBF" w14:textId="77777777" w:rsidR="00FB6768" w:rsidRPr="00253E43" w:rsidRDefault="00FB6768" w:rsidP="00FB6768">
            <w:pPr>
              <w:rPr>
                <w:rFonts w:cstheme="minorHAnsi"/>
                <w:sz w:val="16"/>
                <w:szCs w:val="16"/>
              </w:rPr>
            </w:pPr>
          </w:p>
        </w:tc>
      </w:tr>
      <w:tr w:rsidR="00FB6768" w:rsidRPr="00253E43" w14:paraId="53F8A5B0" w14:textId="77777777" w:rsidTr="00FB6768">
        <w:tc>
          <w:tcPr>
            <w:tcW w:w="2932" w:type="dxa"/>
          </w:tcPr>
          <w:p w14:paraId="0F438D20" w14:textId="77777777"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14:paraId="2D89C810" w14:textId="77777777" w:rsidR="00FB6768" w:rsidRPr="00253E43" w:rsidRDefault="00FB6768" w:rsidP="00FB6768">
            <w:pPr>
              <w:rPr>
                <w:rFonts w:cstheme="minorHAnsi"/>
                <w:sz w:val="16"/>
                <w:szCs w:val="16"/>
              </w:rPr>
            </w:pPr>
          </w:p>
        </w:tc>
        <w:tc>
          <w:tcPr>
            <w:tcW w:w="404" w:type="dxa"/>
          </w:tcPr>
          <w:p w14:paraId="19CCD393" w14:textId="77777777" w:rsidR="00FB6768" w:rsidRPr="00253E43" w:rsidRDefault="00FB6768" w:rsidP="00FB6768">
            <w:pPr>
              <w:rPr>
                <w:rFonts w:cstheme="minorHAnsi"/>
                <w:sz w:val="16"/>
                <w:szCs w:val="16"/>
              </w:rPr>
            </w:pPr>
          </w:p>
        </w:tc>
        <w:tc>
          <w:tcPr>
            <w:tcW w:w="298" w:type="dxa"/>
          </w:tcPr>
          <w:p w14:paraId="61DD65FF" w14:textId="77777777" w:rsidR="00FB6768" w:rsidRPr="00253E43" w:rsidRDefault="00FB6768" w:rsidP="00FB6768">
            <w:pPr>
              <w:rPr>
                <w:rFonts w:cstheme="minorHAnsi"/>
                <w:sz w:val="16"/>
                <w:szCs w:val="16"/>
              </w:rPr>
            </w:pPr>
          </w:p>
        </w:tc>
        <w:tc>
          <w:tcPr>
            <w:tcW w:w="298" w:type="dxa"/>
          </w:tcPr>
          <w:p w14:paraId="059EDF4D" w14:textId="77777777" w:rsidR="00FB6768" w:rsidRPr="00253E43" w:rsidRDefault="00FB6768" w:rsidP="00FB6768">
            <w:pPr>
              <w:rPr>
                <w:rFonts w:cstheme="minorHAnsi"/>
                <w:sz w:val="16"/>
                <w:szCs w:val="16"/>
              </w:rPr>
            </w:pPr>
          </w:p>
        </w:tc>
        <w:tc>
          <w:tcPr>
            <w:tcW w:w="298" w:type="dxa"/>
          </w:tcPr>
          <w:p w14:paraId="3AE94385" w14:textId="77777777" w:rsidR="00FB6768" w:rsidRPr="00253E43" w:rsidRDefault="00FB6768" w:rsidP="00FB6768">
            <w:pPr>
              <w:rPr>
                <w:rFonts w:cstheme="minorHAnsi"/>
                <w:sz w:val="16"/>
                <w:szCs w:val="16"/>
              </w:rPr>
            </w:pPr>
          </w:p>
        </w:tc>
        <w:tc>
          <w:tcPr>
            <w:tcW w:w="298" w:type="dxa"/>
          </w:tcPr>
          <w:p w14:paraId="21D02826" w14:textId="77777777" w:rsidR="00FB6768" w:rsidRPr="00253E43" w:rsidRDefault="00FB6768" w:rsidP="00FB6768">
            <w:pPr>
              <w:rPr>
                <w:rFonts w:cstheme="minorHAnsi"/>
                <w:sz w:val="16"/>
                <w:szCs w:val="16"/>
              </w:rPr>
            </w:pPr>
          </w:p>
        </w:tc>
        <w:tc>
          <w:tcPr>
            <w:tcW w:w="298" w:type="dxa"/>
          </w:tcPr>
          <w:p w14:paraId="49A103AF" w14:textId="77777777" w:rsidR="00FB6768" w:rsidRPr="00253E43" w:rsidRDefault="00FB6768" w:rsidP="00FB6768">
            <w:pPr>
              <w:rPr>
                <w:rFonts w:cstheme="minorHAnsi"/>
                <w:sz w:val="16"/>
                <w:szCs w:val="16"/>
              </w:rPr>
            </w:pPr>
          </w:p>
        </w:tc>
        <w:tc>
          <w:tcPr>
            <w:tcW w:w="298" w:type="dxa"/>
          </w:tcPr>
          <w:p w14:paraId="41172E29" w14:textId="77777777" w:rsidR="00FB6768" w:rsidRPr="00253E43" w:rsidRDefault="00FB6768" w:rsidP="00FB6768">
            <w:pPr>
              <w:rPr>
                <w:rFonts w:cstheme="minorHAnsi"/>
                <w:sz w:val="16"/>
                <w:szCs w:val="16"/>
              </w:rPr>
            </w:pPr>
          </w:p>
        </w:tc>
        <w:tc>
          <w:tcPr>
            <w:tcW w:w="298" w:type="dxa"/>
          </w:tcPr>
          <w:p w14:paraId="3152AFB7" w14:textId="77777777" w:rsidR="00FB6768" w:rsidRPr="00253E43" w:rsidRDefault="00FB6768" w:rsidP="00FB6768">
            <w:pPr>
              <w:rPr>
                <w:rFonts w:cstheme="minorHAnsi"/>
                <w:sz w:val="16"/>
                <w:szCs w:val="16"/>
              </w:rPr>
            </w:pPr>
          </w:p>
        </w:tc>
        <w:tc>
          <w:tcPr>
            <w:tcW w:w="298" w:type="dxa"/>
          </w:tcPr>
          <w:p w14:paraId="4C2BCAA2" w14:textId="77777777" w:rsidR="00FB6768" w:rsidRPr="00253E43" w:rsidRDefault="00FB6768" w:rsidP="00FB6768">
            <w:pPr>
              <w:rPr>
                <w:rFonts w:cstheme="minorHAnsi"/>
                <w:sz w:val="16"/>
                <w:szCs w:val="16"/>
              </w:rPr>
            </w:pPr>
          </w:p>
        </w:tc>
        <w:tc>
          <w:tcPr>
            <w:tcW w:w="379" w:type="dxa"/>
          </w:tcPr>
          <w:p w14:paraId="470989CF" w14:textId="77777777" w:rsidR="00FB6768" w:rsidRPr="00253E43" w:rsidRDefault="00FB6768" w:rsidP="00FB6768">
            <w:pPr>
              <w:rPr>
                <w:rFonts w:cstheme="minorHAnsi"/>
                <w:sz w:val="16"/>
                <w:szCs w:val="16"/>
              </w:rPr>
            </w:pPr>
          </w:p>
        </w:tc>
      </w:tr>
      <w:tr w:rsidR="00FB6768" w:rsidRPr="00253E43" w14:paraId="24BC79C0" w14:textId="77777777" w:rsidTr="00FB6768">
        <w:tc>
          <w:tcPr>
            <w:tcW w:w="2932" w:type="dxa"/>
          </w:tcPr>
          <w:p w14:paraId="04F92277" w14:textId="77777777"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14:paraId="64ABD451" w14:textId="77777777" w:rsidR="00FB6768" w:rsidRPr="00253E43" w:rsidRDefault="00FB6768" w:rsidP="00FB6768">
            <w:pPr>
              <w:rPr>
                <w:rFonts w:cstheme="minorHAnsi"/>
                <w:sz w:val="16"/>
                <w:szCs w:val="16"/>
              </w:rPr>
            </w:pPr>
          </w:p>
        </w:tc>
        <w:tc>
          <w:tcPr>
            <w:tcW w:w="404" w:type="dxa"/>
          </w:tcPr>
          <w:p w14:paraId="2EFD2442" w14:textId="77777777" w:rsidR="00FB6768" w:rsidRPr="00253E43" w:rsidRDefault="00FB6768" w:rsidP="00FB6768">
            <w:pPr>
              <w:rPr>
                <w:rFonts w:cstheme="minorHAnsi"/>
                <w:sz w:val="16"/>
                <w:szCs w:val="16"/>
              </w:rPr>
            </w:pPr>
          </w:p>
        </w:tc>
        <w:tc>
          <w:tcPr>
            <w:tcW w:w="298" w:type="dxa"/>
          </w:tcPr>
          <w:p w14:paraId="4064C2FB" w14:textId="77777777" w:rsidR="00FB6768" w:rsidRPr="00253E43" w:rsidRDefault="00FB6768" w:rsidP="00FB6768">
            <w:pPr>
              <w:rPr>
                <w:rFonts w:cstheme="minorHAnsi"/>
                <w:sz w:val="16"/>
                <w:szCs w:val="16"/>
              </w:rPr>
            </w:pPr>
          </w:p>
        </w:tc>
        <w:tc>
          <w:tcPr>
            <w:tcW w:w="298" w:type="dxa"/>
          </w:tcPr>
          <w:p w14:paraId="7498EA34" w14:textId="77777777" w:rsidR="00FB6768" w:rsidRPr="00253E43" w:rsidRDefault="00FB6768" w:rsidP="00FB6768">
            <w:pPr>
              <w:rPr>
                <w:rFonts w:cstheme="minorHAnsi"/>
                <w:sz w:val="16"/>
                <w:szCs w:val="16"/>
              </w:rPr>
            </w:pPr>
          </w:p>
        </w:tc>
        <w:tc>
          <w:tcPr>
            <w:tcW w:w="298" w:type="dxa"/>
          </w:tcPr>
          <w:p w14:paraId="295DB09F" w14:textId="77777777" w:rsidR="00FB6768" w:rsidRPr="00253E43" w:rsidRDefault="00FB6768" w:rsidP="00FB6768">
            <w:pPr>
              <w:rPr>
                <w:rFonts w:cstheme="minorHAnsi"/>
                <w:sz w:val="16"/>
                <w:szCs w:val="16"/>
              </w:rPr>
            </w:pPr>
          </w:p>
        </w:tc>
        <w:tc>
          <w:tcPr>
            <w:tcW w:w="298" w:type="dxa"/>
          </w:tcPr>
          <w:p w14:paraId="0A4D949D" w14:textId="77777777" w:rsidR="00FB6768" w:rsidRPr="00253E43" w:rsidRDefault="00FB6768" w:rsidP="00FB6768">
            <w:pPr>
              <w:rPr>
                <w:rFonts w:cstheme="minorHAnsi"/>
                <w:sz w:val="16"/>
                <w:szCs w:val="16"/>
              </w:rPr>
            </w:pPr>
          </w:p>
        </w:tc>
        <w:tc>
          <w:tcPr>
            <w:tcW w:w="298" w:type="dxa"/>
          </w:tcPr>
          <w:p w14:paraId="5D4AFE23" w14:textId="77777777" w:rsidR="00FB6768" w:rsidRPr="00253E43" w:rsidRDefault="00FB6768" w:rsidP="00FB6768">
            <w:pPr>
              <w:rPr>
                <w:rFonts w:cstheme="minorHAnsi"/>
                <w:sz w:val="16"/>
                <w:szCs w:val="16"/>
              </w:rPr>
            </w:pPr>
          </w:p>
        </w:tc>
        <w:tc>
          <w:tcPr>
            <w:tcW w:w="298" w:type="dxa"/>
          </w:tcPr>
          <w:p w14:paraId="210459E9" w14:textId="77777777" w:rsidR="00FB6768" w:rsidRPr="00253E43" w:rsidRDefault="00FB6768" w:rsidP="00FB6768">
            <w:pPr>
              <w:rPr>
                <w:rFonts w:cstheme="minorHAnsi"/>
                <w:sz w:val="16"/>
                <w:szCs w:val="16"/>
              </w:rPr>
            </w:pPr>
          </w:p>
        </w:tc>
        <w:tc>
          <w:tcPr>
            <w:tcW w:w="298" w:type="dxa"/>
          </w:tcPr>
          <w:p w14:paraId="3EFA0747" w14:textId="77777777" w:rsidR="00FB6768" w:rsidRPr="00253E43" w:rsidRDefault="00FB6768" w:rsidP="00FB6768">
            <w:pPr>
              <w:rPr>
                <w:rFonts w:cstheme="minorHAnsi"/>
                <w:sz w:val="16"/>
                <w:szCs w:val="16"/>
              </w:rPr>
            </w:pPr>
          </w:p>
        </w:tc>
        <w:tc>
          <w:tcPr>
            <w:tcW w:w="298" w:type="dxa"/>
          </w:tcPr>
          <w:p w14:paraId="18F5FB26" w14:textId="77777777" w:rsidR="00FB6768" w:rsidRPr="00253E43" w:rsidRDefault="00FB6768" w:rsidP="00FB6768">
            <w:pPr>
              <w:rPr>
                <w:rFonts w:cstheme="minorHAnsi"/>
                <w:sz w:val="16"/>
                <w:szCs w:val="16"/>
              </w:rPr>
            </w:pPr>
          </w:p>
        </w:tc>
        <w:tc>
          <w:tcPr>
            <w:tcW w:w="379" w:type="dxa"/>
          </w:tcPr>
          <w:p w14:paraId="2FB097CE" w14:textId="77777777" w:rsidR="00FB6768" w:rsidRPr="00253E43" w:rsidRDefault="00FB6768" w:rsidP="00FB6768">
            <w:pPr>
              <w:rPr>
                <w:rFonts w:cstheme="minorHAnsi"/>
                <w:sz w:val="16"/>
                <w:szCs w:val="16"/>
              </w:rPr>
            </w:pPr>
          </w:p>
        </w:tc>
      </w:tr>
      <w:tr w:rsidR="00675F24" w:rsidRPr="00253E43" w14:paraId="6AD31A89" w14:textId="77777777" w:rsidTr="00A3660F">
        <w:tc>
          <w:tcPr>
            <w:tcW w:w="6564" w:type="dxa"/>
            <w:gridSpan w:val="12"/>
          </w:tcPr>
          <w:p w14:paraId="6D979244" w14:textId="77777777" w:rsidR="00675F24" w:rsidRPr="00253E43" w:rsidRDefault="00675F24" w:rsidP="00FB6768">
            <w:pPr>
              <w:rPr>
                <w:rFonts w:cstheme="minorHAnsi"/>
                <w:sz w:val="16"/>
                <w:szCs w:val="16"/>
              </w:rPr>
            </w:pPr>
          </w:p>
        </w:tc>
      </w:tr>
      <w:tr w:rsidR="00675F24" w:rsidRPr="00253E43" w14:paraId="0C734436" w14:textId="77777777" w:rsidTr="00A910D4">
        <w:tc>
          <w:tcPr>
            <w:tcW w:w="6564" w:type="dxa"/>
            <w:gridSpan w:val="12"/>
          </w:tcPr>
          <w:p w14:paraId="3FADDFE6" w14:textId="77777777" w:rsidR="00675F24" w:rsidRPr="00253E43" w:rsidRDefault="00675F24" w:rsidP="00FB6768">
            <w:pPr>
              <w:rPr>
                <w:rFonts w:cstheme="minorHAnsi"/>
                <w:sz w:val="16"/>
                <w:szCs w:val="16"/>
              </w:rPr>
            </w:pPr>
            <w:r>
              <w:rPr>
                <w:rFonts w:cstheme="minorHAnsi"/>
                <w:sz w:val="16"/>
                <w:szCs w:val="16"/>
              </w:rPr>
              <w:t>Comentarios:</w:t>
            </w:r>
          </w:p>
        </w:tc>
      </w:tr>
      <w:tr w:rsidR="00675F24" w:rsidRPr="00253E43" w14:paraId="1583371E" w14:textId="77777777" w:rsidTr="00C71B59">
        <w:tc>
          <w:tcPr>
            <w:tcW w:w="6564" w:type="dxa"/>
            <w:gridSpan w:val="12"/>
          </w:tcPr>
          <w:p w14:paraId="3D0C944C" w14:textId="77777777" w:rsidR="00675F24" w:rsidRDefault="00675F24" w:rsidP="00FB6768">
            <w:pPr>
              <w:rPr>
                <w:rFonts w:cstheme="minorHAnsi"/>
                <w:sz w:val="16"/>
                <w:szCs w:val="16"/>
              </w:rPr>
            </w:pPr>
          </w:p>
          <w:p w14:paraId="26A208CB" w14:textId="77777777" w:rsidR="00675F24" w:rsidRDefault="00675F24" w:rsidP="00FB6768">
            <w:pPr>
              <w:rPr>
                <w:rFonts w:cstheme="minorHAnsi"/>
                <w:sz w:val="16"/>
                <w:szCs w:val="16"/>
              </w:rPr>
            </w:pPr>
          </w:p>
          <w:p w14:paraId="31381DC7" w14:textId="77777777" w:rsidR="00675F24" w:rsidRDefault="00675F24" w:rsidP="00FB6768">
            <w:pPr>
              <w:rPr>
                <w:rFonts w:cstheme="minorHAnsi"/>
                <w:sz w:val="16"/>
                <w:szCs w:val="16"/>
              </w:rPr>
            </w:pPr>
          </w:p>
          <w:p w14:paraId="50DB2073" w14:textId="77777777" w:rsidR="00675F24" w:rsidRDefault="00675F24" w:rsidP="00FB6768">
            <w:pPr>
              <w:rPr>
                <w:rFonts w:cstheme="minorHAnsi"/>
                <w:sz w:val="16"/>
                <w:szCs w:val="16"/>
              </w:rPr>
            </w:pPr>
          </w:p>
          <w:p w14:paraId="0178CEB9" w14:textId="77777777" w:rsidR="00675F24" w:rsidRDefault="00675F24" w:rsidP="00FB6768">
            <w:pPr>
              <w:rPr>
                <w:rFonts w:cstheme="minorHAnsi"/>
                <w:sz w:val="16"/>
                <w:szCs w:val="16"/>
              </w:rPr>
            </w:pPr>
          </w:p>
          <w:p w14:paraId="129F34C0" w14:textId="77777777" w:rsidR="00675F24" w:rsidRDefault="00675F24" w:rsidP="00FB6768">
            <w:pPr>
              <w:rPr>
                <w:rFonts w:cstheme="minorHAnsi"/>
                <w:sz w:val="16"/>
                <w:szCs w:val="16"/>
              </w:rPr>
            </w:pPr>
          </w:p>
          <w:p w14:paraId="00B75D4E" w14:textId="77777777" w:rsidR="00675F24" w:rsidRPr="00253E43" w:rsidRDefault="00675F24" w:rsidP="00FB6768">
            <w:pPr>
              <w:rPr>
                <w:rFonts w:cstheme="minorHAnsi"/>
                <w:sz w:val="16"/>
                <w:szCs w:val="16"/>
              </w:rPr>
            </w:pPr>
          </w:p>
        </w:tc>
      </w:tr>
    </w:tbl>
    <w:p w14:paraId="65E63774" w14:textId="77777777" w:rsidR="0016695B" w:rsidRPr="00253E43" w:rsidRDefault="0016695B" w:rsidP="0016695B"/>
    <w:p w14:paraId="4BEA37A7" w14:textId="77777777" w:rsidR="00946BF6" w:rsidRDefault="00946BF6">
      <w:pPr>
        <w:spacing w:after="200"/>
        <w:jc w:val="left"/>
      </w:pPr>
      <w:r>
        <w:br w:type="page"/>
      </w:r>
    </w:p>
    <w:p w14:paraId="213B3571" w14:textId="36A7EB04" w:rsidR="003305C7" w:rsidRDefault="00946BF6" w:rsidP="00E7271F">
      <w:pPr>
        <w:pStyle w:val="Ttulo2"/>
        <w:rPr>
          <w:b w:val="0"/>
        </w:rPr>
      </w:pPr>
      <w:bookmarkStart w:id="181" w:name="_Toc199101973"/>
      <w:bookmarkStart w:id="182" w:name="_Toc199102040"/>
      <w:r>
        <w:rPr>
          <w:b w:val="0"/>
        </w:rPr>
        <w:lastRenderedPageBreak/>
        <w:t>Datos de prueba</w:t>
      </w:r>
      <w:bookmarkEnd w:id="181"/>
      <w:bookmarkEnd w:id="182"/>
    </w:p>
    <w:p w14:paraId="24F33DF7" w14:textId="395A034F" w:rsidR="00E7271F" w:rsidRPr="00E7271F" w:rsidRDefault="00E7271F" w:rsidP="00E7271F">
      <w:r>
        <w:t>Los datos de prueba están incluidos en la carpeta test del proyecto con su creación de cada clase (Sin almacenarlas) y porbando todas las funciones y métodos.</w:t>
      </w:r>
    </w:p>
    <w:p w14:paraId="34B77F02" w14:textId="77AB3647" w:rsidR="00946BF6" w:rsidRDefault="001C65DE" w:rsidP="001C65DE">
      <w:pPr>
        <w:pStyle w:val="Ttulo1"/>
      </w:pPr>
      <w:bookmarkStart w:id="183" w:name="_Toc199101974"/>
      <w:bookmarkStart w:id="184" w:name="_Toc199102041"/>
      <w:r>
        <w:t>ENLACE AL PROYECTO Y AL GIT</w:t>
      </w:r>
      <w:bookmarkEnd w:id="183"/>
      <w:bookmarkEnd w:id="184"/>
    </w:p>
    <w:p w14:paraId="68AB45F9" w14:textId="3E4A297F" w:rsidR="001C65DE" w:rsidRDefault="001C65DE" w:rsidP="001C65DE">
      <w:pPr>
        <w:pStyle w:val="Ttulo1"/>
      </w:pPr>
      <w:hyperlink r:id="rId48" w:history="1">
        <w:bookmarkStart w:id="185" w:name="_Toc199101975"/>
        <w:bookmarkStart w:id="186" w:name="_Toc199102042"/>
        <w:r w:rsidRPr="009A43B3">
          <w:rPr>
            <w:rStyle w:val="Hipervnculo"/>
          </w:rPr>
          <w:t>https://github.com/modoranandy/ProyectoProgramacion</w:t>
        </w:r>
        <w:bookmarkEnd w:id="185"/>
        <w:bookmarkEnd w:id="186"/>
      </w:hyperlink>
    </w:p>
    <w:p w14:paraId="58193F94" w14:textId="77777777" w:rsidR="001C65DE" w:rsidRPr="00946BF6" w:rsidRDefault="001C65DE" w:rsidP="001C65DE">
      <w:pPr>
        <w:pStyle w:val="Ttulo1"/>
      </w:pPr>
    </w:p>
    <w:p w14:paraId="7E904571" w14:textId="77777777" w:rsidR="003C536F" w:rsidRDefault="003C536F">
      <w:pPr>
        <w:spacing w:after="200"/>
        <w:jc w:val="left"/>
      </w:pPr>
      <w:r>
        <w:br w:type="page"/>
      </w:r>
    </w:p>
    <w:p w14:paraId="7FC4F875" w14:textId="77777777" w:rsidR="003C536F" w:rsidRDefault="003C536F" w:rsidP="003C536F">
      <w:pPr>
        <w:pStyle w:val="TtuloTDC"/>
        <w:rPr>
          <w:color w:val="auto"/>
        </w:rPr>
      </w:pPr>
      <w:r>
        <w:rPr>
          <w:color w:val="auto"/>
        </w:rPr>
        <w:lastRenderedPageBreak/>
        <w:t>Tabla de c</w:t>
      </w:r>
      <w:r w:rsidRPr="00253E43">
        <w:rPr>
          <w:color w:val="auto"/>
        </w:rPr>
        <w:t>ontenido</w:t>
      </w:r>
      <w:r>
        <w:rPr>
          <w:color w:val="auto"/>
        </w:rPr>
        <w:t xml:space="preserve"> extendida</w:t>
      </w:r>
    </w:p>
    <w:p w14:paraId="43D77BA4" w14:textId="28906E8F" w:rsidR="001C65DE" w:rsidRDefault="003C536F">
      <w:pPr>
        <w:pStyle w:val="TDC1"/>
        <w:rPr>
          <w:noProof/>
          <w:kern w:val="2"/>
          <w:lang w:eastAsia="es-ES"/>
          <w14:ligatures w14:val="standardContextual"/>
        </w:rPr>
      </w:pPr>
      <w:r>
        <w:rPr>
          <w:lang w:eastAsia="es-ES"/>
        </w:rPr>
        <w:fldChar w:fldCharType="begin"/>
      </w:r>
      <w:r>
        <w:rPr>
          <w:lang w:eastAsia="es-ES"/>
        </w:rPr>
        <w:instrText xml:space="preserve"> TOC \o \h \z \u </w:instrText>
      </w:r>
      <w:r>
        <w:rPr>
          <w:lang w:eastAsia="es-ES"/>
        </w:rPr>
        <w:fldChar w:fldCharType="separate"/>
      </w:r>
      <w:hyperlink w:anchor="_Toc199101909" w:history="1">
        <w:r w:rsidR="001C65DE" w:rsidRPr="0082354A">
          <w:rPr>
            <w:rStyle w:val="Hipervnculo"/>
            <w:noProof/>
            <w:lang w:bidi="es-ES"/>
          </w:rPr>
          <w:t>Estudio inicial de la aplicación</w:t>
        </w:r>
        <w:r w:rsidR="001C65DE">
          <w:rPr>
            <w:noProof/>
            <w:webHidden/>
          </w:rPr>
          <w:tab/>
        </w:r>
        <w:r w:rsidR="001C65DE">
          <w:rPr>
            <w:noProof/>
            <w:webHidden/>
          </w:rPr>
          <w:fldChar w:fldCharType="begin"/>
        </w:r>
        <w:r w:rsidR="001C65DE">
          <w:rPr>
            <w:noProof/>
            <w:webHidden/>
          </w:rPr>
          <w:instrText xml:space="preserve"> PAGEREF _Toc199101909 \h </w:instrText>
        </w:r>
        <w:r w:rsidR="001C65DE">
          <w:rPr>
            <w:noProof/>
            <w:webHidden/>
          </w:rPr>
        </w:r>
        <w:r w:rsidR="001C65DE">
          <w:rPr>
            <w:noProof/>
            <w:webHidden/>
          </w:rPr>
          <w:fldChar w:fldCharType="separate"/>
        </w:r>
        <w:r w:rsidR="001C65DE">
          <w:rPr>
            <w:noProof/>
            <w:webHidden/>
          </w:rPr>
          <w:t>5</w:t>
        </w:r>
        <w:r w:rsidR="001C65DE">
          <w:rPr>
            <w:noProof/>
            <w:webHidden/>
          </w:rPr>
          <w:fldChar w:fldCharType="end"/>
        </w:r>
      </w:hyperlink>
    </w:p>
    <w:p w14:paraId="3CAF148D" w14:textId="26204654" w:rsidR="001C65DE" w:rsidRDefault="001C65DE">
      <w:pPr>
        <w:pStyle w:val="TDC2"/>
        <w:rPr>
          <w:noProof/>
          <w:kern w:val="2"/>
          <w:lang w:eastAsia="es-ES"/>
          <w14:ligatures w14:val="standardContextual"/>
        </w:rPr>
      </w:pPr>
      <w:hyperlink w:anchor="_Toc199101910" w:history="1">
        <w:r w:rsidRPr="0082354A">
          <w:rPr>
            <w:rStyle w:val="Hipervnculo"/>
            <w:noProof/>
          </w:rPr>
          <w:t>Introducción</w:t>
        </w:r>
        <w:r>
          <w:rPr>
            <w:noProof/>
            <w:webHidden/>
          </w:rPr>
          <w:tab/>
        </w:r>
        <w:r>
          <w:rPr>
            <w:noProof/>
            <w:webHidden/>
          </w:rPr>
          <w:fldChar w:fldCharType="begin"/>
        </w:r>
        <w:r>
          <w:rPr>
            <w:noProof/>
            <w:webHidden/>
          </w:rPr>
          <w:instrText xml:space="preserve"> PAGEREF _Toc199101910 \h </w:instrText>
        </w:r>
        <w:r>
          <w:rPr>
            <w:noProof/>
            <w:webHidden/>
          </w:rPr>
        </w:r>
        <w:r>
          <w:rPr>
            <w:noProof/>
            <w:webHidden/>
          </w:rPr>
          <w:fldChar w:fldCharType="separate"/>
        </w:r>
        <w:r>
          <w:rPr>
            <w:noProof/>
            <w:webHidden/>
          </w:rPr>
          <w:t>6</w:t>
        </w:r>
        <w:r>
          <w:rPr>
            <w:noProof/>
            <w:webHidden/>
          </w:rPr>
          <w:fldChar w:fldCharType="end"/>
        </w:r>
      </w:hyperlink>
    </w:p>
    <w:p w14:paraId="23B43420" w14:textId="7E8A278D" w:rsidR="001C65DE" w:rsidRDefault="001C65DE">
      <w:pPr>
        <w:pStyle w:val="TDC2"/>
        <w:rPr>
          <w:noProof/>
          <w:kern w:val="2"/>
          <w:lang w:eastAsia="es-ES"/>
          <w14:ligatures w14:val="standardContextual"/>
        </w:rPr>
      </w:pPr>
      <w:hyperlink w:anchor="_Toc199101911" w:history="1">
        <w:r w:rsidRPr="0082354A">
          <w:rPr>
            <w:rStyle w:val="Hipervnculo"/>
            <w:noProof/>
          </w:rPr>
          <w:t>Análisis de posibilidades</w:t>
        </w:r>
        <w:r>
          <w:rPr>
            <w:noProof/>
            <w:webHidden/>
          </w:rPr>
          <w:tab/>
        </w:r>
        <w:r>
          <w:rPr>
            <w:noProof/>
            <w:webHidden/>
          </w:rPr>
          <w:fldChar w:fldCharType="begin"/>
        </w:r>
        <w:r>
          <w:rPr>
            <w:noProof/>
            <w:webHidden/>
          </w:rPr>
          <w:instrText xml:space="preserve"> PAGEREF _Toc199101911 \h </w:instrText>
        </w:r>
        <w:r>
          <w:rPr>
            <w:noProof/>
            <w:webHidden/>
          </w:rPr>
        </w:r>
        <w:r>
          <w:rPr>
            <w:noProof/>
            <w:webHidden/>
          </w:rPr>
          <w:fldChar w:fldCharType="separate"/>
        </w:r>
        <w:r>
          <w:rPr>
            <w:noProof/>
            <w:webHidden/>
          </w:rPr>
          <w:t>6</w:t>
        </w:r>
        <w:r>
          <w:rPr>
            <w:noProof/>
            <w:webHidden/>
          </w:rPr>
          <w:fldChar w:fldCharType="end"/>
        </w:r>
      </w:hyperlink>
    </w:p>
    <w:p w14:paraId="53406D5D" w14:textId="252B01A8" w:rsidR="001C65DE" w:rsidRDefault="001C65DE">
      <w:pPr>
        <w:pStyle w:val="TDC3"/>
        <w:rPr>
          <w:noProof/>
          <w:kern w:val="2"/>
          <w:lang w:eastAsia="es-ES"/>
          <w14:ligatures w14:val="standardContextual"/>
        </w:rPr>
      </w:pPr>
      <w:hyperlink w:anchor="_Toc199101912" w:history="1">
        <w:r w:rsidRPr="0082354A">
          <w:rPr>
            <w:rStyle w:val="Hipervnculo"/>
            <w:noProof/>
          </w:rPr>
          <w:t>Uso de una hoja Excel / manual</w:t>
        </w:r>
        <w:r>
          <w:rPr>
            <w:noProof/>
            <w:webHidden/>
          </w:rPr>
          <w:tab/>
        </w:r>
        <w:r>
          <w:rPr>
            <w:noProof/>
            <w:webHidden/>
          </w:rPr>
          <w:fldChar w:fldCharType="begin"/>
        </w:r>
        <w:r>
          <w:rPr>
            <w:noProof/>
            <w:webHidden/>
          </w:rPr>
          <w:instrText xml:space="preserve"> PAGEREF _Toc199101912 \h </w:instrText>
        </w:r>
        <w:r>
          <w:rPr>
            <w:noProof/>
            <w:webHidden/>
          </w:rPr>
        </w:r>
        <w:r>
          <w:rPr>
            <w:noProof/>
            <w:webHidden/>
          </w:rPr>
          <w:fldChar w:fldCharType="separate"/>
        </w:r>
        <w:r>
          <w:rPr>
            <w:noProof/>
            <w:webHidden/>
          </w:rPr>
          <w:t>6</w:t>
        </w:r>
        <w:r>
          <w:rPr>
            <w:noProof/>
            <w:webHidden/>
          </w:rPr>
          <w:fldChar w:fldCharType="end"/>
        </w:r>
      </w:hyperlink>
    </w:p>
    <w:p w14:paraId="69B07C66" w14:textId="765BFBDC" w:rsidR="001C65DE" w:rsidRDefault="001C65DE">
      <w:pPr>
        <w:pStyle w:val="TDC3"/>
        <w:rPr>
          <w:noProof/>
          <w:kern w:val="2"/>
          <w:lang w:eastAsia="es-ES"/>
          <w14:ligatures w14:val="standardContextual"/>
        </w:rPr>
      </w:pPr>
      <w:hyperlink w:anchor="_Toc199101913" w:history="1">
        <w:r w:rsidRPr="0082354A">
          <w:rPr>
            <w:rStyle w:val="Hipervnculo"/>
            <w:noProof/>
          </w:rPr>
          <w:t>Uso de una Base de datos y programación de la misma (Access)</w:t>
        </w:r>
        <w:r>
          <w:rPr>
            <w:noProof/>
            <w:webHidden/>
          </w:rPr>
          <w:tab/>
        </w:r>
        <w:r>
          <w:rPr>
            <w:noProof/>
            <w:webHidden/>
          </w:rPr>
          <w:fldChar w:fldCharType="begin"/>
        </w:r>
        <w:r>
          <w:rPr>
            <w:noProof/>
            <w:webHidden/>
          </w:rPr>
          <w:instrText xml:space="preserve"> PAGEREF _Toc199101913 \h </w:instrText>
        </w:r>
        <w:r>
          <w:rPr>
            <w:noProof/>
            <w:webHidden/>
          </w:rPr>
        </w:r>
        <w:r>
          <w:rPr>
            <w:noProof/>
            <w:webHidden/>
          </w:rPr>
          <w:fldChar w:fldCharType="separate"/>
        </w:r>
        <w:r>
          <w:rPr>
            <w:noProof/>
            <w:webHidden/>
          </w:rPr>
          <w:t>6</w:t>
        </w:r>
        <w:r>
          <w:rPr>
            <w:noProof/>
            <w:webHidden/>
          </w:rPr>
          <w:fldChar w:fldCharType="end"/>
        </w:r>
      </w:hyperlink>
    </w:p>
    <w:p w14:paraId="32A1394F" w14:textId="4E6B6019" w:rsidR="001C65DE" w:rsidRDefault="001C65DE">
      <w:pPr>
        <w:pStyle w:val="TDC3"/>
        <w:rPr>
          <w:noProof/>
          <w:kern w:val="2"/>
          <w:lang w:eastAsia="es-ES"/>
          <w14:ligatures w14:val="standardContextual"/>
        </w:rPr>
      </w:pPr>
      <w:hyperlink w:anchor="_Toc199101914" w:history="1">
        <w:r w:rsidRPr="0082354A">
          <w:rPr>
            <w:rStyle w:val="Hipervnculo"/>
            <w:noProof/>
          </w:rPr>
          <w:t>Creación de una aplicación propia</w:t>
        </w:r>
        <w:r>
          <w:rPr>
            <w:noProof/>
            <w:webHidden/>
          </w:rPr>
          <w:tab/>
        </w:r>
        <w:r>
          <w:rPr>
            <w:noProof/>
            <w:webHidden/>
          </w:rPr>
          <w:fldChar w:fldCharType="begin"/>
        </w:r>
        <w:r>
          <w:rPr>
            <w:noProof/>
            <w:webHidden/>
          </w:rPr>
          <w:instrText xml:space="preserve"> PAGEREF _Toc199101914 \h </w:instrText>
        </w:r>
        <w:r>
          <w:rPr>
            <w:noProof/>
            <w:webHidden/>
          </w:rPr>
        </w:r>
        <w:r>
          <w:rPr>
            <w:noProof/>
            <w:webHidden/>
          </w:rPr>
          <w:fldChar w:fldCharType="separate"/>
        </w:r>
        <w:r>
          <w:rPr>
            <w:noProof/>
            <w:webHidden/>
          </w:rPr>
          <w:t>6</w:t>
        </w:r>
        <w:r>
          <w:rPr>
            <w:noProof/>
            <w:webHidden/>
          </w:rPr>
          <w:fldChar w:fldCharType="end"/>
        </w:r>
      </w:hyperlink>
    </w:p>
    <w:p w14:paraId="6E2066E2" w14:textId="727C8DF3" w:rsidR="001C65DE" w:rsidRDefault="001C65DE">
      <w:pPr>
        <w:pStyle w:val="TDC2"/>
        <w:rPr>
          <w:noProof/>
          <w:kern w:val="2"/>
          <w:lang w:eastAsia="es-ES"/>
          <w14:ligatures w14:val="standardContextual"/>
        </w:rPr>
      </w:pPr>
      <w:hyperlink w:anchor="_Toc199101915" w:history="1">
        <w:r w:rsidRPr="0082354A">
          <w:rPr>
            <w:rStyle w:val="Hipervnculo"/>
            <w:noProof/>
          </w:rPr>
          <w:t>Objetivo</w:t>
        </w:r>
        <w:r>
          <w:rPr>
            <w:noProof/>
            <w:webHidden/>
          </w:rPr>
          <w:tab/>
        </w:r>
        <w:r>
          <w:rPr>
            <w:noProof/>
            <w:webHidden/>
          </w:rPr>
          <w:fldChar w:fldCharType="begin"/>
        </w:r>
        <w:r>
          <w:rPr>
            <w:noProof/>
            <w:webHidden/>
          </w:rPr>
          <w:instrText xml:space="preserve"> PAGEREF _Toc199101915 \h </w:instrText>
        </w:r>
        <w:r>
          <w:rPr>
            <w:noProof/>
            <w:webHidden/>
          </w:rPr>
        </w:r>
        <w:r>
          <w:rPr>
            <w:noProof/>
            <w:webHidden/>
          </w:rPr>
          <w:fldChar w:fldCharType="separate"/>
        </w:r>
        <w:r>
          <w:rPr>
            <w:noProof/>
            <w:webHidden/>
          </w:rPr>
          <w:t>6</w:t>
        </w:r>
        <w:r>
          <w:rPr>
            <w:noProof/>
            <w:webHidden/>
          </w:rPr>
          <w:fldChar w:fldCharType="end"/>
        </w:r>
      </w:hyperlink>
    </w:p>
    <w:p w14:paraId="6C17EE79" w14:textId="4FBD7D0B" w:rsidR="001C65DE" w:rsidRDefault="001C65DE">
      <w:pPr>
        <w:pStyle w:val="TDC2"/>
        <w:rPr>
          <w:noProof/>
          <w:kern w:val="2"/>
          <w:lang w:eastAsia="es-ES"/>
          <w14:ligatures w14:val="standardContextual"/>
        </w:rPr>
      </w:pPr>
      <w:hyperlink w:anchor="_Toc199101916" w:history="1">
        <w:r w:rsidRPr="0082354A">
          <w:rPr>
            <w:rStyle w:val="Hipervnculo"/>
            <w:noProof/>
          </w:rPr>
          <w:t>Requerimientos de la aplicación</w:t>
        </w:r>
        <w:r>
          <w:rPr>
            <w:noProof/>
            <w:webHidden/>
          </w:rPr>
          <w:tab/>
        </w:r>
        <w:r>
          <w:rPr>
            <w:noProof/>
            <w:webHidden/>
          </w:rPr>
          <w:fldChar w:fldCharType="begin"/>
        </w:r>
        <w:r>
          <w:rPr>
            <w:noProof/>
            <w:webHidden/>
          </w:rPr>
          <w:instrText xml:space="preserve"> PAGEREF _Toc199101916 \h </w:instrText>
        </w:r>
        <w:r>
          <w:rPr>
            <w:noProof/>
            <w:webHidden/>
          </w:rPr>
        </w:r>
        <w:r>
          <w:rPr>
            <w:noProof/>
            <w:webHidden/>
          </w:rPr>
          <w:fldChar w:fldCharType="separate"/>
        </w:r>
        <w:r>
          <w:rPr>
            <w:noProof/>
            <w:webHidden/>
          </w:rPr>
          <w:t>6</w:t>
        </w:r>
        <w:r>
          <w:rPr>
            <w:noProof/>
            <w:webHidden/>
          </w:rPr>
          <w:fldChar w:fldCharType="end"/>
        </w:r>
      </w:hyperlink>
    </w:p>
    <w:p w14:paraId="6D249A41" w14:textId="1BF76B2F" w:rsidR="001C65DE" w:rsidRDefault="001C65DE">
      <w:pPr>
        <w:pStyle w:val="TDC2"/>
        <w:rPr>
          <w:noProof/>
          <w:kern w:val="2"/>
          <w:lang w:eastAsia="es-ES"/>
          <w14:ligatures w14:val="standardContextual"/>
        </w:rPr>
      </w:pPr>
      <w:hyperlink w:anchor="_Toc199101917" w:history="1">
        <w:r w:rsidRPr="0082354A">
          <w:rPr>
            <w:rStyle w:val="Hipervnculo"/>
            <w:noProof/>
          </w:rPr>
          <w:t>Requerimientos software y hardware</w:t>
        </w:r>
        <w:r>
          <w:rPr>
            <w:noProof/>
            <w:webHidden/>
          </w:rPr>
          <w:tab/>
        </w:r>
        <w:r>
          <w:rPr>
            <w:noProof/>
            <w:webHidden/>
          </w:rPr>
          <w:fldChar w:fldCharType="begin"/>
        </w:r>
        <w:r>
          <w:rPr>
            <w:noProof/>
            <w:webHidden/>
          </w:rPr>
          <w:instrText xml:space="preserve"> PAGEREF _Toc199101917 \h </w:instrText>
        </w:r>
        <w:r>
          <w:rPr>
            <w:noProof/>
            <w:webHidden/>
          </w:rPr>
        </w:r>
        <w:r>
          <w:rPr>
            <w:noProof/>
            <w:webHidden/>
          </w:rPr>
          <w:fldChar w:fldCharType="separate"/>
        </w:r>
        <w:r>
          <w:rPr>
            <w:noProof/>
            <w:webHidden/>
          </w:rPr>
          <w:t>8</w:t>
        </w:r>
        <w:r>
          <w:rPr>
            <w:noProof/>
            <w:webHidden/>
          </w:rPr>
          <w:fldChar w:fldCharType="end"/>
        </w:r>
      </w:hyperlink>
    </w:p>
    <w:p w14:paraId="303EAB05" w14:textId="16C38E05" w:rsidR="001C65DE" w:rsidRDefault="001C65DE">
      <w:pPr>
        <w:pStyle w:val="TDC2"/>
        <w:rPr>
          <w:noProof/>
          <w:kern w:val="2"/>
          <w:lang w:eastAsia="es-ES"/>
          <w14:ligatures w14:val="standardContextual"/>
        </w:rPr>
      </w:pPr>
      <w:hyperlink w:anchor="_Toc199101918" w:history="1">
        <w:r w:rsidRPr="0082354A">
          <w:rPr>
            <w:rStyle w:val="Hipervnculo"/>
            <w:noProof/>
          </w:rPr>
          <w:t>Estudio de viabilidad</w:t>
        </w:r>
        <w:r>
          <w:rPr>
            <w:noProof/>
            <w:webHidden/>
          </w:rPr>
          <w:tab/>
        </w:r>
        <w:r>
          <w:rPr>
            <w:noProof/>
            <w:webHidden/>
          </w:rPr>
          <w:fldChar w:fldCharType="begin"/>
        </w:r>
        <w:r>
          <w:rPr>
            <w:noProof/>
            <w:webHidden/>
          </w:rPr>
          <w:instrText xml:space="preserve"> PAGEREF _Toc199101918 \h </w:instrText>
        </w:r>
        <w:r>
          <w:rPr>
            <w:noProof/>
            <w:webHidden/>
          </w:rPr>
        </w:r>
        <w:r>
          <w:rPr>
            <w:noProof/>
            <w:webHidden/>
          </w:rPr>
          <w:fldChar w:fldCharType="separate"/>
        </w:r>
        <w:r>
          <w:rPr>
            <w:noProof/>
            <w:webHidden/>
          </w:rPr>
          <w:t>8</w:t>
        </w:r>
        <w:r>
          <w:rPr>
            <w:noProof/>
            <w:webHidden/>
          </w:rPr>
          <w:fldChar w:fldCharType="end"/>
        </w:r>
      </w:hyperlink>
    </w:p>
    <w:p w14:paraId="6F33BEF2" w14:textId="59CC9857" w:rsidR="001C65DE" w:rsidRDefault="001C65DE">
      <w:pPr>
        <w:pStyle w:val="TDC3"/>
        <w:rPr>
          <w:noProof/>
          <w:kern w:val="2"/>
          <w:lang w:eastAsia="es-ES"/>
          <w14:ligatures w14:val="standardContextual"/>
        </w:rPr>
      </w:pPr>
      <w:hyperlink w:anchor="_Toc199101919" w:history="1">
        <w:r w:rsidRPr="0082354A">
          <w:rPr>
            <w:rStyle w:val="Hipervnculo"/>
            <w:noProof/>
          </w:rPr>
          <w:t>Técnica</w:t>
        </w:r>
        <w:r>
          <w:rPr>
            <w:noProof/>
            <w:webHidden/>
          </w:rPr>
          <w:tab/>
        </w:r>
        <w:r>
          <w:rPr>
            <w:noProof/>
            <w:webHidden/>
          </w:rPr>
          <w:fldChar w:fldCharType="begin"/>
        </w:r>
        <w:r>
          <w:rPr>
            <w:noProof/>
            <w:webHidden/>
          </w:rPr>
          <w:instrText xml:space="preserve"> PAGEREF _Toc199101919 \h </w:instrText>
        </w:r>
        <w:r>
          <w:rPr>
            <w:noProof/>
            <w:webHidden/>
          </w:rPr>
        </w:r>
        <w:r>
          <w:rPr>
            <w:noProof/>
            <w:webHidden/>
          </w:rPr>
          <w:fldChar w:fldCharType="separate"/>
        </w:r>
        <w:r>
          <w:rPr>
            <w:noProof/>
            <w:webHidden/>
          </w:rPr>
          <w:t>8</w:t>
        </w:r>
        <w:r>
          <w:rPr>
            <w:noProof/>
            <w:webHidden/>
          </w:rPr>
          <w:fldChar w:fldCharType="end"/>
        </w:r>
      </w:hyperlink>
    </w:p>
    <w:p w14:paraId="2F314BD7" w14:textId="411F0939" w:rsidR="001C65DE" w:rsidRDefault="001C65DE">
      <w:pPr>
        <w:pStyle w:val="TDC3"/>
        <w:rPr>
          <w:noProof/>
          <w:kern w:val="2"/>
          <w:lang w:eastAsia="es-ES"/>
          <w14:ligatures w14:val="standardContextual"/>
        </w:rPr>
      </w:pPr>
      <w:hyperlink w:anchor="_Toc199101920" w:history="1">
        <w:r w:rsidRPr="0082354A">
          <w:rPr>
            <w:rStyle w:val="Hipervnculo"/>
            <w:noProof/>
          </w:rPr>
          <w:t>Económica</w:t>
        </w:r>
        <w:r>
          <w:rPr>
            <w:noProof/>
            <w:webHidden/>
          </w:rPr>
          <w:tab/>
        </w:r>
        <w:r>
          <w:rPr>
            <w:noProof/>
            <w:webHidden/>
          </w:rPr>
          <w:fldChar w:fldCharType="begin"/>
        </w:r>
        <w:r>
          <w:rPr>
            <w:noProof/>
            <w:webHidden/>
          </w:rPr>
          <w:instrText xml:space="preserve"> PAGEREF _Toc199101920 \h </w:instrText>
        </w:r>
        <w:r>
          <w:rPr>
            <w:noProof/>
            <w:webHidden/>
          </w:rPr>
        </w:r>
        <w:r>
          <w:rPr>
            <w:noProof/>
            <w:webHidden/>
          </w:rPr>
          <w:fldChar w:fldCharType="separate"/>
        </w:r>
        <w:r>
          <w:rPr>
            <w:noProof/>
            <w:webHidden/>
          </w:rPr>
          <w:t>8</w:t>
        </w:r>
        <w:r>
          <w:rPr>
            <w:noProof/>
            <w:webHidden/>
          </w:rPr>
          <w:fldChar w:fldCharType="end"/>
        </w:r>
      </w:hyperlink>
    </w:p>
    <w:p w14:paraId="11374FC0" w14:textId="055E8FF8" w:rsidR="001C65DE" w:rsidRDefault="001C65DE">
      <w:pPr>
        <w:pStyle w:val="TDC3"/>
        <w:rPr>
          <w:noProof/>
          <w:kern w:val="2"/>
          <w:lang w:eastAsia="es-ES"/>
          <w14:ligatures w14:val="standardContextual"/>
        </w:rPr>
      </w:pPr>
      <w:hyperlink w:anchor="_Toc199101921" w:history="1">
        <w:r w:rsidRPr="0082354A">
          <w:rPr>
            <w:rStyle w:val="Hipervnculo"/>
            <w:noProof/>
          </w:rPr>
          <w:t>Operativa</w:t>
        </w:r>
        <w:r>
          <w:rPr>
            <w:noProof/>
            <w:webHidden/>
          </w:rPr>
          <w:tab/>
        </w:r>
        <w:r>
          <w:rPr>
            <w:noProof/>
            <w:webHidden/>
          </w:rPr>
          <w:fldChar w:fldCharType="begin"/>
        </w:r>
        <w:r>
          <w:rPr>
            <w:noProof/>
            <w:webHidden/>
          </w:rPr>
          <w:instrText xml:space="preserve"> PAGEREF _Toc199101921 \h </w:instrText>
        </w:r>
        <w:r>
          <w:rPr>
            <w:noProof/>
            <w:webHidden/>
          </w:rPr>
        </w:r>
        <w:r>
          <w:rPr>
            <w:noProof/>
            <w:webHidden/>
          </w:rPr>
          <w:fldChar w:fldCharType="separate"/>
        </w:r>
        <w:r>
          <w:rPr>
            <w:noProof/>
            <w:webHidden/>
          </w:rPr>
          <w:t>8</w:t>
        </w:r>
        <w:r>
          <w:rPr>
            <w:noProof/>
            <w:webHidden/>
          </w:rPr>
          <w:fldChar w:fldCharType="end"/>
        </w:r>
      </w:hyperlink>
    </w:p>
    <w:p w14:paraId="11FB27A9" w14:textId="7C5A6D50" w:rsidR="001C65DE" w:rsidRDefault="001C65DE">
      <w:pPr>
        <w:pStyle w:val="TDC3"/>
        <w:rPr>
          <w:noProof/>
          <w:kern w:val="2"/>
          <w:lang w:eastAsia="es-ES"/>
          <w14:ligatures w14:val="standardContextual"/>
        </w:rPr>
      </w:pPr>
      <w:hyperlink w:anchor="_Toc199101922" w:history="1">
        <w:r w:rsidRPr="0082354A">
          <w:rPr>
            <w:rStyle w:val="Hipervnculo"/>
            <w:noProof/>
          </w:rPr>
          <w:t>Legal</w:t>
        </w:r>
        <w:r>
          <w:rPr>
            <w:noProof/>
            <w:webHidden/>
          </w:rPr>
          <w:tab/>
        </w:r>
        <w:r>
          <w:rPr>
            <w:noProof/>
            <w:webHidden/>
          </w:rPr>
          <w:fldChar w:fldCharType="begin"/>
        </w:r>
        <w:r>
          <w:rPr>
            <w:noProof/>
            <w:webHidden/>
          </w:rPr>
          <w:instrText xml:space="preserve"> PAGEREF _Toc199101922 \h </w:instrText>
        </w:r>
        <w:r>
          <w:rPr>
            <w:noProof/>
            <w:webHidden/>
          </w:rPr>
        </w:r>
        <w:r>
          <w:rPr>
            <w:noProof/>
            <w:webHidden/>
          </w:rPr>
          <w:fldChar w:fldCharType="separate"/>
        </w:r>
        <w:r>
          <w:rPr>
            <w:noProof/>
            <w:webHidden/>
          </w:rPr>
          <w:t>9</w:t>
        </w:r>
        <w:r>
          <w:rPr>
            <w:noProof/>
            <w:webHidden/>
          </w:rPr>
          <w:fldChar w:fldCharType="end"/>
        </w:r>
      </w:hyperlink>
    </w:p>
    <w:p w14:paraId="6B2D26A1" w14:textId="6EC10A45" w:rsidR="001C65DE" w:rsidRDefault="001C65DE">
      <w:pPr>
        <w:pStyle w:val="TDC2"/>
        <w:rPr>
          <w:noProof/>
          <w:kern w:val="2"/>
          <w:lang w:eastAsia="es-ES"/>
          <w14:ligatures w14:val="standardContextual"/>
        </w:rPr>
      </w:pPr>
      <w:hyperlink w:anchor="_Toc199101923" w:history="1">
        <w:r w:rsidRPr="0082354A">
          <w:rPr>
            <w:rStyle w:val="Hipervnculo"/>
            <w:noProof/>
          </w:rPr>
          <w:t>Planificación del Proyecto</w:t>
        </w:r>
        <w:r>
          <w:rPr>
            <w:noProof/>
            <w:webHidden/>
          </w:rPr>
          <w:tab/>
        </w:r>
        <w:r>
          <w:rPr>
            <w:noProof/>
            <w:webHidden/>
          </w:rPr>
          <w:fldChar w:fldCharType="begin"/>
        </w:r>
        <w:r>
          <w:rPr>
            <w:noProof/>
            <w:webHidden/>
          </w:rPr>
          <w:instrText xml:space="preserve"> PAGEREF _Toc199101923 \h </w:instrText>
        </w:r>
        <w:r>
          <w:rPr>
            <w:noProof/>
            <w:webHidden/>
          </w:rPr>
        </w:r>
        <w:r>
          <w:rPr>
            <w:noProof/>
            <w:webHidden/>
          </w:rPr>
          <w:fldChar w:fldCharType="separate"/>
        </w:r>
        <w:r>
          <w:rPr>
            <w:noProof/>
            <w:webHidden/>
          </w:rPr>
          <w:t>9</w:t>
        </w:r>
        <w:r>
          <w:rPr>
            <w:noProof/>
            <w:webHidden/>
          </w:rPr>
          <w:fldChar w:fldCharType="end"/>
        </w:r>
      </w:hyperlink>
    </w:p>
    <w:p w14:paraId="3E2FDD15" w14:textId="33020E07" w:rsidR="001C65DE" w:rsidRDefault="001C65DE">
      <w:pPr>
        <w:pStyle w:val="TDC3"/>
        <w:rPr>
          <w:noProof/>
          <w:kern w:val="2"/>
          <w:lang w:eastAsia="es-ES"/>
          <w14:ligatures w14:val="standardContextual"/>
        </w:rPr>
      </w:pPr>
      <w:hyperlink w:anchor="_Toc199101924" w:history="1">
        <w:r w:rsidRPr="0082354A">
          <w:rPr>
            <w:rStyle w:val="Hipervnculo"/>
            <w:noProof/>
          </w:rPr>
          <w:t>Secuenciación de las fases del proyecto</w:t>
        </w:r>
        <w:r>
          <w:rPr>
            <w:noProof/>
            <w:webHidden/>
          </w:rPr>
          <w:tab/>
        </w:r>
        <w:r>
          <w:rPr>
            <w:noProof/>
            <w:webHidden/>
          </w:rPr>
          <w:fldChar w:fldCharType="begin"/>
        </w:r>
        <w:r>
          <w:rPr>
            <w:noProof/>
            <w:webHidden/>
          </w:rPr>
          <w:instrText xml:space="preserve"> PAGEREF _Toc199101924 \h </w:instrText>
        </w:r>
        <w:r>
          <w:rPr>
            <w:noProof/>
            <w:webHidden/>
          </w:rPr>
        </w:r>
        <w:r>
          <w:rPr>
            <w:noProof/>
            <w:webHidden/>
          </w:rPr>
          <w:fldChar w:fldCharType="separate"/>
        </w:r>
        <w:r>
          <w:rPr>
            <w:noProof/>
            <w:webHidden/>
          </w:rPr>
          <w:t>9</w:t>
        </w:r>
        <w:r>
          <w:rPr>
            <w:noProof/>
            <w:webHidden/>
          </w:rPr>
          <w:fldChar w:fldCharType="end"/>
        </w:r>
      </w:hyperlink>
    </w:p>
    <w:p w14:paraId="4D414C5D" w14:textId="4E7B87D5" w:rsidR="001C65DE" w:rsidRDefault="001C65DE">
      <w:pPr>
        <w:pStyle w:val="TDC3"/>
        <w:rPr>
          <w:noProof/>
          <w:kern w:val="2"/>
          <w:lang w:eastAsia="es-ES"/>
          <w14:ligatures w14:val="standardContextual"/>
        </w:rPr>
      </w:pPr>
      <w:hyperlink w:anchor="_Toc199101925" w:history="1">
        <w:r w:rsidRPr="0082354A">
          <w:rPr>
            <w:rStyle w:val="Hipervnculo"/>
            <w:noProof/>
          </w:rPr>
          <w:t>Planificación de recursos y tiempos</w:t>
        </w:r>
        <w:r>
          <w:rPr>
            <w:noProof/>
            <w:webHidden/>
          </w:rPr>
          <w:tab/>
        </w:r>
        <w:r>
          <w:rPr>
            <w:noProof/>
            <w:webHidden/>
          </w:rPr>
          <w:fldChar w:fldCharType="begin"/>
        </w:r>
        <w:r>
          <w:rPr>
            <w:noProof/>
            <w:webHidden/>
          </w:rPr>
          <w:instrText xml:space="preserve"> PAGEREF _Toc199101925 \h </w:instrText>
        </w:r>
        <w:r>
          <w:rPr>
            <w:noProof/>
            <w:webHidden/>
          </w:rPr>
        </w:r>
        <w:r>
          <w:rPr>
            <w:noProof/>
            <w:webHidden/>
          </w:rPr>
          <w:fldChar w:fldCharType="separate"/>
        </w:r>
        <w:r>
          <w:rPr>
            <w:noProof/>
            <w:webHidden/>
          </w:rPr>
          <w:t>9</w:t>
        </w:r>
        <w:r>
          <w:rPr>
            <w:noProof/>
            <w:webHidden/>
          </w:rPr>
          <w:fldChar w:fldCharType="end"/>
        </w:r>
      </w:hyperlink>
    </w:p>
    <w:p w14:paraId="5D1B6E8A" w14:textId="528F9D70" w:rsidR="001C65DE" w:rsidRDefault="001C65DE">
      <w:pPr>
        <w:pStyle w:val="TDC1"/>
        <w:rPr>
          <w:noProof/>
          <w:kern w:val="2"/>
          <w:lang w:eastAsia="es-ES"/>
          <w14:ligatures w14:val="standardContextual"/>
        </w:rPr>
      </w:pPr>
      <w:hyperlink w:anchor="_Toc199101926" w:history="1">
        <w:r w:rsidRPr="0082354A">
          <w:rPr>
            <w:rStyle w:val="Hipervnculo"/>
            <w:noProof/>
            <w:lang w:bidi="es-ES"/>
          </w:rPr>
          <w:t>Análisis</w:t>
        </w:r>
        <w:r>
          <w:rPr>
            <w:noProof/>
            <w:webHidden/>
          </w:rPr>
          <w:tab/>
        </w:r>
        <w:r>
          <w:rPr>
            <w:noProof/>
            <w:webHidden/>
          </w:rPr>
          <w:fldChar w:fldCharType="begin"/>
        </w:r>
        <w:r>
          <w:rPr>
            <w:noProof/>
            <w:webHidden/>
          </w:rPr>
          <w:instrText xml:space="preserve"> PAGEREF _Toc199101926 \h </w:instrText>
        </w:r>
        <w:r>
          <w:rPr>
            <w:noProof/>
            <w:webHidden/>
          </w:rPr>
        </w:r>
        <w:r>
          <w:rPr>
            <w:noProof/>
            <w:webHidden/>
          </w:rPr>
          <w:fldChar w:fldCharType="separate"/>
        </w:r>
        <w:r>
          <w:rPr>
            <w:noProof/>
            <w:webHidden/>
          </w:rPr>
          <w:t>10</w:t>
        </w:r>
        <w:r>
          <w:rPr>
            <w:noProof/>
            <w:webHidden/>
          </w:rPr>
          <w:fldChar w:fldCharType="end"/>
        </w:r>
      </w:hyperlink>
    </w:p>
    <w:p w14:paraId="006C8D69" w14:textId="20B655AE" w:rsidR="001C65DE" w:rsidRDefault="001C65DE">
      <w:pPr>
        <w:pStyle w:val="TDC2"/>
        <w:rPr>
          <w:noProof/>
          <w:kern w:val="2"/>
          <w:lang w:eastAsia="es-ES"/>
          <w14:ligatures w14:val="standardContextual"/>
        </w:rPr>
      </w:pPr>
      <w:hyperlink w:anchor="_Toc199101927" w:history="1">
        <w:r w:rsidRPr="0082354A">
          <w:rPr>
            <w:rStyle w:val="Hipervnculo"/>
            <w:noProof/>
          </w:rPr>
          <w:t>Casos de uso</w:t>
        </w:r>
        <w:r>
          <w:rPr>
            <w:noProof/>
            <w:webHidden/>
          </w:rPr>
          <w:tab/>
        </w:r>
        <w:r>
          <w:rPr>
            <w:noProof/>
            <w:webHidden/>
          </w:rPr>
          <w:fldChar w:fldCharType="begin"/>
        </w:r>
        <w:r>
          <w:rPr>
            <w:noProof/>
            <w:webHidden/>
          </w:rPr>
          <w:instrText xml:space="preserve"> PAGEREF _Toc199101927 \h </w:instrText>
        </w:r>
        <w:r>
          <w:rPr>
            <w:noProof/>
            <w:webHidden/>
          </w:rPr>
        </w:r>
        <w:r>
          <w:rPr>
            <w:noProof/>
            <w:webHidden/>
          </w:rPr>
          <w:fldChar w:fldCharType="separate"/>
        </w:r>
        <w:r>
          <w:rPr>
            <w:noProof/>
            <w:webHidden/>
          </w:rPr>
          <w:t>11</w:t>
        </w:r>
        <w:r>
          <w:rPr>
            <w:noProof/>
            <w:webHidden/>
          </w:rPr>
          <w:fldChar w:fldCharType="end"/>
        </w:r>
      </w:hyperlink>
    </w:p>
    <w:p w14:paraId="5F79B07C" w14:textId="4D26AD01" w:rsidR="001C65DE" w:rsidRDefault="001C65DE">
      <w:pPr>
        <w:pStyle w:val="TDC3"/>
        <w:rPr>
          <w:noProof/>
          <w:kern w:val="2"/>
          <w:lang w:eastAsia="es-ES"/>
          <w14:ligatures w14:val="standardContextual"/>
        </w:rPr>
      </w:pPr>
      <w:hyperlink w:anchor="_Toc199101928" w:history="1">
        <w:r w:rsidRPr="0082354A">
          <w:rPr>
            <w:rStyle w:val="Hipervnculo"/>
            <w:noProof/>
          </w:rPr>
          <w:t>Carga de datos (RF1 RF2)</w:t>
        </w:r>
        <w:r>
          <w:rPr>
            <w:noProof/>
            <w:webHidden/>
          </w:rPr>
          <w:tab/>
        </w:r>
        <w:r>
          <w:rPr>
            <w:noProof/>
            <w:webHidden/>
          </w:rPr>
          <w:fldChar w:fldCharType="begin"/>
        </w:r>
        <w:r>
          <w:rPr>
            <w:noProof/>
            <w:webHidden/>
          </w:rPr>
          <w:instrText xml:space="preserve"> PAGEREF _Toc199101928 \h </w:instrText>
        </w:r>
        <w:r>
          <w:rPr>
            <w:noProof/>
            <w:webHidden/>
          </w:rPr>
        </w:r>
        <w:r>
          <w:rPr>
            <w:noProof/>
            <w:webHidden/>
          </w:rPr>
          <w:fldChar w:fldCharType="separate"/>
        </w:r>
        <w:r>
          <w:rPr>
            <w:noProof/>
            <w:webHidden/>
          </w:rPr>
          <w:t>11</w:t>
        </w:r>
        <w:r>
          <w:rPr>
            <w:noProof/>
            <w:webHidden/>
          </w:rPr>
          <w:fldChar w:fldCharType="end"/>
        </w:r>
      </w:hyperlink>
    </w:p>
    <w:p w14:paraId="5A747FDB" w14:textId="4240A23D" w:rsidR="001C65DE" w:rsidRDefault="001C65DE">
      <w:pPr>
        <w:pStyle w:val="TDC3"/>
        <w:rPr>
          <w:noProof/>
          <w:kern w:val="2"/>
          <w:lang w:eastAsia="es-ES"/>
          <w14:ligatures w14:val="standardContextual"/>
        </w:rPr>
      </w:pPr>
      <w:hyperlink w:anchor="_Toc199101929" w:history="1">
        <w:r w:rsidRPr="0082354A">
          <w:rPr>
            <w:rStyle w:val="Hipervnculo"/>
            <w:noProof/>
          </w:rPr>
          <w:t>Gestión alumnos (RF3)</w:t>
        </w:r>
        <w:r>
          <w:rPr>
            <w:noProof/>
            <w:webHidden/>
          </w:rPr>
          <w:tab/>
        </w:r>
        <w:r>
          <w:rPr>
            <w:noProof/>
            <w:webHidden/>
          </w:rPr>
          <w:fldChar w:fldCharType="begin"/>
        </w:r>
        <w:r>
          <w:rPr>
            <w:noProof/>
            <w:webHidden/>
          </w:rPr>
          <w:instrText xml:space="preserve"> PAGEREF _Toc199101929 \h </w:instrText>
        </w:r>
        <w:r>
          <w:rPr>
            <w:noProof/>
            <w:webHidden/>
          </w:rPr>
        </w:r>
        <w:r>
          <w:rPr>
            <w:noProof/>
            <w:webHidden/>
          </w:rPr>
          <w:fldChar w:fldCharType="separate"/>
        </w:r>
        <w:r>
          <w:rPr>
            <w:noProof/>
            <w:webHidden/>
          </w:rPr>
          <w:t>11</w:t>
        </w:r>
        <w:r>
          <w:rPr>
            <w:noProof/>
            <w:webHidden/>
          </w:rPr>
          <w:fldChar w:fldCharType="end"/>
        </w:r>
      </w:hyperlink>
    </w:p>
    <w:p w14:paraId="4259CEB3" w14:textId="5FC4057A" w:rsidR="001C65DE" w:rsidRDefault="001C65DE">
      <w:pPr>
        <w:pStyle w:val="TDC3"/>
        <w:rPr>
          <w:noProof/>
          <w:kern w:val="2"/>
          <w:lang w:eastAsia="es-ES"/>
          <w14:ligatures w14:val="standardContextual"/>
        </w:rPr>
      </w:pPr>
      <w:hyperlink w:anchor="_Toc199101930" w:history="1">
        <w:r w:rsidRPr="0082354A">
          <w:rPr>
            <w:rStyle w:val="Hipervnculo"/>
            <w:noProof/>
          </w:rPr>
          <w:t>Gestión prestamos (RF4 RF6)</w:t>
        </w:r>
        <w:r>
          <w:rPr>
            <w:noProof/>
            <w:webHidden/>
          </w:rPr>
          <w:tab/>
        </w:r>
        <w:r>
          <w:rPr>
            <w:noProof/>
            <w:webHidden/>
          </w:rPr>
          <w:fldChar w:fldCharType="begin"/>
        </w:r>
        <w:r>
          <w:rPr>
            <w:noProof/>
            <w:webHidden/>
          </w:rPr>
          <w:instrText xml:space="preserve"> PAGEREF _Toc199101930 \h </w:instrText>
        </w:r>
        <w:r>
          <w:rPr>
            <w:noProof/>
            <w:webHidden/>
          </w:rPr>
        </w:r>
        <w:r>
          <w:rPr>
            <w:noProof/>
            <w:webHidden/>
          </w:rPr>
          <w:fldChar w:fldCharType="separate"/>
        </w:r>
        <w:r>
          <w:rPr>
            <w:noProof/>
            <w:webHidden/>
          </w:rPr>
          <w:t>11</w:t>
        </w:r>
        <w:r>
          <w:rPr>
            <w:noProof/>
            <w:webHidden/>
          </w:rPr>
          <w:fldChar w:fldCharType="end"/>
        </w:r>
      </w:hyperlink>
    </w:p>
    <w:p w14:paraId="0A5B7036" w14:textId="7270933A" w:rsidR="001C65DE" w:rsidRDefault="001C65DE">
      <w:pPr>
        <w:pStyle w:val="TDC3"/>
        <w:rPr>
          <w:noProof/>
          <w:kern w:val="2"/>
          <w:lang w:eastAsia="es-ES"/>
          <w14:ligatures w14:val="standardContextual"/>
        </w:rPr>
      </w:pPr>
      <w:hyperlink w:anchor="_Toc199101931" w:history="1">
        <w:r w:rsidRPr="0082354A">
          <w:rPr>
            <w:rStyle w:val="Hipervnculo"/>
            <w:noProof/>
          </w:rPr>
          <w:t>Gestión listados (RF7 RF8)</w:t>
        </w:r>
        <w:r>
          <w:rPr>
            <w:noProof/>
            <w:webHidden/>
          </w:rPr>
          <w:tab/>
        </w:r>
        <w:r>
          <w:rPr>
            <w:noProof/>
            <w:webHidden/>
          </w:rPr>
          <w:fldChar w:fldCharType="begin"/>
        </w:r>
        <w:r>
          <w:rPr>
            <w:noProof/>
            <w:webHidden/>
          </w:rPr>
          <w:instrText xml:space="preserve"> PAGEREF _Toc199101931 \h </w:instrText>
        </w:r>
        <w:r>
          <w:rPr>
            <w:noProof/>
            <w:webHidden/>
          </w:rPr>
        </w:r>
        <w:r>
          <w:rPr>
            <w:noProof/>
            <w:webHidden/>
          </w:rPr>
          <w:fldChar w:fldCharType="separate"/>
        </w:r>
        <w:r>
          <w:rPr>
            <w:noProof/>
            <w:webHidden/>
          </w:rPr>
          <w:t>12</w:t>
        </w:r>
        <w:r>
          <w:rPr>
            <w:noProof/>
            <w:webHidden/>
          </w:rPr>
          <w:fldChar w:fldCharType="end"/>
        </w:r>
      </w:hyperlink>
    </w:p>
    <w:p w14:paraId="70EC9085" w14:textId="4E59EA2E" w:rsidR="001C65DE" w:rsidRDefault="001C65DE">
      <w:pPr>
        <w:pStyle w:val="TDC3"/>
        <w:rPr>
          <w:noProof/>
          <w:kern w:val="2"/>
          <w:lang w:eastAsia="es-ES"/>
          <w14:ligatures w14:val="standardContextual"/>
        </w:rPr>
      </w:pPr>
      <w:hyperlink w:anchor="_Toc199101932" w:history="1">
        <w:r w:rsidRPr="0082354A">
          <w:rPr>
            <w:rStyle w:val="Hipervnculo"/>
            <w:noProof/>
          </w:rPr>
          <w:t>Preservar los datos (RF9 RF10)</w:t>
        </w:r>
        <w:r>
          <w:rPr>
            <w:noProof/>
            <w:webHidden/>
          </w:rPr>
          <w:tab/>
        </w:r>
        <w:r>
          <w:rPr>
            <w:noProof/>
            <w:webHidden/>
          </w:rPr>
          <w:fldChar w:fldCharType="begin"/>
        </w:r>
        <w:r>
          <w:rPr>
            <w:noProof/>
            <w:webHidden/>
          </w:rPr>
          <w:instrText xml:space="preserve"> PAGEREF _Toc199101932 \h </w:instrText>
        </w:r>
        <w:r>
          <w:rPr>
            <w:noProof/>
            <w:webHidden/>
          </w:rPr>
        </w:r>
        <w:r>
          <w:rPr>
            <w:noProof/>
            <w:webHidden/>
          </w:rPr>
          <w:fldChar w:fldCharType="separate"/>
        </w:r>
        <w:r>
          <w:rPr>
            <w:noProof/>
            <w:webHidden/>
          </w:rPr>
          <w:t>12</w:t>
        </w:r>
        <w:r>
          <w:rPr>
            <w:noProof/>
            <w:webHidden/>
          </w:rPr>
          <w:fldChar w:fldCharType="end"/>
        </w:r>
      </w:hyperlink>
    </w:p>
    <w:p w14:paraId="3E713467" w14:textId="44252A9F" w:rsidR="001C65DE" w:rsidRDefault="001C65DE">
      <w:pPr>
        <w:pStyle w:val="TDC2"/>
        <w:rPr>
          <w:noProof/>
          <w:kern w:val="2"/>
          <w:lang w:eastAsia="es-ES"/>
          <w14:ligatures w14:val="standardContextual"/>
        </w:rPr>
      </w:pPr>
      <w:hyperlink w:anchor="_Toc199101933" w:history="1">
        <w:r w:rsidRPr="0082354A">
          <w:rPr>
            <w:rStyle w:val="Hipervnculo"/>
            <w:noProof/>
          </w:rPr>
          <w:t>Descripción de los casos de uso</w:t>
        </w:r>
        <w:r>
          <w:rPr>
            <w:noProof/>
            <w:webHidden/>
          </w:rPr>
          <w:tab/>
        </w:r>
        <w:r>
          <w:rPr>
            <w:noProof/>
            <w:webHidden/>
          </w:rPr>
          <w:fldChar w:fldCharType="begin"/>
        </w:r>
        <w:r>
          <w:rPr>
            <w:noProof/>
            <w:webHidden/>
          </w:rPr>
          <w:instrText xml:space="preserve"> PAGEREF _Toc199101933 \h </w:instrText>
        </w:r>
        <w:r>
          <w:rPr>
            <w:noProof/>
            <w:webHidden/>
          </w:rPr>
        </w:r>
        <w:r>
          <w:rPr>
            <w:noProof/>
            <w:webHidden/>
          </w:rPr>
          <w:fldChar w:fldCharType="separate"/>
        </w:r>
        <w:r>
          <w:rPr>
            <w:noProof/>
            <w:webHidden/>
          </w:rPr>
          <w:t>13</w:t>
        </w:r>
        <w:r>
          <w:rPr>
            <w:noProof/>
            <w:webHidden/>
          </w:rPr>
          <w:fldChar w:fldCharType="end"/>
        </w:r>
      </w:hyperlink>
    </w:p>
    <w:p w14:paraId="17F43773" w14:textId="03C45FE9" w:rsidR="001C65DE" w:rsidRDefault="001C65DE">
      <w:pPr>
        <w:pStyle w:val="TDC3"/>
        <w:rPr>
          <w:noProof/>
          <w:kern w:val="2"/>
          <w:lang w:eastAsia="es-ES"/>
          <w14:ligatures w14:val="standardContextual"/>
        </w:rPr>
      </w:pPr>
      <w:hyperlink w:anchor="_Toc199101934" w:history="1">
        <w:r w:rsidRPr="0082354A">
          <w:rPr>
            <w:rStyle w:val="Hipervnculo"/>
            <w:noProof/>
          </w:rPr>
          <w:t>Carga de datos</w:t>
        </w:r>
        <w:r>
          <w:rPr>
            <w:noProof/>
            <w:webHidden/>
          </w:rPr>
          <w:tab/>
        </w:r>
        <w:r>
          <w:rPr>
            <w:noProof/>
            <w:webHidden/>
          </w:rPr>
          <w:fldChar w:fldCharType="begin"/>
        </w:r>
        <w:r>
          <w:rPr>
            <w:noProof/>
            <w:webHidden/>
          </w:rPr>
          <w:instrText xml:space="preserve"> PAGEREF _Toc199101934 \h </w:instrText>
        </w:r>
        <w:r>
          <w:rPr>
            <w:noProof/>
            <w:webHidden/>
          </w:rPr>
        </w:r>
        <w:r>
          <w:rPr>
            <w:noProof/>
            <w:webHidden/>
          </w:rPr>
          <w:fldChar w:fldCharType="separate"/>
        </w:r>
        <w:r>
          <w:rPr>
            <w:noProof/>
            <w:webHidden/>
          </w:rPr>
          <w:t>13</w:t>
        </w:r>
        <w:r>
          <w:rPr>
            <w:noProof/>
            <w:webHidden/>
          </w:rPr>
          <w:fldChar w:fldCharType="end"/>
        </w:r>
      </w:hyperlink>
    </w:p>
    <w:p w14:paraId="0EFFFD10" w14:textId="3686C9B5" w:rsidR="001C65DE" w:rsidRDefault="001C65DE">
      <w:pPr>
        <w:pStyle w:val="TDC3"/>
        <w:rPr>
          <w:noProof/>
          <w:kern w:val="2"/>
          <w:lang w:eastAsia="es-ES"/>
          <w14:ligatures w14:val="standardContextual"/>
        </w:rPr>
      </w:pPr>
      <w:hyperlink w:anchor="_Toc199101935" w:history="1">
        <w:r w:rsidRPr="0082354A">
          <w:rPr>
            <w:rStyle w:val="Hipervnculo"/>
            <w:noProof/>
          </w:rPr>
          <w:t>Gestión de alumnos</w:t>
        </w:r>
        <w:r>
          <w:rPr>
            <w:noProof/>
            <w:webHidden/>
          </w:rPr>
          <w:tab/>
        </w:r>
        <w:r>
          <w:rPr>
            <w:noProof/>
            <w:webHidden/>
          </w:rPr>
          <w:fldChar w:fldCharType="begin"/>
        </w:r>
        <w:r>
          <w:rPr>
            <w:noProof/>
            <w:webHidden/>
          </w:rPr>
          <w:instrText xml:space="preserve"> PAGEREF _Toc199101935 \h </w:instrText>
        </w:r>
        <w:r>
          <w:rPr>
            <w:noProof/>
            <w:webHidden/>
          </w:rPr>
        </w:r>
        <w:r>
          <w:rPr>
            <w:noProof/>
            <w:webHidden/>
          </w:rPr>
          <w:fldChar w:fldCharType="separate"/>
        </w:r>
        <w:r>
          <w:rPr>
            <w:noProof/>
            <w:webHidden/>
          </w:rPr>
          <w:t>13</w:t>
        </w:r>
        <w:r>
          <w:rPr>
            <w:noProof/>
            <w:webHidden/>
          </w:rPr>
          <w:fldChar w:fldCharType="end"/>
        </w:r>
      </w:hyperlink>
    </w:p>
    <w:p w14:paraId="0D9C10D4" w14:textId="4584D7BC" w:rsidR="001C65DE" w:rsidRDefault="001C65DE">
      <w:pPr>
        <w:pStyle w:val="TDC3"/>
        <w:rPr>
          <w:noProof/>
          <w:kern w:val="2"/>
          <w:lang w:eastAsia="es-ES"/>
          <w14:ligatures w14:val="standardContextual"/>
        </w:rPr>
      </w:pPr>
      <w:hyperlink w:anchor="_Toc199101936" w:history="1">
        <w:r w:rsidRPr="0082354A">
          <w:rPr>
            <w:rStyle w:val="Hipervnculo"/>
            <w:noProof/>
          </w:rPr>
          <w:t>Gestión de prestamos</w:t>
        </w:r>
        <w:r>
          <w:rPr>
            <w:noProof/>
            <w:webHidden/>
          </w:rPr>
          <w:tab/>
        </w:r>
        <w:r>
          <w:rPr>
            <w:noProof/>
            <w:webHidden/>
          </w:rPr>
          <w:fldChar w:fldCharType="begin"/>
        </w:r>
        <w:r>
          <w:rPr>
            <w:noProof/>
            <w:webHidden/>
          </w:rPr>
          <w:instrText xml:space="preserve"> PAGEREF _Toc199101936 \h </w:instrText>
        </w:r>
        <w:r>
          <w:rPr>
            <w:noProof/>
            <w:webHidden/>
          </w:rPr>
        </w:r>
        <w:r>
          <w:rPr>
            <w:noProof/>
            <w:webHidden/>
          </w:rPr>
          <w:fldChar w:fldCharType="separate"/>
        </w:r>
        <w:r>
          <w:rPr>
            <w:noProof/>
            <w:webHidden/>
          </w:rPr>
          <w:t>14</w:t>
        </w:r>
        <w:r>
          <w:rPr>
            <w:noProof/>
            <w:webHidden/>
          </w:rPr>
          <w:fldChar w:fldCharType="end"/>
        </w:r>
      </w:hyperlink>
    </w:p>
    <w:p w14:paraId="373E4977" w14:textId="647BFE68" w:rsidR="001C65DE" w:rsidRDefault="001C65DE">
      <w:pPr>
        <w:pStyle w:val="TDC3"/>
        <w:rPr>
          <w:noProof/>
          <w:kern w:val="2"/>
          <w:lang w:eastAsia="es-ES"/>
          <w14:ligatures w14:val="standardContextual"/>
        </w:rPr>
      </w:pPr>
      <w:hyperlink w:anchor="_Toc199101937" w:history="1">
        <w:r w:rsidRPr="0082354A">
          <w:rPr>
            <w:rStyle w:val="Hipervnculo"/>
            <w:noProof/>
          </w:rPr>
          <w:t>Gestión de listados</w:t>
        </w:r>
        <w:r>
          <w:rPr>
            <w:noProof/>
            <w:webHidden/>
          </w:rPr>
          <w:tab/>
        </w:r>
        <w:r>
          <w:rPr>
            <w:noProof/>
            <w:webHidden/>
          </w:rPr>
          <w:fldChar w:fldCharType="begin"/>
        </w:r>
        <w:r>
          <w:rPr>
            <w:noProof/>
            <w:webHidden/>
          </w:rPr>
          <w:instrText xml:space="preserve"> PAGEREF _Toc199101937 \h </w:instrText>
        </w:r>
        <w:r>
          <w:rPr>
            <w:noProof/>
            <w:webHidden/>
          </w:rPr>
        </w:r>
        <w:r>
          <w:rPr>
            <w:noProof/>
            <w:webHidden/>
          </w:rPr>
          <w:fldChar w:fldCharType="separate"/>
        </w:r>
        <w:r>
          <w:rPr>
            <w:noProof/>
            <w:webHidden/>
          </w:rPr>
          <w:t>15</w:t>
        </w:r>
        <w:r>
          <w:rPr>
            <w:noProof/>
            <w:webHidden/>
          </w:rPr>
          <w:fldChar w:fldCharType="end"/>
        </w:r>
      </w:hyperlink>
    </w:p>
    <w:p w14:paraId="6B9539C3" w14:textId="0CC692EC" w:rsidR="001C65DE" w:rsidRDefault="001C65DE">
      <w:pPr>
        <w:pStyle w:val="TDC3"/>
        <w:rPr>
          <w:noProof/>
          <w:kern w:val="2"/>
          <w:lang w:eastAsia="es-ES"/>
          <w14:ligatures w14:val="standardContextual"/>
        </w:rPr>
      </w:pPr>
      <w:hyperlink w:anchor="_Toc199101938" w:history="1">
        <w:r w:rsidRPr="0082354A">
          <w:rPr>
            <w:rStyle w:val="Hipervnculo"/>
            <w:noProof/>
          </w:rPr>
          <w:t>Preservar los datos</w:t>
        </w:r>
        <w:r>
          <w:rPr>
            <w:noProof/>
            <w:webHidden/>
          </w:rPr>
          <w:tab/>
        </w:r>
        <w:r>
          <w:rPr>
            <w:noProof/>
            <w:webHidden/>
          </w:rPr>
          <w:fldChar w:fldCharType="begin"/>
        </w:r>
        <w:r>
          <w:rPr>
            <w:noProof/>
            <w:webHidden/>
          </w:rPr>
          <w:instrText xml:space="preserve"> PAGEREF _Toc199101938 \h </w:instrText>
        </w:r>
        <w:r>
          <w:rPr>
            <w:noProof/>
            <w:webHidden/>
          </w:rPr>
        </w:r>
        <w:r>
          <w:rPr>
            <w:noProof/>
            <w:webHidden/>
          </w:rPr>
          <w:fldChar w:fldCharType="separate"/>
        </w:r>
        <w:r>
          <w:rPr>
            <w:noProof/>
            <w:webHidden/>
          </w:rPr>
          <w:t>15</w:t>
        </w:r>
        <w:r>
          <w:rPr>
            <w:noProof/>
            <w:webHidden/>
          </w:rPr>
          <w:fldChar w:fldCharType="end"/>
        </w:r>
      </w:hyperlink>
    </w:p>
    <w:p w14:paraId="56D5DE62" w14:textId="252DB92A" w:rsidR="001C65DE" w:rsidRDefault="001C65DE">
      <w:pPr>
        <w:pStyle w:val="TDC2"/>
        <w:rPr>
          <w:noProof/>
          <w:kern w:val="2"/>
          <w:lang w:eastAsia="es-ES"/>
          <w14:ligatures w14:val="standardContextual"/>
        </w:rPr>
      </w:pPr>
      <w:hyperlink w:anchor="_Toc199101939" w:history="1">
        <w:r w:rsidRPr="0082354A">
          <w:rPr>
            <w:rStyle w:val="Hipervnculo"/>
            <w:noProof/>
          </w:rPr>
          <w:t>Diagrama Conceptual</w:t>
        </w:r>
        <w:r>
          <w:rPr>
            <w:noProof/>
            <w:webHidden/>
          </w:rPr>
          <w:tab/>
        </w:r>
        <w:r>
          <w:rPr>
            <w:noProof/>
            <w:webHidden/>
          </w:rPr>
          <w:fldChar w:fldCharType="begin"/>
        </w:r>
        <w:r>
          <w:rPr>
            <w:noProof/>
            <w:webHidden/>
          </w:rPr>
          <w:instrText xml:space="preserve"> PAGEREF _Toc199101939 \h </w:instrText>
        </w:r>
        <w:r>
          <w:rPr>
            <w:noProof/>
            <w:webHidden/>
          </w:rPr>
        </w:r>
        <w:r>
          <w:rPr>
            <w:noProof/>
            <w:webHidden/>
          </w:rPr>
          <w:fldChar w:fldCharType="separate"/>
        </w:r>
        <w:r>
          <w:rPr>
            <w:noProof/>
            <w:webHidden/>
          </w:rPr>
          <w:t>16</w:t>
        </w:r>
        <w:r>
          <w:rPr>
            <w:noProof/>
            <w:webHidden/>
          </w:rPr>
          <w:fldChar w:fldCharType="end"/>
        </w:r>
      </w:hyperlink>
    </w:p>
    <w:p w14:paraId="65C128D8" w14:textId="5D0D56E4" w:rsidR="001C65DE" w:rsidRDefault="001C65DE">
      <w:pPr>
        <w:pStyle w:val="TDC2"/>
        <w:rPr>
          <w:noProof/>
          <w:kern w:val="2"/>
          <w:lang w:eastAsia="es-ES"/>
          <w14:ligatures w14:val="standardContextual"/>
        </w:rPr>
      </w:pPr>
      <w:hyperlink w:anchor="_Toc199101940" w:history="1">
        <w:r w:rsidRPr="0082354A">
          <w:rPr>
            <w:rStyle w:val="Hipervnculo"/>
            <w:noProof/>
          </w:rPr>
          <w:t>Diagrama de clases (diccionario de datos)</w:t>
        </w:r>
        <w:r>
          <w:rPr>
            <w:noProof/>
            <w:webHidden/>
          </w:rPr>
          <w:tab/>
        </w:r>
        <w:r>
          <w:rPr>
            <w:noProof/>
            <w:webHidden/>
          </w:rPr>
          <w:fldChar w:fldCharType="begin"/>
        </w:r>
        <w:r>
          <w:rPr>
            <w:noProof/>
            <w:webHidden/>
          </w:rPr>
          <w:instrText xml:space="preserve"> PAGEREF _Toc199101940 \h </w:instrText>
        </w:r>
        <w:r>
          <w:rPr>
            <w:noProof/>
            <w:webHidden/>
          </w:rPr>
        </w:r>
        <w:r>
          <w:rPr>
            <w:noProof/>
            <w:webHidden/>
          </w:rPr>
          <w:fldChar w:fldCharType="separate"/>
        </w:r>
        <w:r>
          <w:rPr>
            <w:noProof/>
            <w:webHidden/>
          </w:rPr>
          <w:t>17</w:t>
        </w:r>
        <w:r>
          <w:rPr>
            <w:noProof/>
            <w:webHidden/>
          </w:rPr>
          <w:fldChar w:fldCharType="end"/>
        </w:r>
      </w:hyperlink>
    </w:p>
    <w:p w14:paraId="3E48DF1B" w14:textId="0659E420" w:rsidR="001C65DE" w:rsidRDefault="001C65DE">
      <w:pPr>
        <w:pStyle w:val="TDC2"/>
        <w:rPr>
          <w:noProof/>
          <w:kern w:val="2"/>
          <w:lang w:eastAsia="es-ES"/>
          <w14:ligatures w14:val="standardContextual"/>
        </w:rPr>
      </w:pPr>
      <w:hyperlink w:anchor="_Toc199101941" w:history="1">
        <w:r w:rsidRPr="0082354A">
          <w:rPr>
            <w:rStyle w:val="Hipervnculo"/>
            <w:noProof/>
          </w:rPr>
          <w:t>Diagrama de actividades</w:t>
        </w:r>
        <w:r>
          <w:rPr>
            <w:noProof/>
            <w:webHidden/>
          </w:rPr>
          <w:tab/>
        </w:r>
        <w:r>
          <w:rPr>
            <w:noProof/>
            <w:webHidden/>
          </w:rPr>
          <w:fldChar w:fldCharType="begin"/>
        </w:r>
        <w:r>
          <w:rPr>
            <w:noProof/>
            <w:webHidden/>
          </w:rPr>
          <w:instrText xml:space="preserve"> PAGEREF _Toc199101941 \h </w:instrText>
        </w:r>
        <w:r>
          <w:rPr>
            <w:noProof/>
            <w:webHidden/>
          </w:rPr>
        </w:r>
        <w:r>
          <w:rPr>
            <w:noProof/>
            <w:webHidden/>
          </w:rPr>
          <w:fldChar w:fldCharType="separate"/>
        </w:r>
        <w:r>
          <w:rPr>
            <w:noProof/>
            <w:webHidden/>
          </w:rPr>
          <w:t>18</w:t>
        </w:r>
        <w:r>
          <w:rPr>
            <w:noProof/>
            <w:webHidden/>
          </w:rPr>
          <w:fldChar w:fldCharType="end"/>
        </w:r>
      </w:hyperlink>
    </w:p>
    <w:p w14:paraId="0CA3D339" w14:textId="4EB0A12B" w:rsidR="001C65DE" w:rsidRDefault="001C65DE">
      <w:pPr>
        <w:pStyle w:val="TDC3"/>
        <w:rPr>
          <w:noProof/>
          <w:kern w:val="2"/>
          <w:lang w:eastAsia="es-ES"/>
          <w14:ligatures w14:val="standardContextual"/>
        </w:rPr>
      </w:pPr>
      <w:hyperlink w:anchor="_Toc199101942" w:history="1">
        <w:r w:rsidRPr="0082354A">
          <w:rPr>
            <w:rStyle w:val="Hipervnculo"/>
            <w:noProof/>
          </w:rPr>
          <w:t>Generales</w:t>
        </w:r>
        <w:r>
          <w:rPr>
            <w:noProof/>
            <w:webHidden/>
          </w:rPr>
          <w:tab/>
        </w:r>
        <w:r>
          <w:rPr>
            <w:noProof/>
            <w:webHidden/>
          </w:rPr>
          <w:fldChar w:fldCharType="begin"/>
        </w:r>
        <w:r>
          <w:rPr>
            <w:noProof/>
            <w:webHidden/>
          </w:rPr>
          <w:instrText xml:space="preserve"> PAGEREF _Toc199101942 \h </w:instrText>
        </w:r>
        <w:r>
          <w:rPr>
            <w:noProof/>
            <w:webHidden/>
          </w:rPr>
        </w:r>
        <w:r>
          <w:rPr>
            <w:noProof/>
            <w:webHidden/>
          </w:rPr>
          <w:fldChar w:fldCharType="separate"/>
        </w:r>
        <w:r>
          <w:rPr>
            <w:noProof/>
            <w:webHidden/>
          </w:rPr>
          <w:t>18</w:t>
        </w:r>
        <w:r>
          <w:rPr>
            <w:noProof/>
            <w:webHidden/>
          </w:rPr>
          <w:fldChar w:fldCharType="end"/>
        </w:r>
      </w:hyperlink>
    </w:p>
    <w:p w14:paraId="03EADEF8" w14:textId="5140250F" w:rsidR="001C65DE" w:rsidRDefault="001C65DE">
      <w:pPr>
        <w:pStyle w:val="TDC3"/>
        <w:rPr>
          <w:noProof/>
          <w:kern w:val="2"/>
          <w:lang w:eastAsia="es-ES"/>
          <w14:ligatures w14:val="standardContextual"/>
        </w:rPr>
      </w:pPr>
      <w:hyperlink w:anchor="_Toc199101943" w:history="1">
        <w:r w:rsidRPr="0082354A">
          <w:rPr>
            <w:rStyle w:val="Hipervnculo"/>
            <w:noProof/>
          </w:rPr>
          <w:t>Carga de datos</w:t>
        </w:r>
        <w:r>
          <w:rPr>
            <w:noProof/>
            <w:webHidden/>
          </w:rPr>
          <w:tab/>
        </w:r>
        <w:r>
          <w:rPr>
            <w:noProof/>
            <w:webHidden/>
          </w:rPr>
          <w:fldChar w:fldCharType="begin"/>
        </w:r>
        <w:r>
          <w:rPr>
            <w:noProof/>
            <w:webHidden/>
          </w:rPr>
          <w:instrText xml:space="preserve"> PAGEREF _Toc199101943 \h </w:instrText>
        </w:r>
        <w:r>
          <w:rPr>
            <w:noProof/>
            <w:webHidden/>
          </w:rPr>
        </w:r>
        <w:r>
          <w:rPr>
            <w:noProof/>
            <w:webHidden/>
          </w:rPr>
          <w:fldChar w:fldCharType="separate"/>
        </w:r>
        <w:r>
          <w:rPr>
            <w:noProof/>
            <w:webHidden/>
          </w:rPr>
          <w:t>19</w:t>
        </w:r>
        <w:r>
          <w:rPr>
            <w:noProof/>
            <w:webHidden/>
          </w:rPr>
          <w:fldChar w:fldCharType="end"/>
        </w:r>
      </w:hyperlink>
    </w:p>
    <w:p w14:paraId="6478787A" w14:textId="344466F9" w:rsidR="001C65DE" w:rsidRDefault="001C65DE">
      <w:pPr>
        <w:pStyle w:val="TDC3"/>
        <w:rPr>
          <w:noProof/>
          <w:kern w:val="2"/>
          <w:lang w:eastAsia="es-ES"/>
          <w14:ligatures w14:val="standardContextual"/>
        </w:rPr>
      </w:pPr>
      <w:hyperlink w:anchor="_Toc199101944" w:history="1">
        <w:r w:rsidRPr="0082354A">
          <w:rPr>
            <w:rStyle w:val="Hipervnculo"/>
            <w:noProof/>
          </w:rPr>
          <w:t>Gestión de alumnos</w:t>
        </w:r>
        <w:r>
          <w:rPr>
            <w:noProof/>
            <w:webHidden/>
          </w:rPr>
          <w:tab/>
        </w:r>
        <w:r>
          <w:rPr>
            <w:noProof/>
            <w:webHidden/>
          </w:rPr>
          <w:fldChar w:fldCharType="begin"/>
        </w:r>
        <w:r>
          <w:rPr>
            <w:noProof/>
            <w:webHidden/>
          </w:rPr>
          <w:instrText xml:space="preserve"> PAGEREF _Toc199101944 \h </w:instrText>
        </w:r>
        <w:r>
          <w:rPr>
            <w:noProof/>
            <w:webHidden/>
          </w:rPr>
        </w:r>
        <w:r>
          <w:rPr>
            <w:noProof/>
            <w:webHidden/>
          </w:rPr>
          <w:fldChar w:fldCharType="separate"/>
        </w:r>
        <w:r>
          <w:rPr>
            <w:noProof/>
            <w:webHidden/>
          </w:rPr>
          <w:t>20</w:t>
        </w:r>
        <w:r>
          <w:rPr>
            <w:noProof/>
            <w:webHidden/>
          </w:rPr>
          <w:fldChar w:fldCharType="end"/>
        </w:r>
      </w:hyperlink>
    </w:p>
    <w:p w14:paraId="7CB2DCD9" w14:textId="35C39B6B" w:rsidR="001C65DE" w:rsidRDefault="001C65DE">
      <w:pPr>
        <w:pStyle w:val="TDC3"/>
        <w:rPr>
          <w:noProof/>
          <w:kern w:val="2"/>
          <w:lang w:eastAsia="es-ES"/>
          <w14:ligatures w14:val="standardContextual"/>
        </w:rPr>
      </w:pPr>
      <w:hyperlink w:anchor="_Toc199101945" w:history="1">
        <w:r w:rsidRPr="0082354A">
          <w:rPr>
            <w:rStyle w:val="Hipervnculo"/>
            <w:noProof/>
          </w:rPr>
          <w:t>Gestión de préstamos</w:t>
        </w:r>
        <w:r>
          <w:rPr>
            <w:noProof/>
            <w:webHidden/>
          </w:rPr>
          <w:tab/>
        </w:r>
        <w:r>
          <w:rPr>
            <w:noProof/>
            <w:webHidden/>
          </w:rPr>
          <w:fldChar w:fldCharType="begin"/>
        </w:r>
        <w:r>
          <w:rPr>
            <w:noProof/>
            <w:webHidden/>
          </w:rPr>
          <w:instrText xml:space="preserve"> PAGEREF _Toc199101945 \h </w:instrText>
        </w:r>
        <w:r>
          <w:rPr>
            <w:noProof/>
            <w:webHidden/>
          </w:rPr>
        </w:r>
        <w:r>
          <w:rPr>
            <w:noProof/>
            <w:webHidden/>
          </w:rPr>
          <w:fldChar w:fldCharType="separate"/>
        </w:r>
        <w:r>
          <w:rPr>
            <w:noProof/>
            <w:webHidden/>
          </w:rPr>
          <w:t>21</w:t>
        </w:r>
        <w:r>
          <w:rPr>
            <w:noProof/>
            <w:webHidden/>
          </w:rPr>
          <w:fldChar w:fldCharType="end"/>
        </w:r>
      </w:hyperlink>
    </w:p>
    <w:p w14:paraId="74CF6CB0" w14:textId="22BF5817" w:rsidR="001C65DE" w:rsidRDefault="001C65DE">
      <w:pPr>
        <w:pStyle w:val="TDC3"/>
        <w:rPr>
          <w:noProof/>
          <w:kern w:val="2"/>
          <w:lang w:eastAsia="es-ES"/>
          <w14:ligatures w14:val="standardContextual"/>
        </w:rPr>
      </w:pPr>
      <w:hyperlink w:anchor="_Toc199101946" w:history="1">
        <w:r w:rsidRPr="0082354A">
          <w:rPr>
            <w:rStyle w:val="Hipervnculo"/>
            <w:noProof/>
          </w:rPr>
          <w:t>Gestión de listados</w:t>
        </w:r>
        <w:r>
          <w:rPr>
            <w:noProof/>
            <w:webHidden/>
          </w:rPr>
          <w:tab/>
        </w:r>
        <w:r>
          <w:rPr>
            <w:noProof/>
            <w:webHidden/>
          </w:rPr>
          <w:fldChar w:fldCharType="begin"/>
        </w:r>
        <w:r>
          <w:rPr>
            <w:noProof/>
            <w:webHidden/>
          </w:rPr>
          <w:instrText xml:space="preserve"> PAGEREF _Toc199101946 \h </w:instrText>
        </w:r>
        <w:r>
          <w:rPr>
            <w:noProof/>
            <w:webHidden/>
          </w:rPr>
        </w:r>
        <w:r>
          <w:rPr>
            <w:noProof/>
            <w:webHidden/>
          </w:rPr>
          <w:fldChar w:fldCharType="separate"/>
        </w:r>
        <w:r>
          <w:rPr>
            <w:noProof/>
            <w:webHidden/>
          </w:rPr>
          <w:t>22</w:t>
        </w:r>
        <w:r>
          <w:rPr>
            <w:noProof/>
            <w:webHidden/>
          </w:rPr>
          <w:fldChar w:fldCharType="end"/>
        </w:r>
      </w:hyperlink>
    </w:p>
    <w:p w14:paraId="54897F84" w14:textId="33DC0B80" w:rsidR="001C65DE" w:rsidRDefault="001C65DE">
      <w:pPr>
        <w:pStyle w:val="TDC3"/>
        <w:rPr>
          <w:noProof/>
          <w:kern w:val="2"/>
          <w:lang w:eastAsia="es-ES"/>
          <w14:ligatures w14:val="standardContextual"/>
        </w:rPr>
      </w:pPr>
      <w:hyperlink w:anchor="_Toc199101947" w:history="1">
        <w:r w:rsidRPr="0082354A">
          <w:rPr>
            <w:rStyle w:val="Hipervnculo"/>
            <w:noProof/>
          </w:rPr>
          <w:t>Preservar datos</w:t>
        </w:r>
        <w:r>
          <w:rPr>
            <w:noProof/>
            <w:webHidden/>
          </w:rPr>
          <w:tab/>
        </w:r>
        <w:r>
          <w:rPr>
            <w:noProof/>
            <w:webHidden/>
          </w:rPr>
          <w:fldChar w:fldCharType="begin"/>
        </w:r>
        <w:r>
          <w:rPr>
            <w:noProof/>
            <w:webHidden/>
          </w:rPr>
          <w:instrText xml:space="preserve"> PAGEREF _Toc199101947 \h </w:instrText>
        </w:r>
        <w:r>
          <w:rPr>
            <w:noProof/>
            <w:webHidden/>
          </w:rPr>
        </w:r>
        <w:r>
          <w:rPr>
            <w:noProof/>
            <w:webHidden/>
          </w:rPr>
          <w:fldChar w:fldCharType="separate"/>
        </w:r>
        <w:r>
          <w:rPr>
            <w:noProof/>
            <w:webHidden/>
          </w:rPr>
          <w:t>23</w:t>
        </w:r>
        <w:r>
          <w:rPr>
            <w:noProof/>
            <w:webHidden/>
          </w:rPr>
          <w:fldChar w:fldCharType="end"/>
        </w:r>
      </w:hyperlink>
    </w:p>
    <w:p w14:paraId="39EDD43A" w14:textId="56E62D00" w:rsidR="001C65DE" w:rsidRDefault="001C65DE">
      <w:pPr>
        <w:pStyle w:val="TDC2"/>
        <w:rPr>
          <w:noProof/>
          <w:kern w:val="2"/>
          <w:lang w:eastAsia="es-ES"/>
          <w14:ligatures w14:val="standardContextual"/>
        </w:rPr>
      </w:pPr>
      <w:hyperlink w:anchor="_Toc199101948" w:history="1">
        <w:r w:rsidRPr="0082354A">
          <w:rPr>
            <w:rStyle w:val="Hipervnculo"/>
            <w:noProof/>
          </w:rPr>
          <w:t>Esquema Entidad / Relación</w:t>
        </w:r>
        <w:r>
          <w:rPr>
            <w:noProof/>
            <w:webHidden/>
          </w:rPr>
          <w:tab/>
        </w:r>
        <w:r>
          <w:rPr>
            <w:noProof/>
            <w:webHidden/>
          </w:rPr>
          <w:fldChar w:fldCharType="begin"/>
        </w:r>
        <w:r>
          <w:rPr>
            <w:noProof/>
            <w:webHidden/>
          </w:rPr>
          <w:instrText xml:space="preserve"> PAGEREF _Toc199101948 \h </w:instrText>
        </w:r>
        <w:r>
          <w:rPr>
            <w:noProof/>
            <w:webHidden/>
          </w:rPr>
        </w:r>
        <w:r>
          <w:rPr>
            <w:noProof/>
            <w:webHidden/>
          </w:rPr>
          <w:fldChar w:fldCharType="separate"/>
        </w:r>
        <w:r>
          <w:rPr>
            <w:noProof/>
            <w:webHidden/>
          </w:rPr>
          <w:t>24</w:t>
        </w:r>
        <w:r>
          <w:rPr>
            <w:noProof/>
            <w:webHidden/>
          </w:rPr>
          <w:fldChar w:fldCharType="end"/>
        </w:r>
      </w:hyperlink>
    </w:p>
    <w:p w14:paraId="73F396C6" w14:textId="067496C7" w:rsidR="001C65DE" w:rsidRDefault="001C65DE">
      <w:pPr>
        <w:pStyle w:val="TDC2"/>
        <w:rPr>
          <w:noProof/>
          <w:kern w:val="2"/>
          <w:lang w:eastAsia="es-ES"/>
          <w14:ligatures w14:val="standardContextual"/>
        </w:rPr>
      </w:pPr>
      <w:hyperlink w:anchor="_Toc199101949" w:history="1">
        <w:r w:rsidRPr="0082354A">
          <w:rPr>
            <w:rStyle w:val="Hipervnculo"/>
            <w:noProof/>
          </w:rPr>
          <w:t>Modelo relacional y normalización</w:t>
        </w:r>
        <w:r>
          <w:rPr>
            <w:noProof/>
            <w:webHidden/>
          </w:rPr>
          <w:tab/>
        </w:r>
        <w:r>
          <w:rPr>
            <w:noProof/>
            <w:webHidden/>
          </w:rPr>
          <w:fldChar w:fldCharType="begin"/>
        </w:r>
        <w:r>
          <w:rPr>
            <w:noProof/>
            <w:webHidden/>
          </w:rPr>
          <w:instrText xml:space="preserve"> PAGEREF _Toc199101949 \h </w:instrText>
        </w:r>
        <w:r>
          <w:rPr>
            <w:noProof/>
            <w:webHidden/>
          </w:rPr>
        </w:r>
        <w:r>
          <w:rPr>
            <w:noProof/>
            <w:webHidden/>
          </w:rPr>
          <w:fldChar w:fldCharType="separate"/>
        </w:r>
        <w:r>
          <w:rPr>
            <w:noProof/>
            <w:webHidden/>
          </w:rPr>
          <w:t>25</w:t>
        </w:r>
        <w:r>
          <w:rPr>
            <w:noProof/>
            <w:webHidden/>
          </w:rPr>
          <w:fldChar w:fldCharType="end"/>
        </w:r>
      </w:hyperlink>
    </w:p>
    <w:p w14:paraId="62EC24BC" w14:textId="73D892F8" w:rsidR="001C65DE" w:rsidRDefault="001C65DE">
      <w:pPr>
        <w:pStyle w:val="TDC1"/>
        <w:rPr>
          <w:noProof/>
          <w:kern w:val="2"/>
          <w:lang w:eastAsia="es-ES"/>
          <w14:ligatures w14:val="standardContextual"/>
        </w:rPr>
      </w:pPr>
      <w:hyperlink w:anchor="_Toc199101950" w:history="1">
        <w:r w:rsidRPr="0082354A">
          <w:rPr>
            <w:rStyle w:val="Hipervnculo"/>
            <w:noProof/>
          </w:rPr>
          <w:t>Diseño del Proyecto</w:t>
        </w:r>
        <w:r>
          <w:rPr>
            <w:noProof/>
            <w:webHidden/>
          </w:rPr>
          <w:tab/>
        </w:r>
        <w:r>
          <w:rPr>
            <w:noProof/>
            <w:webHidden/>
          </w:rPr>
          <w:fldChar w:fldCharType="begin"/>
        </w:r>
        <w:r>
          <w:rPr>
            <w:noProof/>
            <w:webHidden/>
          </w:rPr>
          <w:instrText xml:space="preserve"> PAGEREF _Toc199101950 \h </w:instrText>
        </w:r>
        <w:r>
          <w:rPr>
            <w:noProof/>
            <w:webHidden/>
          </w:rPr>
        </w:r>
        <w:r>
          <w:rPr>
            <w:noProof/>
            <w:webHidden/>
          </w:rPr>
          <w:fldChar w:fldCharType="separate"/>
        </w:r>
        <w:r>
          <w:rPr>
            <w:noProof/>
            <w:webHidden/>
          </w:rPr>
          <w:t>26</w:t>
        </w:r>
        <w:r>
          <w:rPr>
            <w:noProof/>
            <w:webHidden/>
          </w:rPr>
          <w:fldChar w:fldCharType="end"/>
        </w:r>
      </w:hyperlink>
    </w:p>
    <w:p w14:paraId="184A356A" w14:textId="4AF09878" w:rsidR="001C65DE" w:rsidRDefault="001C65DE">
      <w:pPr>
        <w:pStyle w:val="TDC2"/>
        <w:rPr>
          <w:noProof/>
          <w:kern w:val="2"/>
          <w:lang w:eastAsia="es-ES"/>
          <w14:ligatures w14:val="standardContextual"/>
        </w:rPr>
      </w:pPr>
      <w:hyperlink w:anchor="_Toc199101951" w:history="1">
        <w:r w:rsidRPr="0082354A">
          <w:rPr>
            <w:rStyle w:val="Hipervnculo"/>
            <w:noProof/>
          </w:rPr>
          <w:t>Diseño físico de la Base de Datos</w:t>
        </w:r>
        <w:r>
          <w:rPr>
            <w:noProof/>
            <w:webHidden/>
          </w:rPr>
          <w:tab/>
        </w:r>
        <w:r>
          <w:rPr>
            <w:noProof/>
            <w:webHidden/>
          </w:rPr>
          <w:fldChar w:fldCharType="begin"/>
        </w:r>
        <w:r>
          <w:rPr>
            <w:noProof/>
            <w:webHidden/>
          </w:rPr>
          <w:instrText xml:space="preserve"> PAGEREF _Toc199101951 \h </w:instrText>
        </w:r>
        <w:r>
          <w:rPr>
            <w:noProof/>
            <w:webHidden/>
          </w:rPr>
        </w:r>
        <w:r>
          <w:rPr>
            <w:noProof/>
            <w:webHidden/>
          </w:rPr>
          <w:fldChar w:fldCharType="separate"/>
        </w:r>
        <w:r>
          <w:rPr>
            <w:noProof/>
            <w:webHidden/>
          </w:rPr>
          <w:t>27</w:t>
        </w:r>
        <w:r>
          <w:rPr>
            <w:noProof/>
            <w:webHidden/>
          </w:rPr>
          <w:fldChar w:fldCharType="end"/>
        </w:r>
      </w:hyperlink>
    </w:p>
    <w:p w14:paraId="71EFD34F" w14:textId="5D0A8751" w:rsidR="001C65DE" w:rsidRDefault="001C65DE">
      <w:pPr>
        <w:pStyle w:val="TDC2"/>
        <w:rPr>
          <w:noProof/>
          <w:kern w:val="2"/>
          <w:lang w:eastAsia="es-ES"/>
          <w14:ligatures w14:val="standardContextual"/>
        </w:rPr>
      </w:pPr>
      <w:hyperlink w:anchor="_Toc199101952" w:history="1">
        <w:r w:rsidRPr="0082354A">
          <w:rPr>
            <w:rStyle w:val="Hipervnculo"/>
            <w:noProof/>
          </w:rPr>
          <w:t>Estructura de almacenamiento</w:t>
        </w:r>
        <w:r>
          <w:rPr>
            <w:noProof/>
            <w:webHidden/>
          </w:rPr>
          <w:tab/>
        </w:r>
        <w:r>
          <w:rPr>
            <w:noProof/>
            <w:webHidden/>
          </w:rPr>
          <w:fldChar w:fldCharType="begin"/>
        </w:r>
        <w:r>
          <w:rPr>
            <w:noProof/>
            <w:webHidden/>
          </w:rPr>
          <w:instrText xml:space="preserve"> PAGEREF _Toc199101952 \h </w:instrText>
        </w:r>
        <w:r>
          <w:rPr>
            <w:noProof/>
            <w:webHidden/>
          </w:rPr>
        </w:r>
        <w:r>
          <w:rPr>
            <w:noProof/>
            <w:webHidden/>
          </w:rPr>
          <w:fldChar w:fldCharType="separate"/>
        </w:r>
        <w:r>
          <w:rPr>
            <w:noProof/>
            <w:webHidden/>
          </w:rPr>
          <w:t>27</w:t>
        </w:r>
        <w:r>
          <w:rPr>
            <w:noProof/>
            <w:webHidden/>
          </w:rPr>
          <w:fldChar w:fldCharType="end"/>
        </w:r>
      </w:hyperlink>
    </w:p>
    <w:p w14:paraId="188A798F" w14:textId="0D5CF9B3" w:rsidR="001C65DE" w:rsidRDefault="001C65DE">
      <w:pPr>
        <w:pStyle w:val="TDC2"/>
        <w:rPr>
          <w:noProof/>
          <w:kern w:val="2"/>
          <w:lang w:eastAsia="es-ES"/>
          <w14:ligatures w14:val="standardContextual"/>
        </w:rPr>
      </w:pPr>
      <w:hyperlink w:anchor="_Toc199101953" w:history="1">
        <w:r w:rsidRPr="0082354A">
          <w:rPr>
            <w:rStyle w:val="Hipervnculo"/>
            <w:noProof/>
          </w:rPr>
          <w:t>Diseño de procedimientos especiales</w:t>
        </w:r>
        <w:r>
          <w:rPr>
            <w:noProof/>
            <w:webHidden/>
          </w:rPr>
          <w:tab/>
        </w:r>
        <w:r>
          <w:rPr>
            <w:noProof/>
            <w:webHidden/>
          </w:rPr>
          <w:fldChar w:fldCharType="begin"/>
        </w:r>
        <w:r>
          <w:rPr>
            <w:noProof/>
            <w:webHidden/>
          </w:rPr>
          <w:instrText xml:space="preserve"> PAGEREF _Toc199101953 \h </w:instrText>
        </w:r>
        <w:r>
          <w:rPr>
            <w:noProof/>
            <w:webHidden/>
          </w:rPr>
        </w:r>
        <w:r>
          <w:rPr>
            <w:noProof/>
            <w:webHidden/>
          </w:rPr>
          <w:fldChar w:fldCharType="separate"/>
        </w:r>
        <w:r>
          <w:rPr>
            <w:noProof/>
            <w:webHidden/>
          </w:rPr>
          <w:t>28</w:t>
        </w:r>
        <w:r>
          <w:rPr>
            <w:noProof/>
            <w:webHidden/>
          </w:rPr>
          <w:fldChar w:fldCharType="end"/>
        </w:r>
      </w:hyperlink>
    </w:p>
    <w:p w14:paraId="1366202B" w14:textId="24250DBF" w:rsidR="001C65DE" w:rsidRDefault="001C65DE">
      <w:pPr>
        <w:pStyle w:val="TDC3"/>
        <w:rPr>
          <w:noProof/>
          <w:kern w:val="2"/>
          <w:lang w:eastAsia="es-ES"/>
          <w14:ligatures w14:val="standardContextual"/>
        </w:rPr>
      </w:pPr>
      <w:hyperlink w:anchor="_Toc199101954" w:history="1">
        <w:r w:rsidRPr="0082354A">
          <w:rPr>
            <w:rStyle w:val="Hipervnculo"/>
            <w:noProof/>
          </w:rPr>
          <w:t>Configuración de la aplicación.</w:t>
        </w:r>
        <w:r>
          <w:rPr>
            <w:noProof/>
            <w:webHidden/>
          </w:rPr>
          <w:tab/>
        </w:r>
        <w:r>
          <w:rPr>
            <w:noProof/>
            <w:webHidden/>
          </w:rPr>
          <w:fldChar w:fldCharType="begin"/>
        </w:r>
        <w:r>
          <w:rPr>
            <w:noProof/>
            <w:webHidden/>
          </w:rPr>
          <w:instrText xml:space="preserve"> PAGEREF _Toc199101954 \h </w:instrText>
        </w:r>
        <w:r>
          <w:rPr>
            <w:noProof/>
            <w:webHidden/>
          </w:rPr>
        </w:r>
        <w:r>
          <w:rPr>
            <w:noProof/>
            <w:webHidden/>
          </w:rPr>
          <w:fldChar w:fldCharType="separate"/>
        </w:r>
        <w:r>
          <w:rPr>
            <w:noProof/>
            <w:webHidden/>
          </w:rPr>
          <w:t>28</w:t>
        </w:r>
        <w:r>
          <w:rPr>
            <w:noProof/>
            <w:webHidden/>
          </w:rPr>
          <w:fldChar w:fldCharType="end"/>
        </w:r>
      </w:hyperlink>
    </w:p>
    <w:p w14:paraId="4FECD475" w14:textId="63B01B40" w:rsidR="001C65DE" w:rsidRDefault="001C65DE">
      <w:pPr>
        <w:pStyle w:val="TDC3"/>
        <w:rPr>
          <w:noProof/>
          <w:kern w:val="2"/>
          <w:lang w:eastAsia="es-ES"/>
          <w14:ligatures w14:val="standardContextual"/>
        </w:rPr>
      </w:pPr>
      <w:hyperlink w:anchor="_Toc199101955" w:history="1">
        <w:r w:rsidRPr="0082354A">
          <w:rPr>
            <w:rStyle w:val="Hipervnculo"/>
            <w:noProof/>
          </w:rPr>
          <w:t>Estructura del fichero de datos</w:t>
        </w:r>
        <w:r>
          <w:rPr>
            <w:noProof/>
            <w:webHidden/>
          </w:rPr>
          <w:tab/>
        </w:r>
        <w:r>
          <w:rPr>
            <w:noProof/>
            <w:webHidden/>
          </w:rPr>
          <w:fldChar w:fldCharType="begin"/>
        </w:r>
        <w:r>
          <w:rPr>
            <w:noProof/>
            <w:webHidden/>
          </w:rPr>
          <w:instrText xml:space="preserve"> PAGEREF _Toc199101955 \h </w:instrText>
        </w:r>
        <w:r>
          <w:rPr>
            <w:noProof/>
            <w:webHidden/>
          </w:rPr>
        </w:r>
        <w:r>
          <w:rPr>
            <w:noProof/>
            <w:webHidden/>
          </w:rPr>
          <w:fldChar w:fldCharType="separate"/>
        </w:r>
        <w:r>
          <w:rPr>
            <w:noProof/>
            <w:webHidden/>
          </w:rPr>
          <w:t>28</w:t>
        </w:r>
        <w:r>
          <w:rPr>
            <w:noProof/>
            <w:webHidden/>
          </w:rPr>
          <w:fldChar w:fldCharType="end"/>
        </w:r>
      </w:hyperlink>
    </w:p>
    <w:p w14:paraId="4B9F673E" w14:textId="6CDDCD2E" w:rsidR="001C65DE" w:rsidRDefault="001C65DE">
      <w:pPr>
        <w:pStyle w:val="TDC2"/>
        <w:rPr>
          <w:noProof/>
          <w:kern w:val="2"/>
          <w:lang w:eastAsia="es-ES"/>
          <w14:ligatures w14:val="standardContextual"/>
        </w:rPr>
      </w:pPr>
      <w:hyperlink w:anchor="_Toc199101956" w:history="1">
        <w:r w:rsidRPr="0082354A">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_Toc199101956 \h </w:instrText>
        </w:r>
        <w:r>
          <w:rPr>
            <w:noProof/>
            <w:webHidden/>
          </w:rPr>
        </w:r>
        <w:r>
          <w:rPr>
            <w:noProof/>
            <w:webHidden/>
          </w:rPr>
          <w:fldChar w:fldCharType="separate"/>
        </w:r>
        <w:r>
          <w:rPr>
            <w:noProof/>
            <w:webHidden/>
          </w:rPr>
          <w:t>29</w:t>
        </w:r>
        <w:r>
          <w:rPr>
            <w:noProof/>
            <w:webHidden/>
          </w:rPr>
          <w:fldChar w:fldCharType="end"/>
        </w:r>
      </w:hyperlink>
    </w:p>
    <w:p w14:paraId="3D488E17" w14:textId="7CCC5E3C" w:rsidR="001C65DE" w:rsidRDefault="001C65DE">
      <w:pPr>
        <w:pStyle w:val="TDC2"/>
        <w:rPr>
          <w:noProof/>
          <w:kern w:val="2"/>
          <w:lang w:eastAsia="es-ES"/>
          <w14:ligatures w14:val="standardContextual"/>
        </w:rPr>
      </w:pPr>
      <w:hyperlink w:anchor="_Toc199101957" w:history="1">
        <w:r w:rsidRPr="0082354A">
          <w:rPr>
            <w:rStyle w:val="Hipervnculo"/>
            <w:noProof/>
          </w:rPr>
          <w:t>Diseño de la interfaz gráfica</w:t>
        </w:r>
        <w:r>
          <w:rPr>
            <w:noProof/>
            <w:webHidden/>
          </w:rPr>
          <w:tab/>
        </w:r>
        <w:r>
          <w:rPr>
            <w:noProof/>
            <w:webHidden/>
          </w:rPr>
          <w:fldChar w:fldCharType="begin"/>
        </w:r>
        <w:r>
          <w:rPr>
            <w:noProof/>
            <w:webHidden/>
          </w:rPr>
          <w:instrText xml:space="preserve"> PAGEREF _Toc199101957 \h </w:instrText>
        </w:r>
        <w:r>
          <w:rPr>
            <w:noProof/>
            <w:webHidden/>
          </w:rPr>
        </w:r>
        <w:r>
          <w:rPr>
            <w:noProof/>
            <w:webHidden/>
          </w:rPr>
          <w:fldChar w:fldCharType="separate"/>
        </w:r>
        <w:r>
          <w:rPr>
            <w:noProof/>
            <w:webHidden/>
          </w:rPr>
          <w:t>30</w:t>
        </w:r>
        <w:r>
          <w:rPr>
            <w:noProof/>
            <w:webHidden/>
          </w:rPr>
          <w:fldChar w:fldCharType="end"/>
        </w:r>
      </w:hyperlink>
    </w:p>
    <w:p w14:paraId="237FD6A8" w14:textId="0D9BF8E7" w:rsidR="001C65DE" w:rsidRDefault="001C65DE">
      <w:pPr>
        <w:pStyle w:val="TDC3"/>
        <w:rPr>
          <w:noProof/>
          <w:kern w:val="2"/>
          <w:lang w:eastAsia="es-ES"/>
          <w14:ligatures w14:val="standardContextual"/>
        </w:rPr>
      </w:pPr>
      <w:hyperlink w:anchor="_Toc199101958" w:history="1">
        <w:r w:rsidRPr="0082354A">
          <w:rPr>
            <w:rStyle w:val="Hipervnculo"/>
            <w:noProof/>
          </w:rPr>
          <w:t>Diseño de movimiento de ventanas</w:t>
        </w:r>
        <w:r>
          <w:rPr>
            <w:noProof/>
            <w:webHidden/>
          </w:rPr>
          <w:tab/>
        </w:r>
        <w:r>
          <w:rPr>
            <w:noProof/>
            <w:webHidden/>
          </w:rPr>
          <w:fldChar w:fldCharType="begin"/>
        </w:r>
        <w:r>
          <w:rPr>
            <w:noProof/>
            <w:webHidden/>
          </w:rPr>
          <w:instrText xml:space="preserve"> PAGEREF _Toc199101958 \h </w:instrText>
        </w:r>
        <w:r>
          <w:rPr>
            <w:noProof/>
            <w:webHidden/>
          </w:rPr>
        </w:r>
        <w:r>
          <w:rPr>
            <w:noProof/>
            <w:webHidden/>
          </w:rPr>
          <w:fldChar w:fldCharType="separate"/>
        </w:r>
        <w:r>
          <w:rPr>
            <w:noProof/>
            <w:webHidden/>
          </w:rPr>
          <w:t>30</w:t>
        </w:r>
        <w:r>
          <w:rPr>
            <w:noProof/>
            <w:webHidden/>
          </w:rPr>
          <w:fldChar w:fldCharType="end"/>
        </w:r>
      </w:hyperlink>
    </w:p>
    <w:p w14:paraId="7A5ABDC0" w14:textId="150831EF" w:rsidR="001C65DE" w:rsidRDefault="001C65DE">
      <w:pPr>
        <w:pStyle w:val="TDC1"/>
        <w:rPr>
          <w:noProof/>
          <w:kern w:val="2"/>
          <w:lang w:eastAsia="es-ES"/>
          <w14:ligatures w14:val="standardContextual"/>
        </w:rPr>
      </w:pPr>
      <w:hyperlink w:anchor="_Toc199101959" w:history="1">
        <w:r w:rsidRPr="0082354A">
          <w:rPr>
            <w:rStyle w:val="Hipervnculo"/>
            <w:noProof/>
          </w:rPr>
          <w:t>Implementar el proyecto</w:t>
        </w:r>
        <w:r>
          <w:rPr>
            <w:noProof/>
            <w:webHidden/>
          </w:rPr>
          <w:tab/>
        </w:r>
        <w:r>
          <w:rPr>
            <w:noProof/>
            <w:webHidden/>
          </w:rPr>
          <w:fldChar w:fldCharType="begin"/>
        </w:r>
        <w:r>
          <w:rPr>
            <w:noProof/>
            <w:webHidden/>
          </w:rPr>
          <w:instrText xml:space="preserve"> PAGEREF _Toc199101959 \h </w:instrText>
        </w:r>
        <w:r>
          <w:rPr>
            <w:noProof/>
            <w:webHidden/>
          </w:rPr>
        </w:r>
        <w:r>
          <w:rPr>
            <w:noProof/>
            <w:webHidden/>
          </w:rPr>
          <w:fldChar w:fldCharType="separate"/>
        </w:r>
        <w:r>
          <w:rPr>
            <w:noProof/>
            <w:webHidden/>
          </w:rPr>
          <w:t>32</w:t>
        </w:r>
        <w:r>
          <w:rPr>
            <w:noProof/>
            <w:webHidden/>
          </w:rPr>
          <w:fldChar w:fldCharType="end"/>
        </w:r>
      </w:hyperlink>
    </w:p>
    <w:p w14:paraId="062E5CF9" w14:textId="520EF91B" w:rsidR="001C65DE" w:rsidRDefault="001C65DE">
      <w:pPr>
        <w:pStyle w:val="TDC3"/>
        <w:rPr>
          <w:noProof/>
          <w:kern w:val="2"/>
          <w:lang w:eastAsia="es-ES"/>
          <w14:ligatures w14:val="standardContextual"/>
        </w:rPr>
      </w:pPr>
      <w:hyperlink w:anchor="_Toc199101960" w:history="1">
        <w:r w:rsidRPr="0082354A">
          <w:rPr>
            <w:rStyle w:val="Hipervnculo"/>
            <w:noProof/>
          </w:rPr>
          <w:t>Sql de creación (MySQL)</w:t>
        </w:r>
        <w:r>
          <w:rPr>
            <w:noProof/>
            <w:webHidden/>
          </w:rPr>
          <w:tab/>
        </w:r>
        <w:r>
          <w:rPr>
            <w:noProof/>
            <w:webHidden/>
          </w:rPr>
          <w:fldChar w:fldCharType="begin"/>
        </w:r>
        <w:r>
          <w:rPr>
            <w:noProof/>
            <w:webHidden/>
          </w:rPr>
          <w:instrText xml:space="preserve"> PAGEREF _Toc199101960 \h </w:instrText>
        </w:r>
        <w:r>
          <w:rPr>
            <w:noProof/>
            <w:webHidden/>
          </w:rPr>
        </w:r>
        <w:r>
          <w:rPr>
            <w:noProof/>
            <w:webHidden/>
          </w:rPr>
          <w:fldChar w:fldCharType="separate"/>
        </w:r>
        <w:r>
          <w:rPr>
            <w:noProof/>
            <w:webHidden/>
          </w:rPr>
          <w:t>33</w:t>
        </w:r>
        <w:r>
          <w:rPr>
            <w:noProof/>
            <w:webHidden/>
          </w:rPr>
          <w:fldChar w:fldCharType="end"/>
        </w:r>
      </w:hyperlink>
    </w:p>
    <w:p w14:paraId="3BB1776D" w14:textId="0EF01E82" w:rsidR="001C65DE" w:rsidRDefault="001C65DE">
      <w:pPr>
        <w:pStyle w:val="TDC2"/>
        <w:rPr>
          <w:noProof/>
          <w:kern w:val="2"/>
          <w:lang w:eastAsia="es-ES"/>
          <w14:ligatures w14:val="standardContextual"/>
        </w:rPr>
      </w:pPr>
      <w:hyperlink w:anchor="_Toc199101961" w:history="1">
        <w:r w:rsidRPr="0082354A">
          <w:rPr>
            <w:rStyle w:val="Hipervnculo"/>
            <w:noProof/>
          </w:rPr>
          <w:t>Indicadores de calidad</w:t>
        </w:r>
        <w:r>
          <w:rPr>
            <w:noProof/>
            <w:webHidden/>
          </w:rPr>
          <w:tab/>
        </w:r>
        <w:r>
          <w:rPr>
            <w:noProof/>
            <w:webHidden/>
          </w:rPr>
          <w:fldChar w:fldCharType="begin"/>
        </w:r>
        <w:r>
          <w:rPr>
            <w:noProof/>
            <w:webHidden/>
          </w:rPr>
          <w:instrText xml:space="preserve"> PAGEREF _Toc199101961 \h </w:instrText>
        </w:r>
        <w:r>
          <w:rPr>
            <w:noProof/>
            <w:webHidden/>
          </w:rPr>
        </w:r>
        <w:r>
          <w:rPr>
            <w:noProof/>
            <w:webHidden/>
          </w:rPr>
          <w:fldChar w:fldCharType="separate"/>
        </w:r>
        <w:r>
          <w:rPr>
            <w:noProof/>
            <w:webHidden/>
          </w:rPr>
          <w:t>37</w:t>
        </w:r>
        <w:r>
          <w:rPr>
            <w:noProof/>
            <w:webHidden/>
          </w:rPr>
          <w:fldChar w:fldCharType="end"/>
        </w:r>
      </w:hyperlink>
    </w:p>
    <w:p w14:paraId="223F6891" w14:textId="124C91A4" w:rsidR="001C65DE" w:rsidRDefault="001C65DE">
      <w:pPr>
        <w:pStyle w:val="TDC2"/>
        <w:rPr>
          <w:noProof/>
          <w:kern w:val="2"/>
          <w:lang w:eastAsia="es-ES"/>
          <w14:ligatures w14:val="standardContextual"/>
        </w:rPr>
      </w:pPr>
      <w:hyperlink w:anchor="_Toc199101962" w:history="1">
        <w:r w:rsidRPr="0082354A">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_Toc199101962 \h </w:instrText>
        </w:r>
        <w:r>
          <w:rPr>
            <w:noProof/>
            <w:webHidden/>
          </w:rPr>
        </w:r>
        <w:r>
          <w:rPr>
            <w:noProof/>
            <w:webHidden/>
          </w:rPr>
          <w:fldChar w:fldCharType="separate"/>
        </w:r>
        <w:r>
          <w:rPr>
            <w:noProof/>
            <w:webHidden/>
          </w:rPr>
          <w:t>38</w:t>
        </w:r>
        <w:r>
          <w:rPr>
            <w:noProof/>
            <w:webHidden/>
          </w:rPr>
          <w:fldChar w:fldCharType="end"/>
        </w:r>
      </w:hyperlink>
    </w:p>
    <w:p w14:paraId="759B3F97" w14:textId="77748A01" w:rsidR="001C65DE" w:rsidRDefault="001C65DE">
      <w:pPr>
        <w:pStyle w:val="TDC1"/>
        <w:rPr>
          <w:noProof/>
          <w:kern w:val="2"/>
          <w:lang w:eastAsia="es-ES"/>
          <w14:ligatures w14:val="standardContextual"/>
        </w:rPr>
      </w:pPr>
      <w:hyperlink w:anchor="_Toc199101963" w:history="1">
        <w:r w:rsidRPr="0082354A">
          <w:rPr>
            <w:rStyle w:val="Hipervnculo"/>
            <w:noProof/>
          </w:rPr>
          <w:t>Implantación del Proyecto</w:t>
        </w:r>
        <w:r>
          <w:rPr>
            <w:noProof/>
            <w:webHidden/>
          </w:rPr>
          <w:tab/>
        </w:r>
        <w:r>
          <w:rPr>
            <w:noProof/>
            <w:webHidden/>
          </w:rPr>
          <w:fldChar w:fldCharType="begin"/>
        </w:r>
        <w:r>
          <w:rPr>
            <w:noProof/>
            <w:webHidden/>
          </w:rPr>
          <w:instrText xml:space="preserve"> PAGEREF _Toc199101963 \h </w:instrText>
        </w:r>
        <w:r>
          <w:rPr>
            <w:noProof/>
            <w:webHidden/>
          </w:rPr>
        </w:r>
        <w:r>
          <w:rPr>
            <w:noProof/>
            <w:webHidden/>
          </w:rPr>
          <w:fldChar w:fldCharType="separate"/>
        </w:r>
        <w:r>
          <w:rPr>
            <w:noProof/>
            <w:webHidden/>
          </w:rPr>
          <w:t>41</w:t>
        </w:r>
        <w:r>
          <w:rPr>
            <w:noProof/>
            <w:webHidden/>
          </w:rPr>
          <w:fldChar w:fldCharType="end"/>
        </w:r>
      </w:hyperlink>
    </w:p>
    <w:p w14:paraId="5FE3778B" w14:textId="5BA87F3F" w:rsidR="001C65DE" w:rsidRDefault="001C65DE">
      <w:pPr>
        <w:pStyle w:val="TDC2"/>
        <w:rPr>
          <w:noProof/>
          <w:kern w:val="2"/>
          <w:lang w:eastAsia="es-ES"/>
          <w14:ligatures w14:val="standardContextual"/>
        </w:rPr>
      </w:pPr>
      <w:hyperlink w:anchor="_Toc199101964" w:history="1">
        <w:r w:rsidRPr="0082354A">
          <w:rPr>
            <w:rStyle w:val="Hipervnculo"/>
            <w:noProof/>
          </w:rPr>
          <w:t>Plan de implantación</w:t>
        </w:r>
        <w:r>
          <w:rPr>
            <w:noProof/>
            <w:webHidden/>
          </w:rPr>
          <w:tab/>
        </w:r>
        <w:r>
          <w:rPr>
            <w:noProof/>
            <w:webHidden/>
          </w:rPr>
          <w:fldChar w:fldCharType="begin"/>
        </w:r>
        <w:r>
          <w:rPr>
            <w:noProof/>
            <w:webHidden/>
          </w:rPr>
          <w:instrText xml:space="preserve"> PAGEREF _Toc199101964 \h </w:instrText>
        </w:r>
        <w:r>
          <w:rPr>
            <w:noProof/>
            <w:webHidden/>
          </w:rPr>
        </w:r>
        <w:r>
          <w:rPr>
            <w:noProof/>
            <w:webHidden/>
          </w:rPr>
          <w:fldChar w:fldCharType="separate"/>
        </w:r>
        <w:r>
          <w:rPr>
            <w:noProof/>
            <w:webHidden/>
          </w:rPr>
          <w:t>42</w:t>
        </w:r>
        <w:r>
          <w:rPr>
            <w:noProof/>
            <w:webHidden/>
          </w:rPr>
          <w:fldChar w:fldCharType="end"/>
        </w:r>
      </w:hyperlink>
    </w:p>
    <w:p w14:paraId="346DFAB8" w14:textId="5F952B29" w:rsidR="001C65DE" w:rsidRDefault="001C65DE">
      <w:pPr>
        <w:pStyle w:val="TDC2"/>
        <w:rPr>
          <w:noProof/>
          <w:kern w:val="2"/>
          <w:lang w:eastAsia="es-ES"/>
          <w14:ligatures w14:val="standardContextual"/>
        </w:rPr>
      </w:pPr>
      <w:hyperlink w:anchor="_Toc199101965" w:history="1">
        <w:r w:rsidRPr="0082354A">
          <w:rPr>
            <w:rStyle w:val="Hipervnculo"/>
            <w:noProof/>
          </w:rPr>
          <w:t>Manual de instalación</w:t>
        </w:r>
        <w:r>
          <w:rPr>
            <w:noProof/>
            <w:webHidden/>
          </w:rPr>
          <w:tab/>
        </w:r>
        <w:r>
          <w:rPr>
            <w:noProof/>
            <w:webHidden/>
          </w:rPr>
          <w:fldChar w:fldCharType="begin"/>
        </w:r>
        <w:r>
          <w:rPr>
            <w:noProof/>
            <w:webHidden/>
          </w:rPr>
          <w:instrText xml:space="preserve"> PAGEREF _Toc199101965 \h </w:instrText>
        </w:r>
        <w:r>
          <w:rPr>
            <w:noProof/>
            <w:webHidden/>
          </w:rPr>
        </w:r>
        <w:r>
          <w:rPr>
            <w:noProof/>
            <w:webHidden/>
          </w:rPr>
          <w:fldChar w:fldCharType="separate"/>
        </w:r>
        <w:r>
          <w:rPr>
            <w:noProof/>
            <w:webHidden/>
          </w:rPr>
          <w:t>42</w:t>
        </w:r>
        <w:r>
          <w:rPr>
            <w:noProof/>
            <w:webHidden/>
          </w:rPr>
          <w:fldChar w:fldCharType="end"/>
        </w:r>
      </w:hyperlink>
    </w:p>
    <w:p w14:paraId="7A383BE8" w14:textId="16C396C5" w:rsidR="001C65DE" w:rsidRDefault="001C65DE">
      <w:pPr>
        <w:pStyle w:val="TDC3"/>
        <w:rPr>
          <w:noProof/>
          <w:kern w:val="2"/>
          <w:lang w:eastAsia="es-ES"/>
          <w14:ligatures w14:val="standardContextual"/>
        </w:rPr>
      </w:pPr>
      <w:hyperlink w:anchor="_Toc199101966" w:history="1">
        <w:r w:rsidRPr="0082354A">
          <w:rPr>
            <w:rStyle w:val="Hipervnculo"/>
            <w:noProof/>
          </w:rPr>
          <w:t>Instalación de la aplicación</w:t>
        </w:r>
        <w:r>
          <w:rPr>
            <w:noProof/>
            <w:webHidden/>
          </w:rPr>
          <w:tab/>
        </w:r>
        <w:r>
          <w:rPr>
            <w:noProof/>
            <w:webHidden/>
          </w:rPr>
          <w:fldChar w:fldCharType="begin"/>
        </w:r>
        <w:r>
          <w:rPr>
            <w:noProof/>
            <w:webHidden/>
          </w:rPr>
          <w:instrText xml:space="preserve"> PAGEREF _Toc199101966 \h </w:instrText>
        </w:r>
        <w:r>
          <w:rPr>
            <w:noProof/>
            <w:webHidden/>
          </w:rPr>
        </w:r>
        <w:r>
          <w:rPr>
            <w:noProof/>
            <w:webHidden/>
          </w:rPr>
          <w:fldChar w:fldCharType="separate"/>
        </w:r>
        <w:r>
          <w:rPr>
            <w:noProof/>
            <w:webHidden/>
          </w:rPr>
          <w:t>42</w:t>
        </w:r>
        <w:r>
          <w:rPr>
            <w:noProof/>
            <w:webHidden/>
          </w:rPr>
          <w:fldChar w:fldCharType="end"/>
        </w:r>
      </w:hyperlink>
    </w:p>
    <w:p w14:paraId="5A5F3608" w14:textId="3A55F04F" w:rsidR="001C65DE" w:rsidRDefault="001C65DE">
      <w:pPr>
        <w:pStyle w:val="TDC2"/>
        <w:rPr>
          <w:noProof/>
          <w:kern w:val="2"/>
          <w:lang w:eastAsia="es-ES"/>
          <w14:ligatures w14:val="standardContextual"/>
        </w:rPr>
      </w:pPr>
      <w:hyperlink w:anchor="_Toc199101967" w:history="1">
        <w:r w:rsidRPr="0082354A">
          <w:rPr>
            <w:rStyle w:val="Hipervnculo"/>
            <w:noProof/>
          </w:rPr>
          <w:t>Mejoras posibles</w:t>
        </w:r>
        <w:r>
          <w:rPr>
            <w:noProof/>
            <w:webHidden/>
          </w:rPr>
          <w:tab/>
        </w:r>
        <w:r>
          <w:rPr>
            <w:noProof/>
            <w:webHidden/>
          </w:rPr>
          <w:fldChar w:fldCharType="begin"/>
        </w:r>
        <w:r>
          <w:rPr>
            <w:noProof/>
            <w:webHidden/>
          </w:rPr>
          <w:instrText xml:space="preserve"> PAGEREF _Toc199101967 \h </w:instrText>
        </w:r>
        <w:r>
          <w:rPr>
            <w:noProof/>
            <w:webHidden/>
          </w:rPr>
        </w:r>
        <w:r>
          <w:rPr>
            <w:noProof/>
            <w:webHidden/>
          </w:rPr>
          <w:fldChar w:fldCharType="separate"/>
        </w:r>
        <w:r>
          <w:rPr>
            <w:noProof/>
            <w:webHidden/>
          </w:rPr>
          <w:t>42</w:t>
        </w:r>
        <w:r>
          <w:rPr>
            <w:noProof/>
            <w:webHidden/>
          </w:rPr>
          <w:fldChar w:fldCharType="end"/>
        </w:r>
      </w:hyperlink>
    </w:p>
    <w:p w14:paraId="11A8A966" w14:textId="432F5E29" w:rsidR="001C65DE" w:rsidRDefault="001C65DE">
      <w:pPr>
        <w:pStyle w:val="TDC2"/>
        <w:rPr>
          <w:noProof/>
          <w:kern w:val="2"/>
          <w:lang w:eastAsia="es-ES"/>
          <w14:ligatures w14:val="standardContextual"/>
        </w:rPr>
      </w:pPr>
      <w:hyperlink w:anchor="_Toc199101968" w:history="1">
        <w:r w:rsidRPr="0082354A">
          <w:rPr>
            <w:rStyle w:val="Hipervnculo"/>
            <w:noProof/>
          </w:rPr>
          <w:t>Manual de usuario</w:t>
        </w:r>
        <w:r>
          <w:rPr>
            <w:noProof/>
            <w:webHidden/>
          </w:rPr>
          <w:tab/>
        </w:r>
        <w:r>
          <w:rPr>
            <w:noProof/>
            <w:webHidden/>
          </w:rPr>
          <w:fldChar w:fldCharType="begin"/>
        </w:r>
        <w:r>
          <w:rPr>
            <w:noProof/>
            <w:webHidden/>
          </w:rPr>
          <w:instrText xml:space="preserve"> PAGEREF _Toc199101968 \h </w:instrText>
        </w:r>
        <w:r>
          <w:rPr>
            <w:noProof/>
            <w:webHidden/>
          </w:rPr>
        </w:r>
        <w:r>
          <w:rPr>
            <w:noProof/>
            <w:webHidden/>
          </w:rPr>
          <w:fldChar w:fldCharType="separate"/>
        </w:r>
        <w:r>
          <w:rPr>
            <w:noProof/>
            <w:webHidden/>
          </w:rPr>
          <w:t>42</w:t>
        </w:r>
        <w:r>
          <w:rPr>
            <w:noProof/>
            <w:webHidden/>
          </w:rPr>
          <w:fldChar w:fldCharType="end"/>
        </w:r>
      </w:hyperlink>
    </w:p>
    <w:p w14:paraId="0E777564" w14:textId="78617402" w:rsidR="001C65DE" w:rsidRDefault="001C65DE">
      <w:pPr>
        <w:pStyle w:val="TDC1"/>
        <w:rPr>
          <w:noProof/>
          <w:kern w:val="2"/>
          <w:lang w:eastAsia="es-ES"/>
          <w14:ligatures w14:val="standardContextual"/>
        </w:rPr>
      </w:pPr>
      <w:hyperlink w:anchor="_Toc199101969" w:history="1">
        <w:r w:rsidRPr="0082354A">
          <w:rPr>
            <w:rStyle w:val="Hipervnculo"/>
            <w:noProof/>
            <w:lang w:bidi="es-ES"/>
          </w:rPr>
          <w:t>Anexos</w:t>
        </w:r>
        <w:r>
          <w:rPr>
            <w:noProof/>
            <w:webHidden/>
          </w:rPr>
          <w:tab/>
        </w:r>
        <w:r>
          <w:rPr>
            <w:noProof/>
            <w:webHidden/>
          </w:rPr>
          <w:fldChar w:fldCharType="begin"/>
        </w:r>
        <w:r>
          <w:rPr>
            <w:noProof/>
            <w:webHidden/>
          </w:rPr>
          <w:instrText xml:space="preserve"> PAGEREF _Toc199101969 \h </w:instrText>
        </w:r>
        <w:r>
          <w:rPr>
            <w:noProof/>
            <w:webHidden/>
          </w:rPr>
        </w:r>
        <w:r>
          <w:rPr>
            <w:noProof/>
            <w:webHidden/>
          </w:rPr>
          <w:fldChar w:fldCharType="separate"/>
        </w:r>
        <w:r>
          <w:rPr>
            <w:noProof/>
            <w:webHidden/>
          </w:rPr>
          <w:t>45</w:t>
        </w:r>
        <w:r>
          <w:rPr>
            <w:noProof/>
            <w:webHidden/>
          </w:rPr>
          <w:fldChar w:fldCharType="end"/>
        </w:r>
      </w:hyperlink>
    </w:p>
    <w:p w14:paraId="17DF2DCF" w14:textId="7A18AA13" w:rsidR="001C65DE" w:rsidRDefault="001C65DE">
      <w:pPr>
        <w:pStyle w:val="TDC2"/>
        <w:rPr>
          <w:noProof/>
          <w:kern w:val="2"/>
          <w:lang w:eastAsia="es-ES"/>
          <w14:ligatures w14:val="standardContextual"/>
        </w:rPr>
      </w:pPr>
      <w:hyperlink w:anchor="_Toc199101970" w:history="1">
        <w:r w:rsidRPr="0082354A">
          <w:rPr>
            <w:rStyle w:val="Hipervnculo"/>
            <w:noProof/>
          </w:rPr>
          <w:t>Formulario de contrato usado</w:t>
        </w:r>
        <w:r>
          <w:rPr>
            <w:noProof/>
            <w:webHidden/>
          </w:rPr>
          <w:tab/>
        </w:r>
        <w:r>
          <w:rPr>
            <w:noProof/>
            <w:webHidden/>
          </w:rPr>
          <w:fldChar w:fldCharType="begin"/>
        </w:r>
        <w:r>
          <w:rPr>
            <w:noProof/>
            <w:webHidden/>
          </w:rPr>
          <w:instrText xml:space="preserve"> PAGEREF _Toc199101970 \h </w:instrText>
        </w:r>
        <w:r>
          <w:rPr>
            <w:noProof/>
            <w:webHidden/>
          </w:rPr>
        </w:r>
        <w:r>
          <w:rPr>
            <w:noProof/>
            <w:webHidden/>
          </w:rPr>
          <w:fldChar w:fldCharType="separate"/>
        </w:r>
        <w:r>
          <w:rPr>
            <w:noProof/>
            <w:webHidden/>
          </w:rPr>
          <w:t>46</w:t>
        </w:r>
        <w:r>
          <w:rPr>
            <w:noProof/>
            <w:webHidden/>
          </w:rPr>
          <w:fldChar w:fldCharType="end"/>
        </w:r>
      </w:hyperlink>
    </w:p>
    <w:p w14:paraId="67ED25AE" w14:textId="50F595FA" w:rsidR="001C65DE" w:rsidRDefault="001C65DE">
      <w:pPr>
        <w:pStyle w:val="TDC2"/>
        <w:rPr>
          <w:noProof/>
          <w:kern w:val="2"/>
          <w:lang w:eastAsia="es-ES"/>
          <w14:ligatures w14:val="standardContextual"/>
        </w:rPr>
      </w:pPr>
      <w:hyperlink w:anchor="_Toc199101971" w:history="1">
        <w:r w:rsidRPr="0082354A">
          <w:rPr>
            <w:rStyle w:val="Hipervnculo"/>
            <w:noProof/>
          </w:rPr>
          <w:t>Fichero exportado de Delphos (alumnos)</w:t>
        </w:r>
        <w:r>
          <w:rPr>
            <w:noProof/>
            <w:webHidden/>
          </w:rPr>
          <w:tab/>
        </w:r>
        <w:r>
          <w:rPr>
            <w:noProof/>
            <w:webHidden/>
          </w:rPr>
          <w:fldChar w:fldCharType="begin"/>
        </w:r>
        <w:r>
          <w:rPr>
            <w:noProof/>
            <w:webHidden/>
          </w:rPr>
          <w:instrText xml:space="preserve"> PAGEREF _Toc199101971 \h </w:instrText>
        </w:r>
        <w:r>
          <w:rPr>
            <w:noProof/>
            <w:webHidden/>
          </w:rPr>
        </w:r>
        <w:r>
          <w:rPr>
            <w:noProof/>
            <w:webHidden/>
          </w:rPr>
          <w:fldChar w:fldCharType="separate"/>
        </w:r>
        <w:r>
          <w:rPr>
            <w:noProof/>
            <w:webHidden/>
          </w:rPr>
          <w:t>47</w:t>
        </w:r>
        <w:r>
          <w:rPr>
            <w:noProof/>
            <w:webHidden/>
          </w:rPr>
          <w:fldChar w:fldCharType="end"/>
        </w:r>
      </w:hyperlink>
    </w:p>
    <w:p w14:paraId="0FCB68FE" w14:textId="602BECD5" w:rsidR="001C65DE" w:rsidRDefault="001C65DE">
      <w:pPr>
        <w:pStyle w:val="TDC2"/>
        <w:rPr>
          <w:noProof/>
          <w:kern w:val="2"/>
          <w:lang w:eastAsia="es-ES"/>
          <w14:ligatures w14:val="standardContextual"/>
        </w:rPr>
      </w:pPr>
      <w:hyperlink w:anchor="_Toc199101972" w:history="1">
        <w:r w:rsidRPr="0082354A">
          <w:rPr>
            <w:rStyle w:val="Hipervnculo"/>
            <w:noProof/>
          </w:rPr>
          <w:t>Ejemplo de formulario de satisfacción</w:t>
        </w:r>
        <w:r>
          <w:rPr>
            <w:noProof/>
            <w:webHidden/>
          </w:rPr>
          <w:tab/>
        </w:r>
        <w:r>
          <w:rPr>
            <w:noProof/>
            <w:webHidden/>
          </w:rPr>
          <w:fldChar w:fldCharType="begin"/>
        </w:r>
        <w:r>
          <w:rPr>
            <w:noProof/>
            <w:webHidden/>
          </w:rPr>
          <w:instrText xml:space="preserve"> PAGEREF _Toc199101972 \h </w:instrText>
        </w:r>
        <w:r>
          <w:rPr>
            <w:noProof/>
            <w:webHidden/>
          </w:rPr>
        </w:r>
        <w:r>
          <w:rPr>
            <w:noProof/>
            <w:webHidden/>
          </w:rPr>
          <w:fldChar w:fldCharType="separate"/>
        </w:r>
        <w:r>
          <w:rPr>
            <w:noProof/>
            <w:webHidden/>
          </w:rPr>
          <w:t>48</w:t>
        </w:r>
        <w:r>
          <w:rPr>
            <w:noProof/>
            <w:webHidden/>
          </w:rPr>
          <w:fldChar w:fldCharType="end"/>
        </w:r>
      </w:hyperlink>
    </w:p>
    <w:p w14:paraId="09879784" w14:textId="1905F7FD" w:rsidR="001C65DE" w:rsidRDefault="001C65DE">
      <w:pPr>
        <w:pStyle w:val="TDC2"/>
        <w:rPr>
          <w:noProof/>
          <w:kern w:val="2"/>
          <w:lang w:eastAsia="es-ES"/>
          <w14:ligatures w14:val="standardContextual"/>
        </w:rPr>
      </w:pPr>
      <w:hyperlink w:anchor="_Toc199101973" w:history="1">
        <w:r w:rsidRPr="0082354A">
          <w:rPr>
            <w:rStyle w:val="Hipervnculo"/>
            <w:noProof/>
          </w:rPr>
          <w:t>Datos de prueba</w:t>
        </w:r>
        <w:r>
          <w:rPr>
            <w:noProof/>
            <w:webHidden/>
          </w:rPr>
          <w:tab/>
        </w:r>
        <w:r>
          <w:rPr>
            <w:noProof/>
            <w:webHidden/>
          </w:rPr>
          <w:fldChar w:fldCharType="begin"/>
        </w:r>
        <w:r>
          <w:rPr>
            <w:noProof/>
            <w:webHidden/>
          </w:rPr>
          <w:instrText xml:space="preserve"> PAGEREF _Toc199101973 \h </w:instrText>
        </w:r>
        <w:r>
          <w:rPr>
            <w:noProof/>
            <w:webHidden/>
          </w:rPr>
        </w:r>
        <w:r>
          <w:rPr>
            <w:noProof/>
            <w:webHidden/>
          </w:rPr>
          <w:fldChar w:fldCharType="separate"/>
        </w:r>
        <w:r>
          <w:rPr>
            <w:noProof/>
            <w:webHidden/>
          </w:rPr>
          <w:t>49</w:t>
        </w:r>
        <w:r>
          <w:rPr>
            <w:noProof/>
            <w:webHidden/>
          </w:rPr>
          <w:fldChar w:fldCharType="end"/>
        </w:r>
      </w:hyperlink>
    </w:p>
    <w:p w14:paraId="31CC621E" w14:textId="50E4E32F" w:rsidR="001C65DE" w:rsidRDefault="001C65DE">
      <w:pPr>
        <w:pStyle w:val="TDC1"/>
        <w:rPr>
          <w:noProof/>
          <w:kern w:val="2"/>
          <w:lang w:eastAsia="es-ES"/>
          <w14:ligatures w14:val="standardContextual"/>
        </w:rPr>
      </w:pPr>
      <w:hyperlink w:anchor="_Toc199101974" w:history="1">
        <w:r w:rsidRPr="0082354A">
          <w:rPr>
            <w:rStyle w:val="Hipervnculo"/>
            <w:noProof/>
          </w:rPr>
          <w:t>ENLACE AL PROYECTO Y AL GIT</w:t>
        </w:r>
        <w:r>
          <w:rPr>
            <w:noProof/>
            <w:webHidden/>
          </w:rPr>
          <w:tab/>
        </w:r>
        <w:r>
          <w:rPr>
            <w:noProof/>
            <w:webHidden/>
          </w:rPr>
          <w:fldChar w:fldCharType="begin"/>
        </w:r>
        <w:r>
          <w:rPr>
            <w:noProof/>
            <w:webHidden/>
          </w:rPr>
          <w:instrText xml:space="preserve"> PAGEREF _Toc199101974 \h </w:instrText>
        </w:r>
        <w:r>
          <w:rPr>
            <w:noProof/>
            <w:webHidden/>
          </w:rPr>
        </w:r>
        <w:r>
          <w:rPr>
            <w:noProof/>
            <w:webHidden/>
          </w:rPr>
          <w:fldChar w:fldCharType="separate"/>
        </w:r>
        <w:r>
          <w:rPr>
            <w:noProof/>
            <w:webHidden/>
          </w:rPr>
          <w:t>49</w:t>
        </w:r>
        <w:r>
          <w:rPr>
            <w:noProof/>
            <w:webHidden/>
          </w:rPr>
          <w:fldChar w:fldCharType="end"/>
        </w:r>
      </w:hyperlink>
    </w:p>
    <w:p w14:paraId="08DCF776" w14:textId="371D9C74" w:rsidR="001C65DE" w:rsidRDefault="001C65DE">
      <w:pPr>
        <w:pStyle w:val="TDC1"/>
        <w:rPr>
          <w:noProof/>
          <w:kern w:val="2"/>
          <w:lang w:eastAsia="es-ES"/>
          <w14:ligatures w14:val="standardContextual"/>
        </w:rPr>
      </w:pPr>
      <w:hyperlink w:anchor="_Toc199101975" w:history="1">
        <w:r w:rsidRPr="0082354A">
          <w:rPr>
            <w:rStyle w:val="Hipervnculo"/>
            <w:noProof/>
          </w:rPr>
          <w:t>https://github.com/modoranandy/ProyectoProgramacion</w:t>
        </w:r>
        <w:r>
          <w:rPr>
            <w:noProof/>
            <w:webHidden/>
          </w:rPr>
          <w:tab/>
        </w:r>
        <w:r>
          <w:rPr>
            <w:noProof/>
            <w:webHidden/>
          </w:rPr>
          <w:fldChar w:fldCharType="begin"/>
        </w:r>
        <w:r>
          <w:rPr>
            <w:noProof/>
            <w:webHidden/>
          </w:rPr>
          <w:instrText xml:space="preserve"> PAGEREF _Toc199101975 \h </w:instrText>
        </w:r>
        <w:r>
          <w:rPr>
            <w:noProof/>
            <w:webHidden/>
          </w:rPr>
        </w:r>
        <w:r>
          <w:rPr>
            <w:noProof/>
            <w:webHidden/>
          </w:rPr>
          <w:fldChar w:fldCharType="separate"/>
        </w:r>
        <w:r>
          <w:rPr>
            <w:noProof/>
            <w:webHidden/>
          </w:rPr>
          <w:t>49</w:t>
        </w:r>
        <w:r>
          <w:rPr>
            <w:noProof/>
            <w:webHidden/>
          </w:rPr>
          <w:fldChar w:fldCharType="end"/>
        </w:r>
      </w:hyperlink>
    </w:p>
    <w:p w14:paraId="6018FABA" w14:textId="200E2630" w:rsidR="003C536F" w:rsidRPr="003C536F" w:rsidRDefault="003C536F" w:rsidP="003C536F">
      <w:pPr>
        <w:rPr>
          <w:lang w:eastAsia="es-ES"/>
        </w:rPr>
      </w:pPr>
      <w:r>
        <w:rPr>
          <w:lang w:eastAsia="es-ES"/>
        </w:rPr>
        <w:fldChar w:fldCharType="end"/>
      </w:r>
    </w:p>
    <w:p w14:paraId="3957A3B0" w14:textId="77777777" w:rsidR="003C536F" w:rsidRPr="003C536F" w:rsidRDefault="003C536F" w:rsidP="003C536F"/>
    <w:p w14:paraId="722F62E9" w14:textId="77777777" w:rsidR="003C536F" w:rsidRPr="00253E43" w:rsidRDefault="003C536F" w:rsidP="00937301"/>
    <w:sectPr w:rsidR="003C536F" w:rsidRPr="00253E43" w:rsidSect="0016695B">
      <w:headerReference w:type="default" r:id="rId49"/>
      <w:footerReference w:type="default" r:id="rId50"/>
      <w:pgSz w:w="11906" w:h="16838" w:code="9"/>
      <w:pgMar w:top="1291" w:right="936" w:bottom="720"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7C768" w14:textId="77777777" w:rsidR="00696204" w:rsidRDefault="00696204" w:rsidP="00EF476A">
      <w:r>
        <w:separator/>
      </w:r>
    </w:p>
    <w:p w14:paraId="2289CE8E" w14:textId="77777777" w:rsidR="00696204" w:rsidRDefault="00696204" w:rsidP="00EF476A"/>
    <w:p w14:paraId="1BC5D509" w14:textId="77777777" w:rsidR="00696204" w:rsidRDefault="00696204" w:rsidP="00EF476A"/>
    <w:p w14:paraId="0F8A7DA2" w14:textId="77777777" w:rsidR="00696204" w:rsidRDefault="00696204" w:rsidP="00EF476A"/>
  </w:endnote>
  <w:endnote w:type="continuationSeparator" w:id="0">
    <w:p w14:paraId="2B5B6BA9" w14:textId="77777777" w:rsidR="00696204" w:rsidRDefault="00696204" w:rsidP="00EF476A">
      <w:r>
        <w:continuationSeparator/>
      </w:r>
    </w:p>
    <w:p w14:paraId="6D3E0351" w14:textId="77777777" w:rsidR="00696204" w:rsidRDefault="00696204" w:rsidP="00EF476A"/>
    <w:p w14:paraId="7F121ADB" w14:textId="77777777" w:rsidR="00696204" w:rsidRDefault="00696204" w:rsidP="00EF476A"/>
    <w:p w14:paraId="749D3B11" w14:textId="77777777" w:rsidR="00696204" w:rsidRDefault="00696204" w:rsidP="00EF4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B805D" w14:textId="77777777" w:rsidR="004E75F7" w:rsidRDefault="004E75F7" w:rsidP="0016695B">
    <w:pPr>
      <w:pStyle w:val="Piedepgina"/>
      <w:jc w:val="right"/>
      <w:rPr>
        <w:caps/>
        <w:color w:val="024F75" w:themeColor="accent1"/>
      </w:rPr>
    </w:pPr>
    <w:r>
      <w:rPr>
        <w:caps/>
        <w:color w:val="024F75" w:themeColor="accent1"/>
      </w:rPr>
      <w:fldChar w:fldCharType="begin"/>
    </w:r>
    <w:r>
      <w:rPr>
        <w:caps/>
        <w:color w:val="024F75" w:themeColor="accent1"/>
      </w:rPr>
      <w:instrText>PAGE   \* MERGEFORMAT</w:instrText>
    </w:r>
    <w:r>
      <w:rPr>
        <w:caps/>
        <w:color w:val="024F75" w:themeColor="accent1"/>
      </w:rPr>
      <w:fldChar w:fldCharType="separate"/>
    </w:r>
    <w:r w:rsidR="001358A2">
      <w:rPr>
        <w:caps/>
        <w:noProof/>
        <w:color w:val="024F75" w:themeColor="accent1"/>
      </w:rPr>
      <w:t>21</w:t>
    </w:r>
    <w:r>
      <w:rPr>
        <w:caps/>
        <w:color w:val="024F75" w:themeColor="accent1"/>
      </w:rPr>
      <w:fldChar w:fldCharType="end"/>
    </w:r>
  </w:p>
  <w:p w14:paraId="255866B3" w14:textId="77777777" w:rsidR="004E75F7" w:rsidRDefault="004E75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33D2A" w14:textId="77777777" w:rsidR="00696204" w:rsidRDefault="00696204" w:rsidP="00EF476A">
      <w:r>
        <w:separator/>
      </w:r>
    </w:p>
    <w:p w14:paraId="632E6E04" w14:textId="77777777" w:rsidR="00696204" w:rsidRDefault="00696204" w:rsidP="00EF476A"/>
    <w:p w14:paraId="073F6FBD" w14:textId="77777777" w:rsidR="00696204" w:rsidRDefault="00696204" w:rsidP="00EF476A"/>
    <w:p w14:paraId="27AE68CC" w14:textId="77777777" w:rsidR="00696204" w:rsidRDefault="00696204" w:rsidP="00EF476A"/>
  </w:footnote>
  <w:footnote w:type="continuationSeparator" w:id="0">
    <w:p w14:paraId="6D20D380" w14:textId="77777777" w:rsidR="00696204" w:rsidRDefault="00696204" w:rsidP="00EF476A">
      <w:r>
        <w:continuationSeparator/>
      </w:r>
    </w:p>
    <w:p w14:paraId="1F5ECBAA" w14:textId="77777777" w:rsidR="00696204" w:rsidRDefault="00696204" w:rsidP="00EF476A"/>
    <w:p w14:paraId="12B7FD78" w14:textId="77777777" w:rsidR="00696204" w:rsidRDefault="00696204" w:rsidP="00EF476A"/>
    <w:p w14:paraId="3783ADB9" w14:textId="77777777" w:rsidR="00696204" w:rsidRDefault="00696204" w:rsidP="00EF47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781E7" w14:textId="77777777" w:rsidR="004E75F7" w:rsidRDefault="004E75F7">
    <w:pPr>
      <w:pStyle w:val="Encabezado"/>
    </w:pPr>
  </w:p>
  <w:p w14:paraId="28FF598E" w14:textId="77777777" w:rsidR="004E75F7" w:rsidRPr="0016695B" w:rsidRDefault="004E75F7">
    <w:pPr>
      <w:pStyle w:val="Encabezado"/>
      <w:rPr>
        <w:sz w:val="16"/>
        <w:szCs w:val="16"/>
      </w:rPr>
    </w:pPr>
  </w:p>
  <w:p w14:paraId="671B5FDF" w14:textId="77777777" w:rsidR="004E75F7" w:rsidRDefault="004E75F7">
    <w:pPr>
      <w:pStyle w:val="Encabezado"/>
    </w:pPr>
    <w:r>
      <w:rPr>
        <w:noProof/>
        <w:lang w:eastAsia="es-ES"/>
      </w:rPr>
      <mc:AlternateContent>
        <mc:Choice Requires="wps">
          <w:drawing>
            <wp:anchor distT="0" distB="0" distL="114300" distR="114300" simplePos="0" relativeHeight="251659264" behindDoc="0" locked="0" layoutInCell="1" allowOverlap="1" wp14:anchorId="38F53A66" wp14:editId="32CE357F">
              <wp:simplePos x="0" y="0"/>
              <wp:positionH relativeFrom="column">
                <wp:posOffset>26670</wp:posOffset>
              </wp:positionH>
              <wp:positionV relativeFrom="paragraph">
                <wp:posOffset>249915</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5EAF018" id="Conector recto 8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" strokecolor="#34aba2 [3209]" strokeweight="2.25pt"/>
          </w:pict>
        </mc:Fallback>
      </mc:AlternateContent>
    </w:r>
    <w:r>
      <w:t>César San Juan Pastor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6616F"/>
    <w:multiLevelType w:val="multilevel"/>
    <w:tmpl w:val="4B72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4E0114"/>
    <w:multiLevelType w:val="multilevel"/>
    <w:tmpl w:val="309C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7242E2"/>
    <w:multiLevelType w:val="multilevel"/>
    <w:tmpl w:val="3ED84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BE01AD"/>
    <w:multiLevelType w:val="multilevel"/>
    <w:tmpl w:val="1426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A2686"/>
    <w:multiLevelType w:val="multilevel"/>
    <w:tmpl w:val="37C8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166A2"/>
    <w:multiLevelType w:val="multilevel"/>
    <w:tmpl w:val="697E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D6D0957"/>
    <w:multiLevelType w:val="multilevel"/>
    <w:tmpl w:val="11065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6E6EDC"/>
    <w:multiLevelType w:val="multilevel"/>
    <w:tmpl w:val="8B0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15E70"/>
    <w:multiLevelType w:val="multilevel"/>
    <w:tmpl w:val="4C4E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5301F"/>
    <w:multiLevelType w:val="multilevel"/>
    <w:tmpl w:val="7EF62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6426A"/>
    <w:multiLevelType w:val="multilevel"/>
    <w:tmpl w:val="2C0C41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6BB6001"/>
    <w:multiLevelType w:val="multilevel"/>
    <w:tmpl w:val="C45A2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2057C2"/>
    <w:multiLevelType w:val="multilevel"/>
    <w:tmpl w:val="F208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852F9F"/>
    <w:multiLevelType w:val="multilevel"/>
    <w:tmpl w:val="67A6C9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47890C4B"/>
    <w:multiLevelType w:val="multilevel"/>
    <w:tmpl w:val="B42EF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1477F"/>
    <w:multiLevelType w:val="multilevel"/>
    <w:tmpl w:val="2DB85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CDC5328"/>
    <w:multiLevelType w:val="multilevel"/>
    <w:tmpl w:val="B58A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4676B8"/>
    <w:multiLevelType w:val="multilevel"/>
    <w:tmpl w:val="79B81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F611A3F"/>
    <w:multiLevelType w:val="multilevel"/>
    <w:tmpl w:val="54385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15:restartNumberingAfterBreak="0">
    <w:nsid w:val="7FDD20D4"/>
    <w:multiLevelType w:val="multilevel"/>
    <w:tmpl w:val="507CF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4800247">
    <w:abstractNumId w:val="31"/>
  </w:num>
  <w:num w:numId="2" w16cid:durableId="1848666731">
    <w:abstractNumId w:val="27"/>
  </w:num>
  <w:num w:numId="3" w16cid:durableId="556431196">
    <w:abstractNumId w:val="3"/>
  </w:num>
  <w:num w:numId="4" w16cid:durableId="1217467586">
    <w:abstractNumId w:val="22"/>
  </w:num>
  <w:num w:numId="5" w16cid:durableId="620041898">
    <w:abstractNumId w:val="18"/>
  </w:num>
  <w:num w:numId="6" w16cid:durableId="2026710683">
    <w:abstractNumId w:val="8"/>
  </w:num>
  <w:num w:numId="7" w16cid:durableId="1017121877">
    <w:abstractNumId w:val="29"/>
  </w:num>
  <w:num w:numId="8" w16cid:durableId="1962809096">
    <w:abstractNumId w:val="14"/>
  </w:num>
  <w:num w:numId="9" w16cid:durableId="19283992">
    <w:abstractNumId w:val="20"/>
  </w:num>
  <w:num w:numId="10" w16cid:durableId="1822650518">
    <w:abstractNumId w:val="28"/>
  </w:num>
  <w:num w:numId="11" w16cid:durableId="301691016">
    <w:abstractNumId w:val="24"/>
  </w:num>
  <w:num w:numId="12" w16cid:durableId="517739745">
    <w:abstractNumId w:val="32"/>
  </w:num>
  <w:num w:numId="13" w16cid:durableId="344672934">
    <w:abstractNumId w:val="1"/>
  </w:num>
  <w:num w:numId="14" w16cid:durableId="1212763014">
    <w:abstractNumId w:val="17"/>
  </w:num>
  <w:num w:numId="15" w16cid:durableId="646519432">
    <w:abstractNumId w:val="26"/>
  </w:num>
  <w:num w:numId="16" w16cid:durableId="1919975413">
    <w:abstractNumId w:val="19"/>
  </w:num>
  <w:num w:numId="17" w16cid:durableId="1367871635">
    <w:abstractNumId w:val="2"/>
  </w:num>
  <w:num w:numId="18" w16cid:durableId="518201072">
    <w:abstractNumId w:val="9"/>
  </w:num>
  <w:num w:numId="19" w16cid:durableId="1936282986">
    <w:abstractNumId w:val="33"/>
  </w:num>
  <w:num w:numId="20" w16cid:durableId="1406225097">
    <w:abstractNumId w:val="15"/>
  </w:num>
  <w:num w:numId="21" w16cid:durableId="256599973">
    <w:abstractNumId w:val="13"/>
  </w:num>
  <w:num w:numId="22" w16cid:durableId="1557087279">
    <w:abstractNumId w:val="23"/>
  </w:num>
  <w:num w:numId="23" w16cid:durableId="851798252">
    <w:abstractNumId w:val="4"/>
  </w:num>
  <w:num w:numId="24" w16cid:durableId="1765488467">
    <w:abstractNumId w:val="7"/>
  </w:num>
  <w:num w:numId="25" w16cid:durableId="1793358686">
    <w:abstractNumId w:val="16"/>
  </w:num>
  <w:num w:numId="26" w16cid:durableId="244998430">
    <w:abstractNumId w:val="6"/>
  </w:num>
  <w:num w:numId="27" w16cid:durableId="672026941">
    <w:abstractNumId w:val="0"/>
  </w:num>
  <w:num w:numId="28" w16cid:durableId="2034381507">
    <w:abstractNumId w:val="30"/>
  </w:num>
  <w:num w:numId="29" w16cid:durableId="1901672666">
    <w:abstractNumId w:val="12"/>
  </w:num>
  <w:num w:numId="30" w16cid:durableId="2031948672">
    <w:abstractNumId w:val="25"/>
  </w:num>
  <w:num w:numId="31" w16cid:durableId="322659688">
    <w:abstractNumId w:val="21"/>
  </w:num>
  <w:num w:numId="32" w16cid:durableId="1764908625">
    <w:abstractNumId w:val="5"/>
  </w:num>
  <w:num w:numId="33" w16cid:durableId="1401171320">
    <w:abstractNumId w:val="10"/>
  </w:num>
  <w:num w:numId="34" w16cid:durableId="551305530">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594"/>
    <w:rsid w:val="00004C69"/>
    <w:rsid w:val="0001015E"/>
    <w:rsid w:val="00011637"/>
    <w:rsid w:val="0001278C"/>
    <w:rsid w:val="00020A4E"/>
    <w:rsid w:val="0002331C"/>
    <w:rsid w:val="0002482E"/>
    <w:rsid w:val="000345F7"/>
    <w:rsid w:val="00040C08"/>
    <w:rsid w:val="00044D1E"/>
    <w:rsid w:val="00050324"/>
    <w:rsid w:val="00051246"/>
    <w:rsid w:val="00051B5B"/>
    <w:rsid w:val="00051EEC"/>
    <w:rsid w:val="000579F8"/>
    <w:rsid w:val="000606F9"/>
    <w:rsid w:val="00061A1C"/>
    <w:rsid w:val="00065CC9"/>
    <w:rsid w:val="00072F02"/>
    <w:rsid w:val="00073D93"/>
    <w:rsid w:val="000747A0"/>
    <w:rsid w:val="00074F8F"/>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6C27"/>
    <w:rsid w:val="001815CB"/>
    <w:rsid w:val="00181AD3"/>
    <w:rsid w:val="00185B35"/>
    <w:rsid w:val="00187A32"/>
    <w:rsid w:val="00191DA4"/>
    <w:rsid w:val="0019642A"/>
    <w:rsid w:val="001A0477"/>
    <w:rsid w:val="001A1C85"/>
    <w:rsid w:val="001A3DFD"/>
    <w:rsid w:val="001A5075"/>
    <w:rsid w:val="001B05FA"/>
    <w:rsid w:val="001C054E"/>
    <w:rsid w:val="001C3588"/>
    <w:rsid w:val="001C46D8"/>
    <w:rsid w:val="001C65DE"/>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163F"/>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757"/>
    <w:rsid w:val="002E2F76"/>
    <w:rsid w:val="002E46E7"/>
    <w:rsid w:val="002E52FB"/>
    <w:rsid w:val="002E690D"/>
    <w:rsid w:val="002F1621"/>
    <w:rsid w:val="002F51F5"/>
    <w:rsid w:val="00300607"/>
    <w:rsid w:val="00306512"/>
    <w:rsid w:val="00307C8A"/>
    <w:rsid w:val="00312137"/>
    <w:rsid w:val="00312CEF"/>
    <w:rsid w:val="00315D61"/>
    <w:rsid w:val="003222CF"/>
    <w:rsid w:val="00327121"/>
    <w:rsid w:val="003275BB"/>
    <w:rsid w:val="00330359"/>
    <w:rsid w:val="003305C7"/>
    <w:rsid w:val="00334AF2"/>
    <w:rsid w:val="00335656"/>
    <w:rsid w:val="0033762F"/>
    <w:rsid w:val="00337ABA"/>
    <w:rsid w:val="00340083"/>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1142"/>
    <w:rsid w:val="0045553E"/>
    <w:rsid w:val="0046489B"/>
    <w:rsid w:val="004657CA"/>
    <w:rsid w:val="00467449"/>
    <w:rsid w:val="00474EEE"/>
    <w:rsid w:val="00475714"/>
    <w:rsid w:val="00475BED"/>
    <w:rsid w:val="00476087"/>
    <w:rsid w:val="00476E09"/>
    <w:rsid w:val="00481EEE"/>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5EB1"/>
    <w:rsid w:val="005E6960"/>
    <w:rsid w:val="005E7ACD"/>
    <w:rsid w:val="005F1BB0"/>
    <w:rsid w:val="005F72A2"/>
    <w:rsid w:val="005F73B3"/>
    <w:rsid w:val="00602246"/>
    <w:rsid w:val="006033C6"/>
    <w:rsid w:val="00603FE1"/>
    <w:rsid w:val="00605F52"/>
    <w:rsid w:val="00612478"/>
    <w:rsid w:val="00613E00"/>
    <w:rsid w:val="00623ACD"/>
    <w:rsid w:val="00631A40"/>
    <w:rsid w:val="00633DAA"/>
    <w:rsid w:val="00634B98"/>
    <w:rsid w:val="00641665"/>
    <w:rsid w:val="006504AE"/>
    <w:rsid w:val="00653196"/>
    <w:rsid w:val="00654035"/>
    <w:rsid w:val="006548BE"/>
    <w:rsid w:val="00656C4D"/>
    <w:rsid w:val="006578DC"/>
    <w:rsid w:val="0066071D"/>
    <w:rsid w:val="0066142C"/>
    <w:rsid w:val="006630DB"/>
    <w:rsid w:val="00665558"/>
    <w:rsid w:val="00667148"/>
    <w:rsid w:val="00673E10"/>
    <w:rsid w:val="00675F24"/>
    <w:rsid w:val="00681903"/>
    <w:rsid w:val="00694BBE"/>
    <w:rsid w:val="00696070"/>
    <w:rsid w:val="00696204"/>
    <w:rsid w:val="006970A9"/>
    <w:rsid w:val="006A385C"/>
    <w:rsid w:val="006B3F1A"/>
    <w:rsid w:val="006B5CE0"/>
    <w:rsid w:val="006B5E50"/>
    <w:rsid w:val="006C2EAE"/>
    <w:rsid w:val="006C54EB"/>
    <w:rsid w:val="006C5C8A"/>
    <w:rsid w:val="006D5402"/>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3B48"/>
    <w:rsid w:val="00735CE8"/>
    <w:rsid w:val="007369DB"/>
    <w:rsid w:val="00736AAF"/>
    <w:rsid w:val="0074258A"/>
    <w:rsid w:val="00747A21"/>
    <w:rsid w:val="00750BD1"/>
    <w:rsid w:val="00763920"/>
    <w:rsid w:val="00765B2A"/>
    <w:rsid w:val="00775879"/>
    <w:rsid w:val="00783A34"/>
    <w:rsid w:val="007928B8"/>
    <w:rsid w:val="00792C99"/>
    <w:rsid w:val="007968EB"/>
    <w:rsid w:val="007A1E62"/>
    <w:rsid w:val="007A64A7"/>
    <w:rsid w:val="007A75D4"/>
    <w:rsid w:val="007B112B"/>
    <w:rsid w:val="007B194B"/>
    <w:rsid w:val="007B2A1C"/>
    <w:rsid w:val="007C1DBE"/>
    <w:rsid w:val="007C65EA"/>
    <w:rsid w:val="007C6B52"/>
    <w:rsid w:val="007C6CEB"/>
    <w:rsid w:val="007C7894"/>
    <w:rsid w:val="007C7E42"/>
    <w:rsid w:val="007D16C5"/>
    <w:rsid w:val="007D23A1"/>
    <w:rsid w:val="007D7AA2"/>
    <w:rsid w:val="007E6B6F"/>
    <w:rsid w:val="007E6E05"/>
    <w:rsid w:val="007F22AC"/>
    <w:rsid w:val="007F43C0"/>
    <w:rsid w:val="007F7A28"/>
    <w:rsid w:val="00815BA1"/>
    <w:rsid w:val="00824EE6"/>
    <w:rsid w:val="00827AD5"/>
    <w:rsid w:val="008323D6"/>
    <w:rsid w:val="0083419F"/>
    <w:rsid w:val="00836200"/>
    <w:rsid w:val="0084037C"/>
    <w:rsid w:val="00841A85"/>
    <w:rsid w:val="00845B9C"/>
    <w:rsid w:val="00860F59"/>
    <w:rsid w:val="00862FE4"/>
    <w:rsid w:val="0086389A"/>
    <w:rsid w:val="0087332B"/>
    <w:rsid w:val="00874149"/>
    <w:rsid w:val="0087537D"/>
    <w:rsid w:val="0087605E"/>
    <w:rsid w:val="00877B31"/>
    <w:rsid w:val="00885ED5"/>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CC7"/>
    <w:rsid w:val="00930ADF"/>
    <w:rsid w:val="0093335D"/>
    <w:rsid w:val="0093613E"/>
    <w:rsid w:val="00937301"/>
    <w:rsid w:val="00941CEB"/>
    <w:rsid w:val="00943026"/>
    <w:rsid w:val="0094427A"/>
    <w:rsid w:val="00946BF6"/>
    <w:rsid w:val="00952F94"/>
    <w:rsid w:val="00953CB1"/>
    <w:rsid w:val="00961634"/>
    <w:rsid w:val="00966B81"/>
    <w:rsid w:val="00976A4A"/>
    <w:rsid w:val="00977F79"/>
    <w:rsid w:val="00981F75"/>
    <w:rsid w:val="00987E01"/>
    <w:rsid w:val="009963AD"/>
    <w:rsid w:val="00997A77"/>
    <w:rsid w:val="00997B23"/>
    <w:rsid w:val="009A29EC"/>
    <w:rsid w:val="009A2B4B"/>
    <w:rsid w:val="009B1D9D"/>
    <w:rsid w:val="009C1D39"/>
    <w:rsid w:val="009C2211"/>
    <w:rsid w:val="009C2791"/>
    <w:rsid w:val="009C7720"/>
    <w:rsid w:val="009D02FB"/>
    <w:rsid w:val="009D0832"/>
    <w:rsid w:val="009D3677"/>
    <w:rsid w:val="009D4DDB"/>
    <w:rsid w:val="009E35BF"/>
    <w:rsid w:val="009E3CBB"/>
    <w:rsid w:val="009E456F"/>
    <w:rsid w:val="009E53B6"/>
    <w:rsid w:val="009E5B2D"/>
    <w:rsid w:val="00A009CB"/>
    <w:rsid w:val="00A05149"/>
    <w:rsid w:val="00A07F05"/>
    <w:rsid w:val="00A104A6"/>
    <w:rsid w:val="00A15292"/>
    <w:rsid w:val="00A23263"/>
    <w:rsid w:val="00A23AFA"/>
    <w:rsid w:val="00A259D6"/>
    <w:rsid w:val="00A2635D"/>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E42DE"/>
    <w:rsid w:val="00AF0688"/>
    <w:rsid w:val="00AF0844"/>
    <w:rsid w:val="00AF6A43"/>
    <w:rsid w:val="00B0055E"/>
    <w:rsid w:val="00B134EA"/>
    <w:rsid w:val="00B22FF4"/>
    <w:rsid w:val="00B231E5"/>
    <w:rsid w:val="00B24DE9"/>
    <w:rsid w:val="00B27024"/>
    <w:rsid w:val="00B438E9"/>
    <w:rsid w:val="00B5150A"/>
    <w:rsid w:val="00B52652"/>
    <w:rsid w:val="00B61D7D"/>
    <w:rsid w:val="00B728F2"/>
    <w:rsid w:val="00B72C2F"/>
    <w:rsid w:val="00B93F6B"/>
    <w:rsid w:val="00B949B8"/>
    <w:rsid w:val="00B9744A"/>
    <w:rsid w:val="00BA514F"/>
    <w:rsid w:val="00BA646F"/>
    <w:rsid w:val="00BA73DB"/>
    <w:rsid w:val="00BA7CCD"/>
    <w:rsid w:val="00BB1A06"/>
    <w:rsid w:val="00BB32ED"/>
    <w:rsid w:val="00BB620A"/>
    <w:rsid w:val="00BD2FE5"/>
    <w:rsid w:val="00BD3A6E"/>
    <w:rsid w:val="00BF3B3C"/>
    <w:rsid w:val="00BF444B"/>
    <w:rsid w:val="00BF5830"/>
    <w:rsid w:val="00C004F5"/>
    <w:rsid w:val="00C02B87"/>
    <w:rsid w:val="00C02E2F"/>
    <w:rsid w:val="00C036D1"/>
    <w:rsid w:val="00C06A8D"/>
    <w:rsid w:val="00C10145"/>
    <w:rsid w:val="00C16F4E"/>
    <w:rsid w:val="00C21072"/>
    <w:rsid w:val="00C233E5"/>
    <w:rsid w:val="00C24119"/>
    <w:rsid w:val="00C25E55"/>
    <w:rsid w:val="00C347D0"/>
    <w:rsid w:val="00C34C7F"/>
    <w:rsid w:val="00C4086D"/>
    <w:rsid w:val="00C417AE"/>
    <w:rsid w:val="00C43F31"/>
    <w:rsid w:val="00C45A98"/>
    <w:rsid w:val="00C46F6C"/>
    <w:rsid w:val="00C55C1E"/>
    <w:rsid w:val="00C57176"/>
    <w:rsid w:val="00C610DD"/>
    <w:rsid w:val="00C64E27"/>
    <w:rsid w:val="00C65321"/>
    <w:rsid w:val="00C657AB"/>
    <w:rsid w:val="00C66271"/>
    <w:rsid w:val="00C67BB0"/>
    <w:rsid w:val="00C71B8F"/>
    <w:rsid w:val="00C72A8D"/>
    <w:rsid w:val="00C74C77"/>
    <w:rsid w:val="00C82A00"/>
    <w:rsid w:val="00C879E2"/>
    <w:rsid w:val="00C87EE6"/>
    <w:rsid w:val="00C91F03"/>
    <w:rsid w:val="00C93C87"/>
    <w:rsid w:val="00CA1896"/>
    <w:rsid w:val="00CB2B2D"/>
    <w:rsid w:val="00CB5B28"/>
    <w:rsid w:val="00CB661F"/>
    <w:rsid w:val="00CC024F"/>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2144"/>
    <w:rsid w:val="00D6572C"/>
    <w:rsid w:val="00D66CF6"/>
    <w:rsid w:val="00D70D02"/>
    <w:rsid w:val="00D735A6"/>
    <w:rsid w:val="00D770C7"/>
    <w:rsid w:val="00D80400"/>
    <w:rsid w:val="00D84AA6"/>
    <w:rsid w:val="00D86945"/>
    <w:rsid w:val="00D90290"/>
    <w:rsid w:val="00D918F3"/>
    <w:rsid w:val="00D96E37"/>
    <w:rsid w:val="00DA3B14"/>
    <w:rsid w:val="00DB16ED"/>
    <w:rsid w:val="00DB27ED"/>
    <w:rsid w:val="00DB7FB5"/>
    <w:rsid w:val="00DC07B2"/>
    <w:rsid w:val="00DC5F83"/>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10180"/>
    <w:rsid w:val="00E103B5"/>
    <w:rsid w:val="00E14E0C"/>
    <w:rsid w:val="00E15155"/>
    <w:rsid w:val="00E21141"/>
    <w:rsid w:val="00E21E7F"/>
    <w:rsid w:val="00E22919"/>
    <w:rsid w:val="00E22ACD"/>
    <w:rsid w:val="00E343DF"/>
    <w:rsid w:val="00E35D5D"/>
    <w:rsid w:val="00E35DCF"/>
    <w:rsid w:val="00E37C91"/>
    <w:rsid w:val="00E4568F"/>
    <w:rsid w:val="00E4788B"/>
    <w:rsid w:val="00E53BC5"/>
    <w:rsid w:val="00E53DD1"/>
    <w:rsid w:val="00E60497"/>
    <w:rsid w:val="00E620B0"/>
    <w:rsid w:val="00E6238E"/>
    <w:rsid w:val="00E6337A"/>
    <w:rsid w:val="00E653CD"/>
    <w:rsid w:val="00E667A3"/>
    <w:rsid w:val="00E6688A"/>
    <w:rsid w:val="00E723F9"/>
    <w:rsid w:val="00E725F8"/>
    <w:rsid w:val="00E7271F"/>
    <w:rsid w:val="00E7287A"/>
    <w:rsid w:val="00E73FAE"/>
    <w:rsid w:val="00E74043"/>
    <w:rsid w:val="00E77061"/>
    <w:rsid w:val="00E77A4D"/>
    <w:rsid w:val="00E77DA5"/>
    <w:rsid w:val="00E81B40"/>
    <w:rsid w:val="00E82265"/>
    <w:rsid w:val="00E85C13"/>
    <w:rsid w:val="00E91755"/>
    <w:rsid w:val="00E96F8B"/>
    <w:rsid w:val="00EA340C"/>
    <w:rsid w:val="00EA5379"/>
    <w:rsid w:val="00EA689B"/>
    <w:rsid w:val="00EB4AD3"/>
    <w:rsid w:val="00ED1C9F"/>
    <w:rsid w:val="00ED2544"/>
    <w:rsid w:val="00ED76D0"/>
    <w:rsid w:val="00EF1643"/>
    <w:rsid w:val="00EF1DC7"/>
    <w:rsid w:val="00EF476A"/>
    <w:rsid w:val="00EF4C7C"/>
    <w:rsid w:val="00EF555B"/>
    <w:rsid w:val="00EF6811"/>
    <w:rsid w:val="00F01CFA"/>
    <w:rsid w:val="00F027BB"/>
    <w:rsid w:val="00F02DDB"/>
    <w:rsid w:val="00F070F7"/>
    <w:rsid w:val="00F11DCF"/>
    <w:rsid w:val="00F120DF"/>
    <w:rsid w:val="00F1288B"/>
    <w:rsid w:val="00F13F1F"/>
    <w:rsid w:val="00F158E5"/>
    <w:rsid w:val="00F162EA"/>
    <w:rsid w:val="00F16AB9"/>
    <w:rsid w:val="00F174B9"/>
    <w:rsid w:val="00F17C8C"/>
    <w:rsid w:val="00F24E59"/>
    <w:rsid w:val="00F26A22"/>
    <w:rsid w:val="00F26CAC"/>
    <w:rsid w:val="00F34458"/>
    <w:rsid w:val="00F35080"/>
    <w:rsid w:val="00F40F5A"/>
    <w:rsid w:val="00F42D99"/>
    <w:rsid w:val="00F45475"/>
    <w:rsid w:val="00F45C24"/>
    <w:rsid w:val="00F52275"/>
    <w:rsid w:val="00F52D27"/>
    <w:rsid w:val="00F537C0"/>
    <w:rsid w:val="00F5643B"/>
    <w:rsid w:val="00F57AA5"/>
    <w:rsid w:val="00F63A16"/>
    <w:rsid w:val="00F654A7"/>
    <w:rsid w:val="00F71A91"/>
    <w:rsid w:val="00F776E5"/>
    <w:rsid w:val="00F8074F"/>
    <w:rsid w:val="00F81A25"/>
    <w:rsid w:val="00F81DD1"/>
    <w:rsid w:val="00F82223"/>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F16B4"/>
    <w:rsid w:val="00FF2247"/>
    <w:rsid w:val="00FF225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BD49B"/>
  <w15:docId w15:val="{76010836-9356-4B5A-812A-5E5F7FAA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Descripcin">
    <w:name w:val="caption"/>
    <w:basedOn w:val="Normal"/>
    <w:next w:val="Normal"/>
    <w:uiPriority w:val="99"/>
    <w:unhideWhenUsed/>
    <w:rsid w:val="000606F9"/>
    <w:pPr>
      <w:spacing w:after="200" w:line="240" w:lineRule="auto"/>
    </w:pPr>
    <w:rPr>
      <w:i/>
      <w:iCs/>
      <w:color w:val="082A75" w:themeColor="text2"/>
      <w:sz w:val="18"/>
      <w:szCs w:val="18"/>
    </w:rPr>
  </w:style>
  <w:style w:type="table" w:styleId="Tablanormal5">
    <w:name w:val="Plain Table 5"/>
    <w:basedOn w:val="Tablanormal"/>
    <w:uiPriority w:val="45"/>
    <w:rsid w:val="000606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styleId="Tabladelista1clara-nfasis5">
    <w:name w:val="List Table 1 Light Accent 5"/>
    <w:basedOn w:val="Tablanormal"/>
    <w:uiPriority w:val="46"/>
    <w:rsid w:val="00946BF6"/>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ladelista4-nfasis2">
    <w:name w:val="List Table 4 Accent 2"/>
    <w:basedOn w:val="Tablanormal"/>
    <w:uiPriority w:val="49"/>
    <w:rsid w:val="00F42D99"/>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ladelista6concolores-nfasis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styleId="Mencinsinresolver">
    <w:name w:val="Unresolved Mention"/>
    <w:basedOn w:val="Fuentedeprrafopredeter"/>
    <w:uiPriority w:val="99"/>
    <w:semiHidden/>
    <w:unhideWhenUsed/>
    <w:rsid w:val="002505B9"/>
    <w:rPr>
      <w:color w:val="605E5C"/>
      <w:shd w:val="clear" w:color="auto" w:fill="E1DFDD"/>
    </w:rPr>
  </w:style>
  <w:style w:type="character" w:styleId="Textoennegrita">
    <w:name w:val="Strong"/>
    <w:basedOn w:val="Fuentedeprrafopredeter"/>
    <w:uiPriority w:val="22"/>
    <w:qFormat/>
    <w:rsid w:val="003222CF"/>
    <w:rPr>
      <w:b/>
      <w:bCs/>
    </w:rPr>
  </w:style>
  <w:style w:type="paragraph" w:customStyle="1" w:styleId="my-0">
    <w:name w:val="my-0"/>
    <w:basedOn w:val="Normal"/>
    <w:rsid w:val="003222CF"/>
    <w:pPr>
      <w:spacing w:before="100" w:beforeAutospacing="1" w:after="100" w:afterAutospacing="1" w:line="240" w:lineRule="auto"/>
      <w:jc w:val="left"/>
    </w:pPr>
    <w:rPr>
      <w:rFonts w:ascii="Times New Roman" w:eastAsia="Times New Roman" w:hAnsi="Times New Roman"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0137">
      <w:bodyDiv w:val="1"/>
      <w:marLeft w:val="0"/>
      <w:marRight w:val="0"/>
      <w:marTop w:val="0"/>
      <w:marBottom w:val="0"/>
      <w:divBdr>
        <w:top w:val="none" w:sz="0" w:space="0" w:color="auto"/>
        <w:left w:val="none" w:sz="0" w:space="0" w:color="auto"/>
        <w:bottom w:val="none" w:sz="0" w:space="0" w:color="auto"/>
        <w:right w:val="none" w:sz="0" w:space="0" w:color="auto"/>
      </w:divBdr>
    </w:div>
    <w:div w:id="86583909">
      <w:bodyDiv w:val="1"/>
      <w:marLeft w:val="0"/>
      <w:marRight w:val="0"/>
      <w:marTop w:val="0"/>
      <w:marBottom w:val="0"/>
      <w:divBdr>
        <w:top w:val="none" w:sz="0" w:space="0" w:color="auto"/>
        <w:left w:val="none" w:sz="0" w:space="0" w:color="auto"/>
        <w:bottom w:val="none" w:sz="0" w:space="0" w:color="auto"/>
        <w:right w:val="none" w:sz="0" w:space="0" w:color="auto"/>
      </w:divBdr>
    </w:div>
    <w:div w:id="100296405">
      <w:bodyDiv w:val="1"/>
      <w:marLeft w:val="0"/>
      <w:marRight w:val="0"/>
      <w:marTop w:val="0"/>
      <w:marBottom w:val="0"/>
      <w:divBdr>
        <w:top w:val="none" w:sz="0" w:space="0" w:color="auto"/>
        <w:left w:val="none" w:sz="0" w:space="0" w:color="auto"/>
        <w:bottom w:val="none" w:sz="0" w:space="0" w:color="auto"/>
        <w:right w:val="none" w:sz="0" w:space="0" w:color="auto"/>
      </w:divBdr>
    </w:div>
    <w:div w:id="276839998">
      <w:bodyDiv w:val="1"/>
      <w:marLeft w:val="0"/>
      <w:marRight w:val="0"/>
      <w:marTop w:val="0"/>
      <w:marBottom w:val="0"/>
      <w:divBdr>
        <w:top w:val="none" w:sz="0" w:space="0" w:color="auto"/>
        <w:left w:val="none" w:sz="0" w:space="0" w:color="auto"/>
        <w:bottom w:val="none" w:sz="0" w:space="0" w:color="auto"/>
        <w:right w:val="none" w:sz="0" w:space="0" w:color="auto"/>
      </w:divBdr>
    </w:div>
    <w:div w:id="315303822">
      <w:bodyDiv w:val="1"/>
      <w:marLeft w:val="0"/>
      <w:marRight w:val="0"/>
      <w:marTop w:val="0"/>
      <w:marBottom w:val="0"/>
      <w:divBdr>
        <w:top w:val="none" w:sz="0" w:space="0" w:color="auto"/>
        <w:left w:val="none" w:sz="0" w:space="0" w:color="auto"/>
        <w:bottom w:val="none" w:sz="0" w:space="0" w:color="auto"/>
        <w:right w:val="none" w:sz="0" w:space="0" w:color="auto"/>
      </w:divBdr>
    </w:div>
    <w:div w:id="316805871">
      <w:bodyDiv w:val="1"/>
      <w:marLeft w:val="0"/>
      <w:marRight w:val="0"/>
      <w:marTop w:val="0"/>
      <w:marBottom w:val="0"/>
      <w:divBdr>
        <w:top w:val="none" w:sz="0" w:space="0" w:color="auto"/>
        <w:left w:val="none" w:sz="0" w:space="0" w:color="auto"/>
        <w:bottom w:val="none" w:sz="0" w:space="0" w:color="auto"/>
        <w:right w:val="none" w:sz="0" w:space="0" w:color="auto"/>
      </w:divBdr>
      <w:divsChild>
        <w:div w:id="1420254298">
          <w:marLeft w:val="0"/>
          <w:marRight w:val="0"/>
          <w:marTop w:val="0"/>
          <w:marBottom w:val="0"/>
          <w:divBdr>
            <w:top w:val="none" w:sz="0" w:space="0" w:color="auto"/>
            <w:left w:val="none" w:sz="0" w:space="0" w:color="auto"/>
            <w:bottom w:val="none" w:sz="0" w:space="0" w:color="auto"/>
            <w:right w:val="none" w:sz="0" w:space="0" w:color="auto"/>
          </w:divBdr>
        </w:div>
      </w:divsChild>
    </w:div>
    <w:div w:id="338316283">
      <w:bodyDiv w:val="1"/>
      <w:marLeft w:val="0"/>
      <w:marRight w:val="0"/>
      <w:marTop w:val="0"/>
      <w:marBottom w:val="0"/>
      <w:divBdr>
        <w:top w:val="none" w:sz="0" w:space="0" w:color="auto"/>
        <w:left w:val="none" w:sz="0" w:space="0" w:color="auto"/>
        <w:bottom w:val="none" w:sz="0" w:space="0" w:color="auto"/>
        <w:right w:val="none" w:sz="0" w:space="0" w:color="auto"/>
      </w:divBdr>
    </w:div>
    <w:div w:id="487090354">
      <w:bodyDiv w:val="1"/>
      <w:marLeft w:val="0"/>
      <w:marRight w:val="0"/>
      <w:marTop w:val="0"/>
      <w:marBottom w:val="0"/>
      <w:divBdr>
        <w:top w:val="none" w:sz="0" w:space="0" w:color="auto"/>
        <w:left w:val="none" w:sz="0" w:space="0" w:color="auto"/>
        <w:bottom w:val="none" w:sz="0" w:space="0" w:color="auto"/>
        <w:right w:val="none" w:sz="0" w:space="0" w:color="auto"/>
      </w:divBdr>
      <w:divsChild>
        <w:div w:id="254557639">
          <w:marLeft w:val="0"/>
          <w:marRight w:val="0"/>
          <w:marTop w:val="0"/>
          <w:marBottom w:val="0"/>
          <w:divBdr>
            <w:top w:val="none" w:sz="0" w:space="0" w:color="auto"/>
            <w:left w:val="none" w:sz="0" w:space="0" w:color="auto"/>
            <w:bottom w:val="none" w:sz="0" w:space="0" w:color="auto"/>
            <w:right w:val="none" w:sz="0" w:space="0" w:color="auto"/>
          </w:divBdr>
        </w:div>
      </w:divsChild>
    </w:div>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610356627">
      <w:bodyDiv w:val="1"/>
      <w:marLeft w:val="0"/>
      <w:marRight w:val="0"/>
      <w:marTop w:val="0"/>
      <w:marBottom w:val="0"/>
      <w:divBdr>
        <w:top w:val="none" w:sz="0" w:space="0" w:color="auto"/>
        <w:left w:val="none" w:sz="0" w:space="0" w:color="auto"/>
        <w:bottom w:val="none" w:sz="0" w:space="0" w:color="auto"/>
        <w:right w:val="none" w:sz="0" w:space="0" w:color="auto"/>
      </w:divBdr>
      <w:divsChild>
        <w:div w:id="990252948">
          <w:marLeft w:val="0"/>
          <w:marRight w:val="0"/>
          <w:marTop w:val="0"/>
          <w:marBottom w:val="0"/>
          <w:divBdr>
            <w:top w:val="none" w:sz="0" w:space="0" w:color="auto"/>
            <w:left w:val="none" w:sz="0" w:space="0" w:color="auto"/>
            <w:bottom w:val="none" w:sz="0" w:space="0" w:color="auto"/>
            <w:right w:val="none" w:sz="0" w:space="0" w:color="auto"/>
          </w:divBdr>
          <w:divsChild>
            <w:div w:id="211425483">
              <w:marLeft w:val="0"/>
              <w:marRight w:val="0"/>
              <w:marTop w:val="0"/>
              <w:marBottom w:val="0"/>
              <w:divBdr>
                <w:top w:val="none" w:sz="0" w:space="0" w:color="auto"/>
                <w:left w:val="none" w:sz="0" w:space="0" w:color="auto"/>
                <w:bottom w:val="none" w:sz="0" w:space="0" w:color="auto"/>
                <w:right w:val="none" w:sz="0" w:space="0" w:color="auto"/>
              </w:divBdr>
              <w:divsChild>
                <w:div w:id="1857349">
                  <w:marLeft w:val="0"/>
                  <w:marRight w:val="0"/>
                  <w:marTop w:val="0"/>
                  <w:marBottom w:val="0"/>
                  <w:divBdr>
                    <w:top w:val="none" w:sz="0" w:space="0" w:color="auto"/>
                    <w:left w:val="none" w:sz="0" w:space="0" w:color="auto"/>
                    <w:bottom w:val="none" w:sz="0" w:space="0" w:color="auto"/>
                    <w:right w:val="none" w:sz="0" w:space="0" w:color="auto"/>
                  </w:divBdr>
                  <w:divsChild>
                    <w:div w:id="1017544596">
                      <w:marLeft w:val="0"/>
                      <w:marRight w:val="0"/>
                      <w:marTop w:val="0"/>
                      <w:marBottom w:val="0"/>
                      <w:divBdr>
                        <w:top w:val="none" w:sz="0" w:space="0" w:color="auto"/>
                        <w:left w:val="none" w:sz="0" w:space="0" w:color="auto"/>
                        <w:bottom w:val="none" w:sz="0" w:space="0" w:color="auto"/>
                        <w:right w:val="none" w:sz="0" w:space="0" w:color="auto"/>
                      </w:divBdr>
                      <w:divsChild>
                        <w:div w:id="8919857">
                          <w:marLeft w:val="0"/>
                          <w:marRight w:val="0"/>
                          <w:marTop w:val="0"/>
                          <w:marBottom w:val="0"/>
                          <w:divBdr>
                            <w:top w:val="none" w:sz="0" w:space="0" w:color="auto"/>
                            <w:left w:val="none" w:sz="0" w:space="0" w:color="auto"/>
                            <w:bottom w:val="none" w:sz="0" w:space="0" w:color="auto"/>
                            <w:right w:val="none" w:sz="0" w:space="0" w:color="auto"/>
                          </w:divBdr>
                          <w:divsChild>
                            <w:div w:id="1203127258">
                              <w:marLeft w:val="0"/>
                              <w:marRight w:val="0"/>
                              <w:marTop w:val="0"/>
                              <w:marBottom w:val="0"/>
                              <w:divBdr>
                                <w:top w:val="none" w:sz="0" w:space="0" w:color="auto"/>
                                <w:left w:val="none" w:sz="0" w:space="0" w:color="auto"/>
                                <w:bottom w:val="none" w:sz="0" w:space="0" w:color="auto"/>
                                <w:right w:val="none" w:sz="0" w:space="0" w:color="auto"/>
                              </w:divBdr>
                              <w:divsChild>
                                <w:div w:id="236669305">
                                  <w:marLeft w:val="0"/>
                                  <w:marRight w:val="0"/>
                                  <w:marTop w:val="0"/>
                                  <w:marBottom w:val="0"/>
                                  <w:divBdr>
                                    <w:top w:val="none" w:sz="0" w:space="0" w:color="auto"/>
                                    <w:left w:val="none" w:sz="0" w:space="0" w:color="auto"/>
                                    <w:bottom w:val="none" w:sz="0" w:space="0" w:color="auto"/>
                                    <w:right w:val="none" w:sz="0" w:space="0" w:color="auto"/>
                                  </w:divBdr>
                                </w:div>
                              </w:divsChild>
                            </w:div>
                            <w:div w:id="30994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28922">
                  <w:marLeft w:val="0"/>
                  <w:marRight w:val="0"/>
                  <w:marTop w:val="0"/>
                  <w:marBottom w:val="0"/>
                  <w:divBdr>
                    <w:top w:val="none" w:sz="0" w:space="0" w:color="auto"/>
                    <w:left w:val="none" w:sz="0" w:space="0" w:color="auto"/>
                    <w:bottom w:val="none" w:sz="0" w:space="0" w:color="auto"/>
                    <w:right w:val="none" w:sz="0" w:space="0" w:color="auto"/>
                  </w:divBdr>
                  <w:divsChild>
                    <w:div w:id="5329438">
                      <w:marLeft w:val="0"/>
                      <w:marRight w:val="0"/>
                      <w:marTop w:val="0"/>
                      <w:marBottom w:val="0"/>
                      <w:divBdr>
                        <w:top w:val="none" w:sz="0" w:space="0" w:color="auto"/>
                        <w:left w:val="none" w:sz="0" w:space="0" w:color="auto"/>
                        <w:bottom w:val="none" w:sz="0" w:space="0" w:color="auto"/>
                        <w:right w:val="none" w:sz="0" w:space="0" w:color="auto"/>
                      </w:divBdr>
                      <w:divsChild>
                        <w:div w:id="806162206">
                          <w:marLeft w:val="0"/>
                          <w:marRight w:val="0"/>
                          <w:marTop w:val="0"/>
                          <w:marBottom w:val="0"/>
                          <w:divBdr>
                            <w:top w:val="none" w:sz="0" w:space="0" w:color="auto"/>
                            <w:left w:val="none" w:sz="0" w:space="0" w:color="auto"/>
                            <w:bottom w:val="none" w:sz="0" w:space="0" w:color="auto"/>
                            <w:right w:val="none" w:sz="0" w:space="0" w:color="auto"/>
                          </w:divBdr>
                          <w:divsChild>
                            <w:div w:id="1064791000">
                              <w:marLeft w:val="0"/>
                              <w:marRight w:val="0"/>
                              <w:marTop w:val="0"/>
                              <w:marBottom w:val="0"/>
                              <w:divBdr>
                                <w:top w:val="none" w:sz="0" w:space="0" w:color="auto"/>
                                <w:left w:val="none" w:sz="0" w:space="0" w:color="auto"/>
                                <w:bottom w:val="none" w:sz="0" w:space="0" w:color="auto"/>
                                <w:right w:val="none" w:sz="0" w:space="0" w:color="auto"/>
                              </w:divBdr>
                              <w:divsChild>
                                <w:div w:id="1624729999">
                                  <w:marLeft w:val="0"/>
                                  <w:marRight w:val="0"/>
                                  <w:marTop w:val="0"/>
                                  <w:marBottom w:val="0"/>
                                  <w:divBdr>
                                    <w:top w:val="none" w:sz="0" w:space="0" w:color="auto"/>
                                    <w:left w:val="none" w:sz="0" w:space="0" w:color="auto"/>
                                    <w:bottom w:val="none" w:sz="0" w:space="0" w:color="auto"/>
                                    <w:right w:val="none" w:sz="0" w:space="0" w:color="auto"/>
                                  </w:divBdr>
                                </w:div>
                              </w:divsChild>
                            </w:div>
                            <w:div w:id="14578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365139">
      <w:bodyDiv w:val="1"/>
      <w:marLeft w:val="0"/>
      <w:marRight w:val="0"/>
      <w:marTop w:val="0"/>
      <w:marBottom w:val="0"/>
      <w:divBdr>
        <w:top w:val="none" w:sz="0" w:space="0" w:color="auto"/>
        <w:left w:val="none" w:sz="0" w:space="0" w:color="auto"/>
        <w:bottom w:val="none" w:sz="0" w:space="0" w:color="auto"/>
        <w:right w:val="none" w:sz="0" w:space="0" w:color="auto"/>
      </w:divBdr>
    </w:div>
    <w:div w:id="1009482473">
      <w:bodyDiv w:val="1"/>
      <w:marLeft w:val="0"/>
      <w:marRight w:val="0"/>
      <w:marTop w:val="0"/>
      <w:marBottom w:val="0"/>
      <w:divBdr>
        <w:top w:val="none" w:sz="0" w:space="0" w:color="auto"/>
        <w:left w:val="none" w:sz="0" w:space="0" w:color="auto"/>
        <w:bottom w:val="none" w:sz="0" w:space="0" w:color="auto"/>
        <w:right w:val="none" w:sz="0" w:space="0" w:color="auto"/>
      </w:divBdr>
    </w:div>
    <w:div w:id="1023438414">
      <w:bodyDiv w:val="1"/>
      <w:marLeft w:val="0"/>
      <w:marRight w:val="0"/>
      <w:marTop w:val="0"/>
      <w:marBottom w:val="0"/>
      <w:divBdr>
        <w:top w:val="none" w:sz="0" w:space="0" w:color="auto"/>
        <w:left w:val="none" w:sz="0" w:space="0" w:color="auto"/>
        <w:bottom w:val="none" w:sz="0" w:space="0" w:color="auto"/>
        <w:right w:val="none" w:sz="0" w:space="0" w:color="auto"/>
      </w:divBdr>
      <w:divsChild>
        <w:div w:id="808017014">
          <w:marLeft w:val="0"/>
          <w:marRight w:val="0"/>
          <w:marTop w:val="0"/>
          <w:marBottom w:val="0"/>
          <w:divBdr>
            <w:top w:val="none" w:sz="0" w:space="0" w:color="auto"/>
            <w:left w:val="none" w:sz="0" w:space="0" w:color="auto"/>
            <w:bottom w:val="none" w:sz="0" w:space="0" w:color="auto"/>
            <w:right w:val="none" w:sz="0" w:space="0" w:color="auto"/>
          </w:divBdr>
          <w:divsChild>
            <w:div w:id="382867626">
              <w:marLeft w:val="0"/>
              <w:marRight w:val="0"/>
              <w:marTop w:val="0"/>
              <w:marBottom w:val="0"/>
              <w:divBdr>
                <w:top w:val="none" w:sz="0" w:space="0" w:color="auto"/>
                <w:left w:val="none" w:sz="0" w:space="0" w:color="auto"/>
                <w:bottom w:val="none" w:sz="0" w:space="0" w:color="auto"/>
                <w:right w:val="none" w:sz="0" w:space="0" w:color="auto"/>
              </w:divBdr>
              <w:divsChild>
                <w:div w:id="1666929662">
                  <w:marLeft w:val="0"/>
                  <w:marRight w:val="0"/>
                  <w:marTop w:val="0"/>
                  <w:marBottom w:val="0"/>
                  <w:divBdr>
                    <w:top w:val="none" w:sz="0" w:space="0" w:color="auto"/>
                    <w:left w:val="none" w:sz="0" w:space="0" w:color="auto"/>
                    <w:bottom w:val="none" w:sz="0" w:space="0" w:color="auto"/>
                    <w:right w:val="none" w:sz="0" w:space="0" w:color="auto"/>
                  </w:divBdr>
                  <w:divsChild>
                    <w:div w:id="1858690187">
                      <w:marLeft w:val="0"/>
                      <w:marRight w:val="0"/>
                      <w:marTop w:val="0"/>
                      <w:marBottom w:val="0"/>
                      <w:divBdr>
                        <w:top w:val="none" w:sz="0" w:space="0" w:color="auto"/>
                        <w:left w:val="none" w:sz="0" w:space="0" w:color="auto"/>
                        <w:bottom w:val="none" w:sz="0" w:space="0" w:color="auto"/>
                        <w:right w:val="none" w:sz="0" w:space="0" w:color="auto"/>
                      </w:divBdr>
                      <w:divsChild>
                        <w:div w:id="1653291805">
                          <w:marLeft w:val="0"/>
                          <w:marRight w:val="0"/>
                          <w:marTop w:val="0"/>
                          <w:marBottom w:val="0"/>
                          <w:divBdr>
                            <w:top w:val="none" w:sz="0" w:space="0" w:color="auto"/>
                            <w:left w:val="none" w:sz="0" w:space="0" w:color="auto"/>
                            <w:bottom w:val="none" w:sz="0" w:space="0" w:color="auto"/>
                            <w:right w:val="none" w:sz="0" w:space="0" w:color="auto"/>
                          </w:divBdr>
                          <w:divsChild>
                            <w:div w:id="1429305154">
                              <w:marLeft w:val="0"/>
                              <w:marRight w:val="0"/>
                              <w:marTop w:val="0"/>
                              <w:marBottom w:val="0"/>
                              <w:divBdr>
                                <w:top w:val="none" w:sz="0" w:space="0" w:color="auto"/>
                                <w:left w:val="none" w:sz="0" w:space="0" w:color="auto"/>
                                <w:bottom w:val="none" w:sz="0" w:space="0" w:color="auto"/>
                                <w:right w:val="none" w:sz="0" w:space="0" w:color="auto"/>
                              </w:divBdr>
                              <w:divsChild>
                                <w:div w:id="1039168312">
                                  <w:marLeft w:val="0"/>
                                  <w:marRight w:val="0"/>
                                  <w:marTop w:val="0"/>
                                  <w:marBottom w:val="0"/>
                                  <w:divBdr>
                                    <w:top w:val="none" w:sz="0" w:space="0" w:color="auto"/>
                                    <w:left w:val="none" w:sz="0" w:space="0" w:color="auto"/>
                                    <w:bottom w:val="none" w:sz="0" w:space="0" w:color="auto"/>
                                    <w:right w:val="none" w:sz="0" w:space="0" w:color="auto"/>
                                  </w:divBdr>
                                </w:div>
                              </w:divsChild>
                            </w:div>
                            <w:div w:id="150419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92502">
                  <w:marLeft w:val="0"/>
                  <w:marRight w:val="0"/>
                  <w:marTop w:val="0"/>
                  <w:marBottom w:val="0"/>
                  <w:divBdr>
                    <w:top w:val="none" w:sz="0" w:space="0" w:color="auto"/>
                    <w:left w:val="none" w:sz="0" w:space="0" w:color="auto"/>
                    <w:bottom w:val="none" w:sz="0" w:space="0" w:color="auto"/>
                    <w:right w:val="none" w:sz="0" w:space="0" w:color="auto"/>
                  </w:divBdr>
                  <w:divsChild>
                    <w:div w:id="63571026">
                      <w:marLeft w:val="0"/>
                      <w:marRight w:val="0"/>
                      <w:marTop w:val="0"/>
                      <w:marBottom w:val="0"/>
                      <w:divBdr>
                        <w:top w:val="none" w:sz="0" w:space="0" w:color="auto"/>
                        <w:left w:val="none" w:sz="0" w:space="0" w:color="auto"/>
                        <w:bottom w:val="none" w:sz="0" w:space="0" w:color="auto"/>
                        <w:right w:val="none" w:sz="0" w:space="0" w:color="auto"/>
                      </w:divBdr>
                      <w:divsChild>
                        <w:div w:id="1454860115">
                          <w:marLeft w:val="0"/>
                          <w:marRight w:val="0"/>
                          <w:marTop w:val="0"/>
                          <w:marBottom w:val="0"/>
                          <w:divBdr>
                            <w:top w:val="none" w:sz="0" w:space="0" w:color="auto"/>
                            <w:left w:val="none" w:sz="0" w:space="0" w:color="auto"/>
                            <w:bottom w:val="none" w:sz="0" w:space="0" w:color="auto"/>
                            <w:right w:val="none" w:sz="0" w:space="0" w:color="auto"/>
                          </w:divBdr>
                          <w:divsChild>
                            <w:div w:id="221723439">
                              <w:marLeft w:val="0"/>
                              <w:marRight w:val="0"/>
                              <w:marTop w:val="0"/>
                              <w:marBottom w:val="0"/>
                              <w:divBdr>
                                <w:top w:val="none" w:sz="0" w:space="0" w:color="auto"/>
                                <w:left w:val="none" w:sz="0" w:space="0" w:color="auto"/>
                                <w:bottom w:val="none" w:sz="0" w:space="0" w:color="auto"/>
                                <w:right w:val="none" w:sz="0" w:space="0" w:color="auto"/>
                              </w:divBdr>
                              <w:divsChild>
                                <w:div w:id="2067532367">
                                  <w:marLeft w:val="0"/>
                                  <w:marRight w:val="0"/>
                                  <w:marTop w:val="0"/>
                                  <w:marBottom w:val="0"/>
                                  <w:divBdr>
                                    <w:top w:val="none" w:sz="0" w:space="0" w:color="auto"/>
                                    <w:left w:val="none" w:sz="0" w:space="0" w:color="auto"/>
                                    <w:bottom w:val="none" w:sz="0" w:space="0" w:color="auto"/>
                                    <w:right w:val="none" w:sz="0" w:space="0" w:color="auto"/>
                                  </w:divBdr>
                                </w:div>
                              </w:divsChild>
                            </w:div>
                            <w:div w:id="4197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604466">
      <w:bodyDiv w:val="1"/>
      <w:marLeft w:val="0"/>
      <w:marRight w:val="0"/>
      <w:marTop w:val="0"/>
      <w:marBottom w:val="0"/>
      <w:divBdr>
        <w:top w:val="none" w:sz="0" w:space="0" w:color="auto"/>
        <w:left w:val="none" w:sz="0" w:space="0" w:color="auto"/>
        <w:bottom w:val="none" w:sz="0" w:space="0" w:color="auto"/>
        <w:right w:val="none" w:sz="0" w:space="0" w:color="auto"/>
      </w:divBdr>
    </w:div>
    <w:div w:id="1176460727">
      <w:bodyDiv w:val="1"/>
      <w:marLeft w:val="0"/>
      <w:marRight w:val="0"/>
      <w:marTop w:val="0"/>
      <w:marBottom w:val="0"/>
      <w:divBdr>
        <w:top w:val="none" w:sz="0" w:space="0" w:color="auto"/>
        <w:left w:val="none" w:sz="0" w:space="0" w:color="auto"/>
        <w:bottom w:val="none" w:sz="0" w:space="0" w:color="auto"/>
        <w:right w:val="none" w:sz="0" w:space="0" w:color="auto"/>
      </w:divBdr>
    </w:div>
    <w:div w:id="1255869118">
      <w:bodyDiv w:val="1"/>
      <w:marLeft w:val="0"/>
      <w:marRight w:val="0"/>
      <w:marTop w:val="0"/>
      <w:marBottom w:val="0"/>
      <w:divBdr>
        <w:top w:val="none" w:sz="0" w:space="0" w:color="auto"/>
        <w:left w:val="none" w:sz="0" w:space="0" w:color="auto"/>
        <w:bottom w:val="none" w:sz="0" w:space="0" w:color="auto"/>
        <w:right w:val="none" w:sz="0" w:space="0" w:color="auto"/>
      </w:divBdr>
    </w:div>
    <w:div w:id="1354502742">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692296630">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744908966">
      <w:bodyDiv w:val="1"/>
      <w:marLeft w:val="0"/>
      <w:marRight w:val="0"/>
      <w:marTop w:val="0"/>
      <w:marBottom w:val="0"/>
      <w:divBdr>
        <w:top w:val="none" w:sz="0" w:space="0" w:color="auto"/>
        <w:left w:val="none" w:sz="0" w:space="0" w:color="auto"/>
        <w:bottom w:val="none" w:sz="0" w:space="0" w:color="auto"/>
        <w:right w:val="none" w:sz="0" w:space="0" w:color="auto"/>
      </w:divBdr>
      <w:divsChild>
        <w:div w:id="158472220">
          <w:marLeft w:val="0"/>
          <w:marRight w:val="0"/>
          <w:marTop w:val="0"/>
          <w:marBottom w:val="0"/>
          <w:divBdr>
            <w:top w:val="none" w:sz="0" w:space="0" w:color="auto"/>
            <w:left w:val="none" w:sz="0" w:space="0" w:color="auto"/>
            <w:bottom w:val="none" w:sz="0" w:space="0" w:color="auto"/>
            <w:right w:val="none" w:sz="0" w:space="0" w:color="auto"/>
          </w:divBdr>
        </w:div>
      </w:divsChild>
    </w:div>
    <w:div w:id="1746031838">
      <w:bodyDiv w:val="1"/>
      <w:marLeft w:val="0"/>
      <w:marRight w:val="0"/>
      <w:marTop w:val="0"/>
      <w:marBottom w:val="0"/>
      <w:divBdr>
        <w:top w:val="none" w:sz="0" w:space="0" w:color="auto"/>
        <w:left w:val="none" w:sz="0" w:space="0" w:color="auto"/>
        <w:bottom w:val="none" w:sz="0" w:space="0" w:color="auto"/>
        <w:right w:val="none" w:sz="0" w:space="0" w:color="auto"/>
      </w:divBdr>
    </w:div>
    <w:div w:id="1889685679">
      <w:bodyDiv w:val="1"/>
      <w:marLeft w:val="0"/>
      <w:marRight w:val="0"/>
      <w:marTop w:val="0"/>
      <w:marBottom w:val="0"/>
      <w:divBdr>
        <w:top w:val="none" w:sz="0" w:space="0" w:color="auto"/>
        <w:left w:val="none" w:sz="0" w:space="0" w:color="auto"/>
        <w:bottom w:val="none" w:sz="0" w:space="0" w:color="auto"/>
        <w:right w:val="none" w:sz="0" w:space="0" w:color="auto"/>
      </w:divBdr>
    </w:div>
    <w:div w:id="1922716268">
      <w:bodyDiv w:val="1"/>
      <w:marLeft w:val="0"/>
      <w:marRight w:val="0"/>
      <w:marTop w:val="0"/>
      <w:marBottom w:val="0"/>
      <w:divBdr>
        <w:top w:val="none" w:sz="0" w:space="0" w:color="auto"/>
        <w:left w:val="none" w:sz="0" w:space="0" w:color="auto"/>
        <w:bottom w:val="none" w:sz="0" w:space="0" w:color="auto"/>
        <w:right w:val="none" w:sz="0" w:space="0" w:color="auto"/>
      </w:divBdr>
      <w:divsChild>
        <w:div w:id="319188953">
          <w:marLeft w:val="0"/>
          <w:marRight w:val="0"/>
          <w:marTop w:val="0"/>
          <w:marBottom w:val="0"/>
          <w:divBdr>
            <w:top w:val="none" w:sz="0" w:space="0" w:color="auto"/>
            <w:left w:val="none" w:sz="0" w:space="0" w:color="auto"/>
            <w:bottom w:val="none" w:sz="0" w:space="0" w:color="auto"/>
            <w:right w:val="none" w:sz="0" w:space="0" w:color="auto"/>
          </w:divBdr>
        </w:div>
      </w:divsChild>
    </w:div>
    <w:div w:id="1927106552">
      <w:bodyDiv w:val="1"/>
      <w:marLeft w:val="0"/>
      <w:marRight w:val="0"/>
      <w:marTop w:val="0"/>
      <w:marBottom w:val="0"/>
      <w:divBdr>
        <w:top w:val="none" w:sz="0" w:space="0" w:color="auto"/>
        <w:left w:val="none" w:sz="0" w:space="0" w:color="auto"/>
        <w:bottom w:val="none" w:sz="0" w:space="0" w:color="auto"/>
        <w:right w:val="none" w:sz="0" w:space="0" w:color="auto"/>
      </w:divBdr>
    </w:div>
    <w:div w:id="1928072431">
      <w:bodyDiv w:val="1"/>
      <w:marLeft w:val="0"/>
      <w:marRight w:val="0"/>
      <w:marTop w:val="0"/>
      <w:marBottom w:val="0"/>
      <w:divBdr>
        <w:top w:val="none" w:sz="0" w:space="0" w:color="auto"/>
        <w:left w:val="none" w:sz="0" w:space="0" w:color="auto"/>
        <w:bottom w:val="none" w:sz="0" w:space="0" w:color="auto"/>
        <w:right w:val="none" w:sz="0" w:space="0" w:color="auto"/>
      </w:divBdr>
      <w:divsChild>
        <w:div w:id="1417484289">
          <w:marLeft w:val="0"/>
          <w:marRight w:val="0"/>
          <w:marTop w:val="0"/>
          <w:marBottom w:val="0"/>
          <w:divBdr>
            <w:top w:val="none" w:sz="0" w:space="0" w:color="auto"/>
            <w:left w:val="none" w:sz="0" w:space="0" w:color="auto"/>
            <w:bottom w:val="none" w:sz="0" w:space="0" w:color="auto"/>
            <w:right w:val="none" w:sz="0" w:space="0" w:color="auto"/>
          </w:divBdr>
        </w:div>
      </w:divsChild>
    </w:div>
    <w:div w:id="1937440927">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1990547718">
      <w:bodyDiv w:val="1"/>
      <w:marLeft w:val="0"/>
      <w:marRight w:val="0"/>
      <w:marTop w:val="0"/>
      <w:marBottom w:val="0"/>
      <w:divBdr>
        <w:top w:val="none" w:sz="0" w:space="0" w:color="auto"/>
        <w:left w:val="none" w:sz="0" w:space="0" w:color="auto"/>
        <w:bottom w:val="none" w:sz="0" w:space="0" w:color="auto"/>
        <w:right w:val="none" w:sz="0" w:space="0" w:color="auto"/>
      </w:divBdr>
      <w:divsChild>
        <w:div w:id="1634361827">
          <w:marLeft w:val="0"/>
          <w:marRight w:val="0"/>
          <w:marTop w:val="0"/>
          <w:marBottom w:val="0"/>
          <w:divBdr>
            <w:top w:val="none" w:sz="0" w:space="0" w:color="auto"/>
            <w:left w:val="none" w:sz="0" w:space="0" w:color="auto"/>
            <w:bottom w:val="none" w:sz="0" w:space="0" w:color="auto"/>
            <w:right w:val="none" w:sz="0" w:space="0" w:color="auto"/>
          </w:divBdr>
        </w:div>
      </w:divsChild>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app.diagrams.net/" TargetMode="External"/><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github.com/modoranandy/ProyectoProgramacion"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ireframe.cc/"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287CBABE2E478298E0575FD92ADA91"/>
        <w:category>
          <w:name w:val="General"/>
          <w:gallery w:val="placeholder"/>
        </w:category>
        <w:types>
          <w:type w:val="bbPlcHdr"/>
        </w:types>
        <w:behaviors>
          <w:behavior w:val="content"/>
        </w:behaviors>
        <w:guid w:val="{764CADF8-AAFF-4963-B056-F8C303664D49}"/>
      </w:docPartPr>
      <w:docPartBody>
        <w:p w:rsidR="00A71D6A" w:rsidRDefault="00963B15" w:rsidP="00963B15">
          <w:pPr>
            <w:pStyle w:val="14287CBABE2E478298E0575FD92ADA91"/>
          </w:pPr>
          <w:r w:rsidRPr="00DF027C">
            <w:rPr>
              <w:noProof/>
              <w:lang w:bidi="es-ES"/>
            </w:rPr>
            <w:t>Texto del subtítulo aquí</w:t>
          </w:r>
        </w:p>
      </w:docPartBody>
    </w:docPart>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963B15" w:rsidP="00963B15">
          <w:pPr>
            <w:pStyle w:val="D45E1B5457BB45CE87203C8964FA790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
      <w:docPartPr>
        <w:name w:val="4AED537FCCF94216AB7DDB66051DFA59"/>
        <w:category>
          <w:name w:val="General"/>
          <w:gallery w:val="placeholder"/>
        </w:category>
        <w:types>
          <w:type w:val="bbPlcHdr"/>
        </w:types>
        <w:behaviors>
          <w:behavior w:val="content"/>
        </w:behaviors>
        <w:guid w:val="{F6792224-02AC-45CD-97B2-5368A0423C0E}"/>
      </w:docPartPr>
      <w:docPartBody>
        <w:p w:rsidR="00A71D6A" w:rsidRDefault="00963B15" w:rsidP="00963B15">
          <w:pPr>
            <w:pStyle w:val="4AED537FCCF94216AB7DDB66051DFA59"/>
          </w:pPr>
          <w:r w:rsidRPr="00DF027C">
            <w:rPr>
              <w:noProof/>
              <w:lang w:bidi="es-ES"/>
            </w:rPr>
            <w:t>Texto del subtítulo aquí</w:t>
          </w:r>
        </w:p>
      </w:docPartBody>
    </w:docPart>
    <w:docPart>
      <w:docPartPr>
        <w:name w:val="D953A32BAB0C4ECAB732CC68C0A56DC1"/>
        <w:category>
          <w:name w:val="General"/>
          <w:gallery w:val="placeholder"/>
        </w:category>
        <w:types>
          <w:type w:val="bbPlcHdr"/>
        </w:types>
        <w:behaviors>
          <w:behavior w:val="content"/>
        </w:behaviors>
        <w:guid w:val="{1EBBC203-ABD0-4717-9E73-85F932D9ABBA}"/>
      </w:docPartPr>
      <w:docPartBody>
        <w:p w:rsidR="00A71D6A" w:rsidRDefault="00963B15" w:rsidP="00963B15">
          <w:pPr>
            <w:pStyle w:val="D953A32BAB0C4ECAB732CC68C0A56DC1"/>
          </w:pPr>
          <w:r w:rsidRPr="00DF027C">
            <w:rPr>
              <w:noProof/>
              <w:lang w:bidi="es-ES"/>
            </w:rPr>
            <w:t>Texto del subtítulo aquí</w:t>
          </w:r>
        </w:p>
      </w:docPartBody>
    </w:docPart>
    <w:docPart>
      <w:docPartPr>
        <w:name w:val="50177917DBDB46A4AC656939EB51F44B"/>
        <w:category>
          <w:name w:val="General"/>
          <w:gallery w:val="placeholder"/>
        </w:category>
        <w:types>
          <w:type w:val="bbPlcHdr"/>
        </w:types>
        <w:behaviors>
          <w:behavior w:val="content"/>
        </w:behaviors>
        <w:guid w:val="{202EBF6E-BF2F-4CD8-AEF1-C1E8D1CDBFAC}"/>
      </w:docPartPr>
      <w:docPartBody>
        <w:p w:rsidR="00A71D6A" w:rsidRDefault="00963B15" w:rsidP="00963B15">
          <w:pPr>
            <w:pStyle w:val="50177917DBDB46A4AC656939EB51F44B"/>
          </w:pPr>
          <w:r w:rsidRPr="00DF027C">
            <w:rPr>
              <w:noProof/>
              <w:lang w:bidi="es-ES"/>
            </w:rPr>
            <w:t>Texto del subtítulo aquí</w:t>
          </w:r>
        </w:p>
      </w:docPartBody>
    </w:docPart>
    <w:docPart>
      <w:docPartPr>
        <w:name w:val="B1FC39B4680D46418E080AE783B654A1"/>
        <w:category>
          <w:name w:val="General"/>
          <w:gallery w:val="placeholder"/>
        </w:category>
        <w:types>
          <w:type w:val="bbPlcHdr"/>
        </w:types>
        <w:behaviors>
          <w:behavior w:val="content"/>
        </w:behaviors>
        <w:guid w:val="{A67DB10C-8264-4621-9316-E68EDC1DBA64}"/>
      </w:docPartPr>
      <w:docPartBody>
        <w:p w:rsidR="009C5A38" w:rsidRDefault="002B16BA" w:rsidP="002B16BA">
          <w:pPr>
            <w:pStyle w:val="B1FC39B4680D46418E080AE783B654A1"/>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B15"/>
    <w:rsid w:val="0001781A"/>
    <w:rsid w:val="0002148D"/>
    <w:rsid w:val="00050043"/>
    <w:rsid w:val="00081F3B"/>
    <w:rsid w:val="000B76EC"/>
    <w:rsid w:val="000C2B5E"/>
    <w:rsid w:val="00112C1E"/>
    <w:rsid w:val="001370FA"/>
    <w:rsid w:val="001A3DFD"/>
    <w:rsid w:val="001D43D6"/>
    <w:rsid w:val="00216802"/>
    <w:rsid w:val="00236FE3"/>
    <w:rsid w:val="002416C9"/>
    <w:rsid w:val="00250258"/>
    <w:rsid w:val="002506DF"/>
    <w:rsid w:val="00252A6E"/>
    <w:rsid w:val="002771C9"/>
    <w:rsid w:val="00285AD8"/>
    <w:rsid w:val="00296438"/>
    <w:rsid w:val="002B16BA"/>
    <w:rsid w:val="002C23C8"/>
    <w:rsid w:val="00302B91"/>
    <w:rsid w:val="00317777"/>
    <w:rsid w:val="003B1722"/>
    <w:rsid w:val="003C1035"/>
    <w:rsid w:val="003D7227"/>
    <w:rsid w:val="003F5CFC"/>
    <w:rsid w:val="003F71E4"/>
    <w:rsid w:val="00411DBF"/>
    <w:rsid w:val="004130A3"/>
    <w:rsid w:val="00444837"/>
    <w:rsid w:val="004B6A68"/>
    <w:rsid w:val="004B6B0E"/>
    <w:rsid w:val="004C383E"/>
    <w:rsid w:val="004D6D28"/>
    <w:rsid w:val="004E4AF3"/>
    <w:rsid w:val="00514C99"/>
    <w:rsid w:val="00541F0C"/>
    <w:rsid w:val="00553BC2"/>
    <w:rsid w:val="00557CA5"/>
    <w:rsid w:val="005709E5"/>
    <w:rsid w:val="005959B3"/>
    <w:rsid w:val="005C0E72"/>
    <w:rsid w:val="005E6960"/>
    <w:rsid w:val="00605C0D"/>
    <w:rsid w:val="0063227A"/>
    <w:rsid w:val="0066166D"/>
    <w:rsid w:val="00681ED5"/>
    <w:rsid w:val="00684424"/>
    <w:rsid w:val="006A6D69"/>
    <w:rsid w:val="00734B22"/>
    <w:rsid w:val="00760466"/>
    <w:rsid w:val="0078114E"/>
    <w:rsid w:val="00783082"/>
    <w:rsid w:val="007D1778"/>
    <w:rsid w:val="007D7A65"/>
    <w:rsid w:val="007E0BE2"/>
    <w:rsid w:val="00807A4A"/>
    <w:rsid w:val="0081382F"/>
    <w:rsid w:val="00893BCB"/>
    <w:rsid w:val="008960CF"/>
    <w:rsid w:val="009051C9"/>
    <w:rsid w:val="00962633"/>
    <w:rsid w:val="00963B15"/>
    <w:rsid w:val="009645DB"/>
    <w:rsid w:val="009C318C"/>
    <w:rsid w:val="009C5A38"/>
    <w:rsid w:val="009D0F67"/>
    <w:rsid w:val="009D2D8C"/>
    <w:rsid w:val="009F7343"/>
    <w:rsid w:val="00A015F9"/>
    <w:rsid w:val="00A71D6A"/>
    <w:rsid w:val="00A94268"/>
    <w:rsid w:val="00AC11EA"/>
    <w:rsid w:val="00B444FF"/>
    <w:rsid w:val="00BA03CE"/>
    <w:rsid w:val="00BB60B5"/>
    <w:rsid w:val="00BC415E"/>
    <w:rsid w:val="00BC427F"/>
    <w:rsid w:val="00BE79AE"/>
    <w:rsid w:val="00BF4800"/>
    <w:rsid w:val="00C04752"/>
    <w:rsid w:val="00C278E8"/>
    <w:rsid w:val="00C627AA"/>
    <w:rsid w:val="00C85D97"/>
    <w:rsid w:val="00C9431D"/>
    <w:rsid w:val="00CE3A99"/>
    <w:rsid w:val="00D40097"/>
    <w:rsid w:val="00D613BA"/>
    <w:rsid w:val="00DF687C"/>
    <w:rsid w:val="00E03F4D"/>
    <w:rsid w:val="00E1070B"/>
    <w:rsid w:val="00E32BA3"/>
    <w:rsid w:val="00F43476"/>
    <w:rsid w:val="00F5150F"/>
    <w:rsid w:val="00F52275"/>
    <w:rsid w:val="00F8074F"/>
    <w:rsid w:val="00FA2BCD"/>
    <w:rsid w:val="00FD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0E2841" w:themeColor="text2"/>
      <w:spacing w:val="20"/>
      <w:sz w:val="32"/>
      <w:lang w:eastAsia="en-US"/>
    </w:rPr>
  </w:style>
  <w:style w:type="character" w:customStyle="1" w:styleId="SubttuloCar">
    <w:name w:val="Subtítulo Car"/>
    <w:basedOn w:val="Fuentedeprrafopredeter"/>
    <w:link w:val="Subttulo"/>
    <w:uiPriority w:val="2"/>
    <w:rsid w:val="009F7343"/>
    <w:rPr>
      <w:caps/>
      <w:color w:val="0E2841"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César San Juan Pastor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814d80c2-f82a-4a16-afec-1091de2dbe7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99B3BB661785464D8854B07D38C001B0" ma:contentTypeVersion="9" ma:contentTypeDescription="Crear nuevo documento." ma:contentTypeScope="" ma:versionID="0074b32e74d4b089b82703f94a9b0806">
  <xsd:schema xmlns:xsd="http://www.w3.org/2001/XMLSchema" xmlns:xs="http://www.w3.org/2001/XMLSchema" xmlns:p="http://schemas.microsoft.com/office/2006/metadata/properties" xmlns:ns3="814d80c2-f82a-4a16-afec-1091de2dbe76" xmlns:ns4="1d84ed12-3889-4297-b5eb-854594a7585b" targetNamespace="http://schemas.microsoft.com/office/2006/metadata/properties" ma:root="true" ma:fieldsID="10989a1e2b77119772d5a5b1181fe34c" ns3:_="" ns4:_="">
    <xsd:import namespace="814d80c2-f82a-4a16-afec-1091de2dbe76"/>
    <xsd:import namespace="1d84ed12-3889-4297-b5eb-854594a7585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4d80c2-f82a-4a16-afec-1091de2db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4ed12-3889-4297-b5eb-854594a7585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D4515-05B9-47A4-8344-278CCA29EEDF}">
  <ds:schemaRefs>
    <ds:schemaRef ds:uri="http://schemas.openxmlformats.org/officeDocument/2006/bibliography"/>
  </ds:schemaRefs>
</ds:datastoreItem>
</file>

<file path=customXml/itemProps3.xml><?xml version="1.0" encoding="utf-8"?>
<ds:datastoreItem xmlns:ds="http://schemas.openxmlformats.org/officeDocument/2006/customXml" ds:itemID="{9FB7F869-D8B8-4E09-AF7D-0881E77E81A3}">
  <ds:schemaRefs>
    <ds:schemaRef ds:uri="http://schemas.microsoft.com/office/2006/metadata/properties"/>
    <ds:schemaRef ds:uri="http://schemas.microsoft.com/office/infopath/2007/PartnerControls"/>
    <ds:schemaRef ds:uri="814d80c2-f82a-4a16-afec-1091de2dbe76"/>
  </ds:schemaRefs>
</ds:datastoreItem>
</file>

<file path=customXml/itemProps4.xml><?xml version="1.0" encoding="utf-8"?>
<ds:datastoreItem xmlns:ds="http://schemas.openxmlformats.org/officeDocument/2006/customXml" ds:itemID="{26BB5E6A-187F-471A-91CA-8154DEA9C96F}">
  <ds:schemaRefs>
    <ds:schemaRef ds:uri="http://schemas.microsoft.com/sharepoint/v3/contenttype/forms"/>
  </ds:schemaRefs>
</ds:datastoreItem>
</file>

<file path=customXml/itemProps5.xml><?xml version="1.0" encoding="utf-8"?>
<ds:datastoreItem xmlns:ds="http://schemas.openxmlformats.org/officeDocument/2006/customXml" ds:itemID="{7E17D088-0618-4AD2-BF8C-53DE348BC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4d80c2-f82a-4a16-afec-1091de2dbe76"/>
    <ds:schemaRef ds:uri="1d84ed12-3889-4297-b5eb-854594a758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Informe .dotx</Template>
  <TotalTime>216</TotalTime>
  <Pages>51</Pages>
  <Words>6619</Words>
  <Characters>36410</Characters>
  <Application>Microsoft Office Word</Application>
  <DocSecurity>0</DocSecurity>
  <Lines>303</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dc:creator>
  <cp:keywords/>
  <cp:lastModifiedBy>Modoran andy Georgean</cp:lastModifiedBy>
  <cp:revision>9</cp:revision>
  <cp:lastPrinted>2025-05-25T19:37:00Z</cp:lastPrinted>
  <dcterms:created xsi:type="dcterms:W3CDTF">2025-04-02T10:40:00Z</dcterms:created>
  <dcterms:modified xsi:type="dcterms:W3CDTF">2025-05-25T19:45:00Z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0x01010099B3BB661785464D8854B07D38C001B0</vt:lpwstr>
  </property>
</Properties>
</file>